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821D" w14:textId="77777777" w:rsidR="00034FC7" w:rsidRDefault="00034FC7">
      <w:bookmarkStart w:id="0" w:name="_Hlk78932116"/>
      <w:bookmarkEnd w:id="0"/>
    </w:p>
    <w:tbl>
      <w:tblPr>
        <w:tblW w:w="0" w:type="auto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93"/>
        <w:gridCol w:w="1275"/>
        <w:gridCol w:w="1197"/>
      </w:tblGrid>
      <w:tr w:rsidR="00210185" w:rsidRPr="00B7230F" w14:paraId="773CCACD" w14:textId="77777777" w:rsidTr="0040551A">
        <w:trPr>
          <w:jc w:val="right"/>
        </w:trPr>
        <w:tc>
          <w:tcPr>
            <w:tcW w:w="993" w:type="dxa"/>
            <w:vMerge w:val="restart"/>
            <w:vAlign w:val="center"/>
          </w:tcPr>
          <w:p w14:paraId="23D337A0" w14:textId="77777777" w:rsidR="00210185" w:rsidRPr="000D2A4F" w:rsidRDefault="00210185" w:rsidP="0040551A">
            <w:pPr>
              <w:snapToGrid w:val="0"/>
              <w:spacing w:beforeLines="30" w:before="114" w:afterLines="30" w:after="114"/>
              <w:jc w:val="center"/>
              <w:textAlignment w:val="auto"/>
              <w:rPr>
                <w:color w:val="000000"/>
                <w:sz w:val="32"/>
                <w:szCs w:val="32"/>
              </w:rPr>
            </w:pPr>
            <w:r w:rsidRPr="000D2A4F">
              <w:rPr>
                <w:rFonts w:hint="eastAsia"/>
                <w:color w:val="000000"/>
                <w:sz w:val="32"/>
                <w:szCs w:val="32"/>
              </w:rPr>
              <w:t>機密等級</w:t>
            </w:r>
          </w:p>
        </w:tc>
        <w:tc>
          <w:tcPr>
            <w:tcW w:w="1275" w:type="dxa"/>
            <w:vAlign w:val="center"/>
          </w:tcPr>
          <w:p w14:paraId="7909CB97" w14:textId="77777777" w:rsidR="00210185" w:rsidRPr="000D2A4F" w:rsidRDefault="00210185" w:rsidP="0040551A">
            <w:pPr>
              <w:snapToGrid w:val="0"/>
              <w:spacing w:beforeLines="30" w:before="114" w:afterLines="30" w:after="114"/>
              <w:textAlignment w:val="auto"/>
              <w:rPr>
                <w:color w:val="000000"/>
                <w:sz w:val="32"/>
                <w:szCs w:val="32"/>
              </w:rPr>
            </w:pPr>
            <w:r w:rsidRPr="000D2A4F">
              <w:rPr>
                <w:color w:val="000000"/>
                <w:sz w:val="32"/>
                <w:szCs w:val="32"/>
              </w:rPr>
              <w:sym w:font="Wingdings 2" w:char="F0A3"/>
            </w:r>
            <w:r w:rsidRPr="000D2A4F">
              <w:rPr>
                <w:rFonts w:hint="eastAsia"/>
                <w:color w:val="000000"/>
                <w:sz w:val="32"/>
                <w:szCs w:val="32"/>
              </w:rPr>
              <w:t>公開</w:t>
            </w:r>
          </w:p>
        </w:tc>
        <w:tc>
          <w:tcPr>
            <w:tcW w:w="1197" w:type="dxa"/>
            <w:vAlign w:val="center"/>
          </w:tcPr>
          <w:p w14:paraId="07D4513A" w14:textId="5CED2F7D" w:rsidR="00210185" w:rsidRPr="000D2A4F" w:rsidRDefault="00D44505" w:rsidP="0040551A">
            <w:pPr>
              <w:snapToGrid w:val="0"/>
              <w:spacing w:beforeLines="30" w:before="114" w:afterLines="30" w:after="114"/>
              <w:textAlignment w:val="auto"/>
              <w:rPr>
                <w:color w:val="000000"/>
                <w:sz w:val="32"/>
                <w:szCs w:val="32"/>
              </w:rPr>
            </w:pPr>
            <w:r w:rsidRPr="000D2A4F">
              <w:rPr>
                <w:color w:val="000000"/>
                <w:sz w:val="32"/>
                <w:szCs w:val="32"/>
              </w:rPr>
              <w:sym w:font="Wingdings 2" w:char="F0A2"/>
            </w:r>
            <w:r w:rsidR="00210185" w:rsidRPr="000D2A4F">
              <w:rPr>
                <w:rFonts w:hint="eastAsia"/>
                <w:color w:val="000000"/>
                <w:sz w:val="32"/>
                <w:szCs w:val="32"/>
              </w:rPr>
              <w:t>一般</w:t>
            </w:r>
          </w:p>
        </w:tc>
      </w:tr>
      <w:tr w:rsidR="00210185" w:rsidRPr="00B7230F" w14:paraId="3441DEA8" w14:textId="77777777" w:rsidTr="0040551A">
        <w:trPr>
          <w:jc w:val="right"/>
        </w:trPr>
        <w:tc>
          <w:tcPr>
            <w:tcW w:w="993" w:type="dxa"/>
            <w:vMerge/>
            <w:vAlign w:val="center"/>
          </w:tcPr>
          <w:p w14:paraId="723D052B" w14:textId="77777777" w:rsidR="00210185" w:rsidRPr="000D2A4F" w:rsidRDefault="00210185" w:rsidP="0040551A">
            <w:pPr>
              <w:spacing w:beforeLines="30" w:before="114" w:afterLines="30" w:after="114"/>
              <w:ind w:firstLine="640"/>
              <w:jc w:val="center"/>
              <w:rPr>
                <w:color w:val="000000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9FC35A3" w14:textId="6EC04EAC" w:rsidR="00210185" w:rsidRPr="000D2A4F" w:rsidRDefault="00D44505" w:rsidP="0040551A">
            <w:pPr>
              <w:snapToGrid w:val="0"/>
              <w:spacing w:beforeLines="30" w:before="114" w:afterLines="30" w:after="114"/>
              <w:textAlignment w:val="auto"/>
              <w:rPr>
                <w:color w:val="000000"/>
                <w:sz w:val="32"/>
                <w:szCs w:val="32"/>
              </w:rPr>
            </w:pPr>
            <w:r w:rsidRPr="000D2A4F">
              <w:rPr>
                <w:color w:val="000000"/>
                <w:sz w:val="32"/>
                <w:szCs w:val="32"/>
              </w:rPr>
              <w:sym w:font="Wingdings 2" w:char="F0A3"/>
            </w:r>
            <w:r w:rsidR="00210185" w:rsidRPr="000D2A4F">
              <w:rPr>
                <w:rFonts w:hint="eastAsia"/>
                <w:color w:val="000000"/>
                <w:sz w:val="32"/>
                <w:szCs w:val="32"/>
              </w:rPr>
              <w:t>敏感</w:t>
            </w:r>
          </w:p>
        </w:tc>
        <w:tc>
          <w:tcPr>
            <w:tcW w:w="1197" w:type="dxa"/>
            <w:vAlign w:val="center"/>
          </w:tcPr>
          <w:p w14:paraId="4BA28129" w14:textId="77777777" w:rsidR="00210185" w:rsidRPr="000D2A4F" w:rsidRDefault="00210185" w:rsidP="0040551A">
            <w:pPr>
              <w:snapToGrid w:val="0"/>
              <w:spacing w:beforeLines="30" w:before="114" w:afterLines="30" w:after="114"/>
              <w:textAlignment w:val="auto"/>
              <w:rPr>
                <w:color w:val="000000"/>
                <w:sz w:val="32"/>
                <w:szCs w:val="32"/>
              </w:rPr>
            </w:pPr>
            <w:r w:rsidRPr="000D2A4F">
              <w:rPr>
                <w:color w:val="000000"/>
                <w:sz w:val="32"/>
                <w:szCs w:val="32"/>
              </w:rPr>
              <w:sym w:font="Wingdings 2" w:char="F0A3"/>
            </w:r>
            <w:r w:rsidRPr="000D2A4F">
              <w:rPr>
                <w:rFonts w:hint="eastAsia"/>
                <w:color w:val="000000"/>
                <w:sz w:val="32"/>
                <w:szCs w:val="32"/>
              </w:rPr>
              <w:t>密</w:t>
            </w:r>
          </w:p>
        </w:tc>
      </w:tr>
    </w:tbl>
    <w:p w14:paraId="66C20138" w14:textId="1A152BF1" w:rsidR="00210185" w:rsidRPr="000D1FA1" w:rsidRDefault="00C46988" w:rsidP="00C46988">
      <w:pPr>
        <w:pStyle w:val="af5"/>
        <w:spacing w:beforeLines="200" w:before="762"/>
        <w:rPr>
          <w:bCs/>
        </w:rPr>
      </w:pPr>
      <w:r w:rsidRPr="00C46988">
        <w:rPr>
          <w:rFonts w:hint="eastAsia"/>
          <w:bCs/>
        </w:rPr>
        <w:t>財政部財政資訊中心</w:t>
      </w:r>
    </w:p>
    <w:p w14:paraId="390EA367" w14:textId="049E9EEF" w:rsidR="00210185" w:rsidRPr="00627C38" w:rsidRDefault="00DA0BEB" w:rsidP="00210185">
      <w:pPr>
        <w:pStyle w:val="af5"/>
      </w:pPr>
      <w:r w:rsidRPr="0049437A">
        <w:rPr>
          <w:rFonts w:ascii="標楷體" w:hAnsi="標楷體" w:cs="標楷體" w:hint="eastAsia"/>
          <w:bCs/>
        </w:rPr>
        <w:t>國稅資訊系統永續發展委外服務案</w:t>
      </w:r>
    </w:p>
    <w:p w14:paraId="4B2D2CE8" w14:textId="1F208D3C" w:rsidR="00DA0BEB" w:rsidRPr="00194450" w:rsidRDefault="00D5177D" w:rsidP="00DA0BEB">
      <w:pPr>
        <w:pStyle w:val="af5"/>
        <w:spacing w:beforeLines="300" w:before="1143" w:afterLines="300" w:after="1143"/>
      </w:pPr>
      <w:r>
        <w:rPr>
          <w:bCs/>
        </w:rPr>
        <w:br/>
      </w:r>
      <w:r>
        <w:rPr>
          <w:bCs/>
        </w:rPr>
        <w:br/>
      </w:r>
      <w:r w:rsidR="00915293" w:rsidRPr="00915293">
        <w:rPr>
          <w:rFonts w:hint="eastAsia"/>
          <w:bCs/>
        </w:rPr>
        <w:t>共用基礎服務移轉手冊</w:t>
      </w:r>
      <w:r w:rsidR="00FE5B64">
        <w:rPr>
          <w:bCs/>
        </w:rPr>
        <w:br/>
      </w:r>
    </w:p>
    <w:p w14:paraId="4942DAD5" w14:textId="77777777" w:rsidR="00FE5B64" w:rsidRDefault="00210185" w:rsidP="00FE5B64">
      <w:pPr>
        <w:pStyle w:val="affff"/>
        <w:jc w:val="center"/>
      </w:pPr>
      <w:r w:rsidRPr="00210185">
        <w:rPr>
          <w:rFonts w:hint="eastAsia"/>
        </w:rPr>
        <w:t>中華電信股份有限公司</w:t>
      </w:r>
    </w:p>
    <w:p w14:paraId="25643A67" w14:textId="3D42DDC6" w:rsidR="00210185" w:rsidRPr="00210185" w:rsidRDefault="00210185" w:rsidP="00FE5B64">
      <w:pPr>
        <w:pStyle w:val="affff"/>
        <w:jc w:val="center"/>
      </w:pPr>
      <w:r w:rsidRPr="00210185">
        <w:rPr>
          <w:rFonts w:hint="eastAsia"/>
        </w:rPr>
        <w:t>企業客戶分公司</w:t>
      </w:r>
    </w:p>
    <w:p w14:paraId="1121362C" w14:textId="5164019C" w:rsidR="00210185" w:rsidRPr="00210185" w:rsidRDefault="00210185" w:rsidP="006541E1">
      <w:pPr>
        <w:pStyle w:val="affff"/>
        <w:spacing w:beforeLines="100" w:before="381"/>
        <w:jc w:val="center"/>
      </w:pPr>
      <w:r w:rsidRPr="00210185">
        <w:t>中華民國</w:t>
      </w:r>
      <w:r w:rsidR="00B024D1">
        <w:rPr>
          <w:rFonts w:hint="eastAsia"/>
        </w:rPr>
        <w:t>1</w:t>
      </w:r>
      <w:r w:rsidR="000351FD">
        <w:t>1</w:t>
      </w:r>
      <w:r w:rsidR="00DA0BEB">
        <w:rPr>
          <w:rFonts w:hint="eastAsia"/>
        </w:rPr>
        <w:t>5</w:t>
      </w:r>
      <w:r w:rsidRPr="00210185">
        <w:t>年</w:t>
      </w:r>
      <w:r w:rsidR="00DA0BEB">
        <w:rPr>
          <w:rFonts w:hint="eastAsia"/>
        </w:rPr>
        <w:t>03</w:t>
      </w:r>
      <w:r w:rsidRPr="00210185">
        <w:t>月</w:t>
      </w:r>
      <w:r w:rsidR="00DA0BEB">
        <w:rPr>
          <w:rFonts w:hint="eastAsia"/>
        </w:rPr>
        <w:t>31</w:t>
      </w:r>
      <w:r w:rsidRPr="00210185">
        <w:t>日</w:t>
      </w:r>
    </w:p>
    <w:p w14:paraId="67852042" w14:textId="77777777" w:rsidR="00FA7DBB" w:rsidRPr="00574CF1" w:rsidRDefault="00FA7DBB" w:rsidP="00574CF1"/>
    <w:p w14:paraId="03628A6C" w14:textId="6E73B21E" w:rsidR="00574CF1" w:rsidRPr="00574CF1" w:rsidRDefault="00574CF1" w:rsidP="00574CF1">
      <w:pPr>
        <w:sectPr w:rsidR="00574CF1" w:rsidRPr="00574CF1" w:rsidSect="00250A49">
          <w:pgSz w:w="11906" w:h="16838" w:code="9"/>
          <w:pgMar w:top="1418" w:right="1418" w:bottom="1418" w:left="1418" w:header="850" w:footer="851" w:gutter="0"/>
          <w:pgNumType w:start="1" w:chapStyle="1"/>
          <w:cols w:space="425"/>
          <w:docGrid w:type="linesAndChars" w:linePitch="381"/>
        </w:sectPr>
      </w:pPr>
    </w:p>
    <w:p w14:paraId="7665054E" w14:textId="77777777" w:rsidR="00210185" w:rsidRPr="00B7230F" w:rsidRDefault="00210185" w:rsidP="003B51B5">
      <w:pPr>
        <w:pStyle w:val="affff"/>
        <w:spacing w:afterLines="50" w:after="190"/>
        <w:jc w:val="center"/>
      </w:pPr>
      <w:r w:rsidRPr="00627C38">
        <w:lastRenderedPageBreak/>
        <w:t>版本更新歷史</w:t>
      </w:r>
    </w:p>
    <w:tbl>
      <w:tblPr>
        <w:tblW w:w="9299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4"/>
        <w:gridCol w:w="1276"/>
        <w:gridCol w:w="1276"/>
        <w:gridCol w:w="2976"/>
        <w:gridCol w:w="2947"/>
      </w:tblGrid>
      <w:tr w:rsidR="00963CFE" w:rsidRPr="00963CFE" w14:paraId="2FFA0DFF" w14:textId="77777777" w:rsidTr="00963CFE">
        <w:trPr>
          <w:trHeight w:val="680"/>
          <w:jc w:val="center"/>
        </w:trPr>
        <w:tc>
          <w:tcPr>
            <w:tcW w:w="824" w:type="dxa"/>
            <w:shd w:val="clear" w:color="auto" w:fill="404040" w:themeFill="text1" w:themeFillTint="BF"/>
            <w:vAlign w:val="center"/>
          </w:tcPr>
          <w:p w14:paraId="1C898AC2" w14:textId="77777777" w:rsidR="00210185" w:rsidRPr="00963CFE" w:rsidRDefault="00210185" w:rsidP="00210185">
            <w:pPr>
              <w:pStyle w:val="affff2"/>
              <w:spacing w:before="38"/>
              <w:rPr>
                <w:color w:val="FFFFFF" w:themeColor="background1"/>
              </w:rPr>
            </w:pPr>
            <w:r w:rsidRPr="00963CFE">
              <w:rPr>
                <w:color w:val="FFFFFF" w:themeColor="background1"/>
              </w:rPr>
              <w:t>版本</w:t>
            </w:r>
          </w:p>
        </w:tc>
        <w:tc>
          <w:tcPr>
            <w:tcW w:w="1276" w:type="dxa"/>
            <w:shd w:val="clear" w:color="auto" w:fill="404040" w:themeFill="text1" w:themeFillTint="BF"/>
            <w:vAlign w:val="center"/>
          </w:tcPr>
          <w:p w14:paraId="639CED0C" w14:textId="77777777" w:rsidR="00210185" w:rsidRPr="00963CFE" w:rsidRDefault="00210185" w:rsidP="00210185">
            <w:pPr>
              <w:pStyle w:val="affff2"/>
              <w:spacing w:before="38"/>
              <w:rPr>
                <w:color w:val="FFFFFF" w:themeColor="background1"/>
              </w:rPr>
            </w:pPr>
            <w:r w:rsidRPr="00963CFE">
              <w:rPr>
                <w:color w:val="FFFFFF" w:themeColor="background1"/>
              </w:rPr>
              <w:t>日　期</w:t>
            </w:r>
          </w:p>
        </w:tc>
        <w:tc>
          <w:tcPr>
            <w:tcW w:w="1276" w:type="dxa"/>
            <w:shd w:val="clear" w:color="auto" w:fill="404040" w:themeFill="text1" w:themeFillTint="BF"/>
            <w:vAlign w:val="center"/>
          </w:tcPr>
          <w:p w14:paraId="163EC485" w14:textId="77777777" w:rsidR="00210185" w:rsidRPr="00963CFE" w:rsidRDefault="00210185" w:rsidP="00210185">
            <w:pPr>
              <w:pStyle w:val="affff2"/>
              <w:spacing w:before="38"/>
              <w:rPr>
                <w:color w:val="FFFFFF" w:themeColor="background1"/>
              </w:rPr>
            </w:pPr>
            <w:r w:rsidRPr="00963CFE">
              <w:rPr>
                <w:color w:val="FFFFFF" w:themeColor="background1"/>
              </w:rPr>
              <w:t>撰寫人員</w:t>
            </w:r>
          </w:p>
        </w:tc>
        <w:tc>
          <w:tcPr>
            <w:tcW w:w="2976" w:type="dxa"/>
            <w:shd w:val="clear" w:color="auto" w:fill="404040" w:themeFill="text1" w:themeFillTint="BF"/>
            <w:vAlign w:val="center"/>
          </w:tcPr>
          <w:p w14:paraId="0105F005" w14:textId="77777777" w:rsidR="00210185" w:rsidRPr="00963CFE" w:rsidRDefault="00210185" w:rsidP="00210185">
            <w:pPr>
              <w:pStyle w:val="affff2"/>
              <w:spacing w:before="38"/>
              <w:rPr>
                <w:color w:val="FFFFFF" w:themeColor="background1"/>
              </w:rPr>
            </w:pPr>
            <w:r w:rsidRPr="00963CFE">
              <w:rPr>
                <w:color w:val="FFFFFF" w:themeColor="background1"/>
              </w:rPr>
              <w:t>描　　述</w:t>
            </w:r>
          </w:p>
        </w:tc>
        <w:tc>
          <w:tcPr>
            <w:tcW w:w="2947" w:type="dxa"/>
            <w:shd w:val="clear" w:color="auto" w:fill="404040" w:themeFill="text1" w:themeFillTint="BF"/>
            <w:vAlign w:val="center"/>
          </w:tcPr>
          <w:p w14:paraId="5BD5B127" w14:textId="77777777" w:rsidR="00210185" w:rsidRPr="00963CFE" w:rsidRDefault="00210185" w:rsidP="00210185">
            <w:pPr>
              <w:pStyle w:val="affff2"/>
              <w:spacing w:before="38"/>
              <w:rPr>
                <w:color w:val="FFFFFF" w:themeColor="background1"/>
              </w:rPr>
            </w:pPr>
            <w:r w:rsidRPr="00963CFE">
              <w:rPr>
                <w:color w:val="FFFFFF" w:themeColor="background1"/>
              </w:rPr>
              <w:t>備</w:t>
            </w:r>
            <w:r w:rsidRPr="00963CFE">
              <w:rPr>
                <w:rFonts w:hint="eastAsia"/>
                <w:color w:val="FFFFFF" w:themeColor="background1"/>
              </w:rPr>
              <w:t xml:space="preserve">　</w:t>
            </w:r>
            <w:r w:rsidRPr="00963CFE">
              <w:rPr>
                <w:color w:val="FFFFFF" w:themeColor="background1"/>
              </w:rPr>
              <w:t>註</w:t>
            </w:r>
          </w:p>
        </w:tc>
      </w:tr>
      <w:tr w:rsidR="00210185" w:rsidRPr="007D532D" w14:paraId="7BCCAB04" w14:textId="77777777" w:rsidTr="00963CFE">
        <w:trPr>
          <w:trHeight w:val="680"/>
          <w:jc w:val="center"/>
        </w:trPr>
        <w:tc>
          <w:tcPr>
            <w:tcW w:w="824" w:type="dxa"/>
            <w:vAlign w:val="center"/>
          </w:tcPr>
          <w:p w14:paraId="26F7B300" w14:textId="2B92C1E2" w:rsidR="00210185" w:rsidRPr="000D1FA1" w:rsidRDefault="00C94F71" w:rsidP="00210185">
            <w:pPr>
              <w:pStyle w:val="afff2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lang w:eastAsia="zh-TW"/>
              </w:rPr>
              <w:t>.0</w:t>
            </w:r>
          </w:p>
        </w:tc>
        <w:tc>
          <w:tcPr>
            <w:tcW w:w="1276" w:type="dxa"/>
            <w:vAlign w:val="center"/>
          </w:tcPr>
          <w:p w14:paraId="079AC5CB" w14:textId="7C35F20B" w:rsidR="00210185" w:rsidRPr="00B16B19" w:rsidRDefault="00C94F71" w:rsidP="00210185">
            <w:pPr>
              <w:pStyle w:val="afff2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lang w:eastAsia="zh-TW"/>
              </w:rPr>
              <w:t>1</w:t>
            </w:r>
            <w:r w:rsidR="00321ACC">
              <w:rPr>
                <w:rFonts w:hint="eastAsia"/>
                <w:lang w:eastAsia="zh-TW"/>
              </w:rPr>
              <w:t>5</w:t>
            </w:r>
            <w:r>
              <w:rPr>
                <w:lang w:eastAsia="zh-TW"/>
              </w:rPr>
              <w:t>/</w:t>
            </w:r>
            <w:r w:rsidR="00321ACC">
              <w:rPr>
                <w:rFonts w:hint="eastAsia"/>
                <w:lang w:eastAsia="zh-TW"/>
              </w:rPr>
              <w:t>03</w:t>
            </w:r>
            <w:r>
              <w:rPr>
                <w:lang w:eastAsia="zh-TW"/>
              </w:rPr>
              <w:t>/</w:t>
            </w:r>
            <w:r w:rsidR="00767424">
              <w:rPr>
                <w:rFonts w:hint="eastAsia"/>
                <w:lang w:eastAsia="zh-TW"/>
              </w:rPr>
              <w:t>0</w:t>
            </w:r>
            <w:r w:rsidR="00321ACC">
              <w:rPr>
                <w:rFonts w:hint="eastAsia"/>
                <w:lang w:eastAsia="zh-TW"/>
              </w:rPr>
              <w:t>4</w:t>
            </w:r>
          </w:p>
        </w:tc>
        <w:tc>
          <w:tcPr>
            <w:tcW w:w="1276" w:type="dxa"/>
            <w:vAlign w:val="center"/>
          </w:tcPr>
          <w:p w14:paraId="57A2B876" w14:textId="2AC2FEA8" w:rsidR="00210185" w:rsidRPr="00B16B19" w:rsidRDefault="00A55AD1" w:rsidP="00210185">
            <w:pPr>
              <w:pStyle w:val="afff2"/>
              <w:rPr>
                <w:lang w:eastAsia="zh-TW"/>
              </w:rPr>
            </w:pPr>
            <w:r>
              <w:rPr>
                <w:rFonts w:hint="eastAsia"/>
              </w:rPr>
              <w:t>潘人豪</w:t>
            </w:r>
          </w:p>
        </w:tc>
        <w:tc>
          <w:tcPr>
            <w:tcW w:w="2976" w:type="dxa"/>
            <w:vAlign w:val="center"/>
          </w:tcPr>
          <w:p w14:paraId="188B7E28" w14:textId="024F161D" w:rsidR="00210185" w:rsidRPr="00B16B19" w:rsidRDefault="00C94F71" w:rsidP="00210185">
            <w:pPr>
              <w:pStyle w:val="afff1"/>
            </w:pPr>
            <w:r>
              <w:rPr>
                <w:rFonts w:hint="eastAsia"/>
                <w:lang w:eastAsia="zh-TW"/>
              </w:rPr>
              <w:t>手冊初版</w:t>
            </w:r>
          </w:p>
        </w:tc>
        <w:tc>
          <w:tcPr>
            <w:tcW w:w="2947" w:type="dxa"/>
            <w:vAlign w:val="center"/>
          </w:tcPr>
          <w:p w14:paraId="3A737E9A" w14:textId="77777777" w:rsidR="00210185" w:rsidRPr="00B16B19" w:rsidRDefault="00210185" w:rsidP="00210185">
            <w:pPr>
              <w:pStyle w:val="afff1"/>
            </w:pPr>
          </w:p>
        </w:tc>
      </w:tr>
      <w:tr w:rsidR="00210185" w:rsidRPr="007D532D" w14:paraId="71C23C5F" w14:textId="77777777" w:rsidTr="00963CFE">
        <w:trPr>
          <w:trHeight w:val="680"/>
          <w:jc w:val="center"/>
        </w:trPr>
        <w:tc>
          <w:tcPr>
            <w:tcW w:w="824" w:type="dxa"/>
            <w:vAlign w:val="center"/>
          </w:tcPr>
          <w:p w14:paraId="75C9A6D2" w14:textId="69855418" w:rsidR="00210185" w:rsidRPr="000D1FA1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5411B58F" w14:textId="3CE648D8" w:rsidR="00210185" w:rsidRPr="00B16B19" w:rsidRDefault="00210185" w:rsidP="00210185">
            <w:pPr>
              <w:pStyle w:val="afff2"/>
              <w:rPr>
                <w:lang w:eastAsia="zh-TW"/>
              </w:rPr>
            </w:pPr>
          </w:p>
        </w:tc>
        <w:tc>
          <w:tcPr>
            <w:tcW w:w="1276" w:type="dxa"/>
            <w:vAlign w:val="center"/>
          </w:tcPr>
          <w:p w14:paraId="466EFEBF" w14:textId="11F3468D" w:rsidR="00210185" w:rsidRPr="00B16B19" w:rsidRDefault="00210185" w:rsidP="00210185">
            <w:pPr>
              <w:pStyle w:val="afff2"/>
            </w:pPr>
          </w:p>
        </w:tc>
        <w:tc>
          <w:tcPr>
            <w:tcW w:w="2976" w:type="dxa"/>
            <w:vAlign w:val="center"/>
          </w:tcPr>
          <w:p w14:paraId="2B2FD063" w14:textId="2CBE0C86" w:rsidR="00210185" w:rsidRPr="00B16B19" w:rsidRDefault="00210185" w:rsidP="00210185">
            <w:pPr>
              <w:pStyle w:val="afff1"/>
            </w:pPr>
          </w:p>
        </w:tc>
        <w:tc>
          <w:tcPr>
            <w:tcW w:w="2947" w:type="dxa"/>
            <w:vAlign w:val="center"/>
          </w:tcPr>
          <w:p w14:paraId="645A2820" w14:textId="77777777" w:rsidR="00210185" w:rsidRPr="00B16B19" w:rsidRDefault="00210185" w:rsidP="00210185">
            <w:pPr>
              <w:pStyle w:val="afff1"/>
            </w:pPr>
          </w:p>
        </w:tc>
      </w:tr>
      <w:tr w:rsidR="00210185" w:rsidRPr="007D532D" w14:paraId="334F5EF9" w14:textId="77777777" w:rsidTr="00963CFE">
        <w:trPr>
          <w:trHeight w:val="680"/>
          <w:jc w:val="center"/>
        </w:trPr>
        <w:tc>
          <w:tcPr>
            <w:tcW w:w="824" w:type="dxa"/>
            <w:vAlign w:val="center"/>
          </w:tcPr>
          <w:p w14:paraId="4393062B" w14:textId="6C258864" w:rsidR="00210185" w:rsidRPr="000D1FA1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7A606A9F" w14:textId="50EE970C" w:rsidR="00210185" w:rsidRPr="00B16B19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5FE74F25" w14:textId="148BC418" w:rsidR="00210185" w:rsidRPr="00B16B19" w:rsidRDefault="00210185" w:rsidP="00210185">
            <w:pPr>
              <w:pStyle w:val="afff2"/>
            </w:pPr>
          </w:p>
        </w:tc>
        <w:tc>
          <w:tcPr>
            <w:tcW w:w="2976" w:type="dxa"/>
            <w:vAlign w:val="center"/>
          </w:tcPr>
          <w:p w14:paraId="47D4222C" w14:textId="56C311B9" w:rsidR="00210185" w:rsidRPr="00B16B19" w:rsidRDefault="00210185" w:rsidP="00210185">
            <w:pPr>
              <w:pStyle w:val="afff1"/>
            </w:pPr>
          </w:p>
        </w:tc>
        <w:tc>
          <w:tcPr>
            <w:tcW w:w="2947" w:type="dxa"/>
            <w:vAlign w:val="center"/>
          </w:tcPr>
          <w:p w14:paraId="302FC2C2" w14:textId="3AF7FD74" w:rsidR="00210185" w:rsidRPr="00B16B19" w:rsidRDefault="00210185" w:rsidP="00210185">
            <w:pPr>
              <w:pStyle w:val="afff1"/>
            </w:pPr>
          </w:p>
        </w:tc>
      </w:tr>
      <w:tr w:rsidR="00210185" w:rsidRPr="007D532D" w14:paraId="24661AF4" w14:textId="77777777" w:rsidTr="00963CFE">
        <w:trPr>
          <w:trHeight w:val="680"/>
          <w:jc w:val="center"/>
        </w:trPr>
        <w:tc>
          <w:tcPr>
            <w:tcW w:w="824" w:type="dxa"/>
            <w:vAlign w:val="center"/>
          </w:tcPr>
          <w:p w14:paraId="06FB4FC6" w14:textId="77777777" w:rsidR="00210185" w:rsidRPr="000D1FA1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7230262F" w14:textId="77777777" w:rsidR="00210185" w:rsidRPr="00B16B19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3C35CF50" w14:textId="77777777" w:rsidR="00210185" w:rsidRPr="00B16B19" w:rsidRDefault="00210185" w:rsidP="00210185">
            <w:pPr>
              <w:pStyle w:val="afff2"/>
            </w:pPr>
          </w:p>
        </w:tc>
        <w:tc>
          <w:tcPr>
            <w:tcW w:w="2976" w:type="dxa"/>
            <w:vAlign w:val="center"/>
          </w:tcPr>
          <w:p w14:paraId="775EFBD0" w14:textId="77777777" w:rsidR="00210185" w:rsidRPr="00B16B19" w:rsidRDefault="00210185" w:rsidP="00210185">
            <w:pPr>
              <w:pStyle w:val="afff1"/>
            </w:pPr>
          </w:p>
        </w:tc>
        <w:tc>
          <w:tcPr>
            <w:tcW w:w="2947" w:type="dxa"/>
            <w:vAlign w:val="center"/>
          </w:tcPr>
          <w:p w14:paraId="11EF4CE8" w14:textId="77777777" w:rsidR="00210185" w:rsidRDefault="00210185" w:rsidP="00210185">
            <w:pPr>
              <w:pStyle w:val="afff1"/>
            </w:pPr>
          </w:p>
        </w:tc>
      </w:tr>
      <w:tr w:rsidR="00210185" w:rsidRPr="007D532D" w14:paraId="30B6F54C" w14:textId="77777777" w:rsidTr="00963CFE">
        <w:trPr>
          <w:trHeight w:val="680"/>
          <w:jc w:val="center"/>
        </w:trPr>
        <w:tc>
          <w:tcPr>
            <w:tcW w:w="824" w:type="dxa"/>
            <w:vAlign w:val="center"/>
          </w:tcPr>
          <w:p w14:paraId="7C24BEBB" w14:textId="77777777" w:rsidR="00210185" w:rsidRPr="000D1FA1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28B5FFB3" w14:textId="77777777" w:rsidR="00210185" w:rsidRPr="00B16B19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691F41ED" w14:textId="77777777" w:rsidR="00210185" w:rsidRPr="00B16B19" w:rsidRDefault="00210185" w:rsidP="00210185">
            <w:pPr>
              <w:pStyle w:val="afff2"/>
            </w:pPr>
          </w:p>
        </w:tc>
        <w:tc>
          <w:tcPr>
            <w:tcW w:w="2976" w:type="dxa"/>
            <w:vAlign w:val="center"/>
          </w:tcPr>
          <w:p w14:paraId="6F31215F" w14:textId="77777777" w:rsidR="00210185" w:rsidRPr="00B16B19" w:rsidRDefault="00210185" w:rsidP="00210185">
            <w:pPr>
              <w:pStyle w:val="afff1"/>
            </w:pPr>
          </w:p>
        </w:tc>
        <w:tc>
          <w:tcPr>
            <w:tcW w:w="2947" w:type="dxa"/>
            <w:vAlign w:val="center"/>
          </w:tcPr>
          <w:p w14:paraId="4ADA3884" w14:textId="77777777" w:rsidR="00210185" w:rsidRDefault="00210185" w:rsidP="00210185">
            <w:pPr>
              <w:pStyle w:val="afff1"/>
            </w:pPr>
          </w:p>
        </w:tc>
      </w:tr>
      <w:tr w:rsidR="00210185" w:rsidRPr="007D532D" w14:paraId="4D8CA401" w14:textId="77777777" w:rsidTr="00963CFE">
        <w:trPr>
          <w:trHeight w:val="680"/>
          <w:jc w:val="center"/>
        </w:trPr>
        <w:tc>
          <w:tcPr>
            <w:tcW w:w="824" w:type="dxa"/>
            <w:vAlign w:val="center"/>
          </w:tcPr>
          <w:p w14:paraId="75ED3A2D" w14:textId="77777777" w:rsidR="00210185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28DDBAD3" w14:textId="77777777" w:rsidR="00210185" w:rsidRPr="00B16B19" w:rsidRDefault="00210185" w:rsidP="00210185">
            <w:pPr>
              <w:pStyle w:val="afff2"/>
            </w:pPr>
          </w:p>
        </w:tc>
        <w:tc>
          <w:tcPr>
            <w:tcW w:w="1276" w:type="dxa"/>
            <w:vAlign w:val="center"/>
          </w:tcPr>
          <w:p w14:paraId="5D54E879" w14:textId="77777777" w:rsidR="00210185" w:rsidRDefault="00210185" w:rsidP="00210185">
            <w:pPr>
              <w:pStyle w:val="afff2"/>
            </w:pPr>
          </w:p>
        </w:tc>
        <w:tc>
          <w:tcPr>
            <w:tcW w:w="2976" w:type="dxa"/>
            <w:vAlign w:val="center"/>
          </w:tcPr>
          <w:p w14:paraId="1D675029" w14:textId="77777777" w:rsidR="00210185" w:rsidRDefault="00210185" w:rsidP="00210185">
            <w:pPr>
              <w:pStyle w:val="afff1"/>
            </w:pPr>
          </w:p>
        </w:tc>
        <w:tc>
          <w:tcPr>
            <w:tcW w:w="2947" w:type="dxa"/>
            <w:vAlign w:val="center"/>
          </w:tcPr>
          <w:p w14:paraId="1F7B0572" w14:textId="77777777" w:rsidR="00210185" w:rsidRDefault="00210185" w:rsidP="00210185">
            <w:pPr>
              <w:pStyle w:val="afff1"/>
            </w:pPr>
          </w:p>
        </w:tc>
      </w:tr>
    </w:tbl>
    <w:p w14:paraId="249EF05B" w14:textId="76EE46C8" w:rsidR="00210185" w:rsidRDefault="00210185" w:rsidP="001D1AC8"/>
    <w:p w14:paraId="2E1E5A92" w14:textId="77777777" w:rsidR="00063210" w:rsidRPr="001D1AC8" w:rsidRDefault="00063210" w:rsidP="001D1AC8"/>
    <w:p w14:paraId="00778AF6" w14:textId="77777777" w:rsidR="00210185" w:rsidRPr="001D1AC8" w:rsidRDefault="00210185" w:rsidP="001D1AC8">
      <w:pPr>
        <w:sectPr w:rsidR="00210185" w:rsidRPr="001D1AC8" w:rsidSect="005153B1">
          <w:headerReference w:type="default" r:id="rId8"/>
          <w:footerReference w:type="default" r:id="rId9"/>
          <w:pgSz w:w="11906" w:h="16838" w:code="9"/>
          <w:pgMar w:top="1418" w:right="1418" w:bottom="1418" w:left="1418" w:header="850" w:footer="663" w:gutter="0"/>
          <w:pgNumType w:fmt="lowerRoman" w:start="1" w:chapStyle="1"/>
          <w:cols w:space="425"/>
          <w:docGrid w:type="linesAndChars" w:linePitch="381"/>
        </w:sectPr>
      </w:pPr>
    </w:p>
    <w:p w14:paraId="051A9FD1" w14:textId="77777777" w:rsidR="00513E17" w:rsidRPr="00C14146" w:rsidRDefault="00513E17" w:rsidP="00A30440">
      <w:pPr>
        <w:pStyle w:val="af5"/>
        <w:spacing w:afterLines="100" w:after="381"/>
      </w:pPr>
      <w:r w:rsidRPr="00C14146">
        <w:rPr>
          <w:rFonts w:hint="eastAsia"/>
        </w:rPr>
        <w:lastRenderedPageBreak/>
        <w:t>目　　錄</w:t>
      </w:r>
    </w:p>
    <w:p w14:paraId="61DA7E5F" w14:textId="61193959" w:rsidR="00A07B3B" w:rsidRDefault="00513E17">
      <w:pPr>
        <w:pStyle w:val="1f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485389" w:history="1">
        <w:r w:rsidR="00A07B3B" w:rsidRPr="00C4639A">
          <w:rPr>
            <w:rStyle w:val="afff6"/>
            <w:rFonts w:hint="eastAsia"/>
          </w:rPr>
          <w:t>第一章、</w:t>
        </w:r>
        <w:r w:rsidR="00A07B3B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A07B3B" w:rsidRPr="00C4639A">
          <w:rPr>
            <w:rStyle w:val="afff6"/>
            <w:rFonts w:hint="eastAsia"/>
          </w:rPr>
          <w:t>前言</w:t>
        </w:r>
        <w:r w:rsidR="00A07B3B">
          <w:rPr>
            <w:webHidden/>
          </w:rPr>
          <w:tab/>
        </w:r>
        <w:r w:rsidR="00A07B3B">
          <w:rPr>
            <w:webHidden/>
          </w:rPr>
          <w:fldChar w:fldCharType="begin"/>
        </w:r>
        <w:r w:rsidR="00A07B3B">
          <w:rPr>
            <w:webHidden/>
          </w:rPr>
          <w:instrText xml:space="preserve"> PAGEREF _Toc215485389 \h </w:instrText>
        </w:r>
        <w:r w:rsidR="00A07B3B">
          <w:rPr>
            <w:webHidden/>
          </w:rPr>
        </w:r>
        <w:r w:rsidR="00A07B3B">
          <w:rPr>
            <w:webHidden/>
          </w:rPr>
          <w:fldChar w:fldCharType="separate"/>
        </w:r>
        <w:r w:rsidR="00A07B3B">
          <w:rPr>
            <w:webHidden/>
          </w:rPr>
          <w:t>1</w:t>
        </w:r>
        <w:r w:rsidR="00A07B3B">
          <w:rPr>
            <w:webHidden/>
          </w:rPr>
          <w:fldChar w:fldCharType="end"/>
        </w:r>
      </w:hyperlink>
    </w:p>
    <w:p w14:paraId="162EFB60" w14:textId="3EC0FF4C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0" w:history="1">
        <w:r w:rsidRPr="00C4639A">
          <w:rPr>
            <w:rStyle w:val="afff6"/>
            <w:rFonts w:hint="eastAsia"/>
          </w:rPr>
          <w:t>第一節、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移轉說明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36E44D4" w14:textId="0CF0E288" w:rsidR="00A07B3B" w:rsidRDefault="00A07B3B">
      <w:pPr>
        <w:pStyle w:val="1f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1" w:history="1">
        <w:r w:rsidRPr="00C4639A">
          <w:rPr>
            <w:rStyle w:val="afff6"/>
            <w:rFonts w:hint="eastAsia"/>
          </w:rPr>
          <w:t>第二章、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Active Directory</w:t>
        </w:r>
        <w:r w:rsidRPr="00C4639A">
          <w:rPr>
            <w:rStyle w:val="afff6"/>
            <w:rFonts w:hint="eastAsia"/>
          </w:rPr>
          <w:t>移轉作業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8534045" w14:textId="000364CD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2" w:history="1">
        <w:r w:rsidRPr="00C4639A">
          <w:rPr>
            <w:rStyle w:val="afff6"/>
            <w:rFonts w:hint="eastAsia"/>
          </w:rPr>
          <w:t>第一節、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介紹與目的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CD58D4F" w14:textId="090399BA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3" w:history="1">
        <w:r w:rsidRPr="00C4639A">
          <w:rPr>
            <w:rStyle w:val="afff6"/>
            <w:rFonts w:hint="eastAsia"/>
          </w:rPr>
          <w:t>第二節、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AD</w:t>
        </w:r>
        <w:r w:rsidRPr="00C4639A">
          <w:rPr>
            <w:rStyle w:val="afff6"/>
            <w:rFonts w:hint="eastAsia"/>
          </w:rPr>
          <w:t>設置說明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79AB4EF" w14:textId="5F035183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4" w:history="1">
        <w:r w:rsidRPr="00C4639A">
          <w:rPr>
            <w:rStyle w:val="afff6"/>
            <w:rFonts w:hint="eastAsia"/>
          </w:rPr>
          <w:t>第三節、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部署環境說明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51C3F98" w14:textId="456260D0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5" w:history="1">
        <w:r w:rsidRPr="00C4639A">
          <w:rPr>
            <w:rStyle w:val="afff6"/>
            <w:rFonts w:hint="eastAsia"/>
          </w:rPr>
          <w:t>第四節、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環境架構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7C06CFB" w14:textId="3C322665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6" w:history="1">
        <w:r w:rsidRPr="00C4639A">
          <w:rPr>
            <w:rStyle w:val="afff6"/>
            <w:rFonts w:hint="eastAsia"/>
          </w:rPr>
          <w:t>第五節、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檢核表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C21ACF5" w14:textId="3E49FEC7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7" w:history="1">
        <w:r w:rsidRPr="00C4639A">
          <w:rPr>
            <w:rStyle w:val="afff6"/>
            <w:rFonts w:hint="eastAsia"/>
          </w:rPr>
          <w:t>第六節、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服務移轉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2F4E953" w14:textId="59FDD0EB" w:rsidR="00A07B3B" w:rsidRDefault="00A07B3B">
      <w:pPr>
        <w:pStyle w:val="1f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8" w:history="1">
        <w:r w:rsidRPr="00C4639A">
          <w:rPr>
            <w:rStyle w:val="afff6"/>
            <w:rFonts w:hint="eastAsia"/>
          </w:rPr>
          <w:t>第三章、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DNS</w:t>
        </w:r>
        <w:r w:rsidRPr="00C4639A">
          <w:rPr>
            <w:rStyle w:val="afff6"/>
            <w:rFonts w:hint="eastAsia"/>
          </w:rPr>
          <w:t>移轉作業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8A80972" w14:textId="5B450B21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399" w:history="1">
        <w:r w:rsidRPr="00C4639A">
          <w:rPr>
            <w:rStyle w:val="afff6"/>
            <w:rFonts w:hint="eastAsia"/>
          </w:rPr>
          <w:t>第一節、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介紹與目的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17F0A4C" w14:textId="6E925C3C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0" w:history="1">
        <w:r w:rsidRPr="00C4639A">
          <w:rPr>
            <w:rStyle w:val="afff6"/>
            <w:rFonts w:hint="eastAsia"/>
          </w:rPr>
          <w:t>第二節、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DNS</w:t>
        </w:r>
        <w:r w:rsidRPr="00C4639A">
          <w:rPr>
            <w:rStyle w:val="afff6"/>
            <w:rFonts w:hint="eastAsia"/>
          </w:rPr>
          <w:t>設置說明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1BABBB6" w14:textId="34DFD55A" w:rsidR="00A07B3B" w:rsidRDefault="00A07B3B">
      <w:pPr>
        <w:pStyle w:val="1f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1" w:history="1">
        <w:r w:rsidRPr="00C4639A">
          <w:rPr>
            <w:rStyle w:val="afff6"/>
            <w:rFonts w:hint="eastAsia"/>
          </w:rPr>
          <w:t>第四章、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WSUS</w:t>
        </w:r>
        <w:r w:rsidRPr="00C4639A">
          <w:rPr>
            <w:rStyle w:val="afff6"/>
            <w:rFonts w:hint="eastAsia"/>
          </w:rPr>
          <w:t>移轉作業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3BFEE23" w14:textId="0CA0C6FF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2" w:history="1">
        <w:r w:rsidRPr="00C4639A">
          <w:rPr>
            <w:rStyle w:val="afff6"/>
            <w:rFonts w:hint="eastAsia"/>
          </w:rPr>
          <w:t>第一節、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介紹與目的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51FA2D2" w14:textId="60A76E5D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3" w:history="1">
        <w:r w:rsidRPr="00C4639A">
          <w:rPr>
            <w:rStyle w:val="afff6"/>
            <w:rFonts w:hint="eastAsia"/>
          </w:rPr>
          <w:t>第二節、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WSUS</w:t>
        </w:r>
        <w:r w:rsidRPr="00C4639A">
          <w:rPr>
            <w:rStyle w:val="afff6"/>
            <w:rFonts w:hint="eastAsia"/>
          </w:rPr>
          <w:t>設置說明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9B62562" w14:textId="7FDFA91A" w:rsidR="00A07B3B" w:rsidRDefault="00A07B3B">
      <w:pPr>
        <w:pStyle w:val="1f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4" w:history="1">
        <w:r w:rsidRPr="00C4639A">
          <w:rPr>
            <w:rStyle w:val="afff6"/>
            <w:rFonts w:hint="eastAsia"/>
          </w:rPr>
          <w:t>第五章、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YUM</w:t>
        </w:r>
        <w:r w:rsidRPr="00C4639A">
          <w:rPr>
            <w:rStyle w:val="afff6"/>
            <w:rFonts w:hint="eastAsia"/>
          </w:rPr>
          <w:t>移轉作業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BC50B4C" w14:textId="1128C2BA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5" w:history="1">
        <w:r w:rsidRPr="00C4639A">
          <w:rPr>
            <w:rStyle w:val="afff6"/>
            <w:rFonts w:hint="eastAsia"/>
          </w:rPr>
          <w:t>第一節、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介紹與目的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14F55A1" w14:textId="4B8DC5E7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6" w:history="1">
        <w:r w:rsidRPr="00C4639A">
          <w:rPr>
            <w:rStyle w:val="afff6"/>
            <w:rFonts w:hint="eastAsia"/>
          </w:rPr>
          <w:t>第二節、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YUM</w:t>
        </w:r>
        <w:r w:rsidRPr="00C4639A">
          <w:rPr>
            <w:rStyle w:val="afff6"/>
            <w:rFonts w:hint="eastAsia"/>
          </w:rPr>
          <w:t>設置說明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B94AE12" w14:textId="00C9D585" w:rsidR="00A07B3B" w:rsidRDefault="00A07B3B">
      <w:pPr>
        <w:pStyle w:val="1f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7" w:history="1">
        <w:r w:rsidRPr="00C4639A">
          <w:rPr>
            <w:rStyle w:val="afff6"/>
            <w:rFonts w:hint="eastAsia"/>
          </w:rPr>
          <w:t>第六章、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NTP</w:t>
        </w:r>
        <w:r w:rsidRPr="00C4639A">
          <w:rPr>
            <w:rStyle w:val="afff6"/>
            <w:rFonts w:hint="eastAsia"/>
          </w:rPr>
          <w:t>移轉作業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1E6C54C" w14:textId="5ABBCAE0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8" w:history="1">
        <w:r w:rsidRPr="00C4639A">
          <w:rPr>
            <w:rStyle w:val="afff6"/>
            <w:rFonts w:hint="eastAsia"/>
          </w:rPr>
          <w:t>第一節、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  <w:rFonts w:hint="eastAsia"/>
          </w:rPr>
          <w:t>介紹與目的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D2BFB55" w14:textId="75A41172" w:rsidR="00A07B3B" w:rsidRDefault="00A07B3B">
      <w:pPr>
        <w:pStyle w:val="26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15485409" w:history="1">
        <w:r w:rsidRPr="00C4639A">
          <w:rPr>
            <w:rStyle w:val="afff6"/>
            <w:rFonts w:hint="eastAsia"/>
          </w:rPr>
          <w:t>第二節、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C4639A">
          <w:rPr>
            <w:rStyle w:val="afff6"/>
          </w:rPr>
          <w:t>NTP</w:t>
        </w:r>
        <w:r w:rsidRPr="00C4639A">
          <w:rPr>
            <w:rStyle w:val="afff6"/>
            <w:rFonts w:hint="eastAsia"/>
          </w:rPr>
          <w:t>設置說明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_Toc215485409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37E5F53" w14:textId="5B55B622" w:rsidR="00513E17" w:rsidRPr="008E35B0" w:rsidRDefault="00513E17" w:rsidP="008E35B0">
      <w:r>
        <w:fldChar w:fldCharType="end"/>
      </w:r>
      <w:r>
        <w:br w:type="page"/>
      </w:r>
    </w:p>
    <w:p w14:paraId="1B0A6BE8" w14:textId="674B8216" w:rsidR="004B081B" w:rsidRPr="004B081B" w:rsidRDefault="004B081B" w:rsidP="004B081B">
      <w:pPr>
        <w:pStyle w:val="af5"/>
        <w:spacing w:afterLines="100" w:after="381"/>
      </w:pPr>
      <w:r>
        <w:rPr>
          <w:rFonts w:hint="eastAsia"/>
        </w:rPr>
        <w:lastRenderedPageBreak/>
        <w:t>圖</w:t>
      </w:r>
      <w:r w:rsidRPr="006D2BFF">
        <w:rPr>
          <w:rFonts w:hint="eastAsia"/>
        </w:rPr>
        <w:t xml:space="preserve">　目　錄</w:t>
      </w:r>
    </w:p>
    <w:p w14:paraId="619D51D0" w14:textId="7AA1365E" w:rsidR="00F30F6C" w:rsidRDefault="004B081B">
      <w:pPr>
        <w:pStyle w:val="afff7"/>
        <w:tabs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r w:rsidRPr="00A66E69">
        <w:rPr>
          <w:rFonts w:ascii="標楷體" w:hAnsi="標楷體" w:cs="Times New Roman"/>
          <w:b/>
          <w:sz w:val="28"/>
          <w:szCs w:val="28"/>
        </w:rPr>
        <w:fldChar w:fldCharType="begin"/>
      </w:r>
      <w:r w:rsidRPr="00A66E69">
        <w:rPr>
          <w:rFonts w:ascii="標楷體" w:hAnsi="標楷體" w:cs="Times New Roman"/>
          <w:b/>
          <w:sz w:val="28"/>
          <w:szCs w:val="28"/>
        </w:rPr>
        <w:instrText xml:space="preserve"> TOC \h \z \c "圖" </w:instrText>
      </w:r>
      <w:r w:rsidRPr="00A66E69">
        <w:rPr>
          <w:rFonts w:ascii="標楷體" w:hAnsi="標楷體" w:cs="Times New Roman"/>
          <w:b/>
          <w:sz w:val="28"/>
          <w:szCs w:val="28"/>
        </w:rPr>
        <w:fldChar w:fldCharType="separate"/>
      </w:r>
      <w:hyperlink w:anchor="_Toc215485379" w:history="1">
        <w:r w:rsidR="00F30F6C" w:rsidRPr="00A40996">
          <w:rPr>
            <w:rStyle w:val="afff6"/>
            <w:rFonts w:hint="eastAsia"/>
            <w:noProof/>
          </w:rPr>
          <w:t>圖</w:t>
        </w:r>
        <w:r w:rsidR="00F30F6C" w:rsidRPr="00A40996">
          <w:rPr>
            <w:rStyle w:val="afff6"/>
            <w:noProof/>
          </w:rPr>
          <w:t xml:space="preserve"> 1</w:t>
        </w:r>
        <w:r w:rsidR="00F30F6C" w:rsidRPr="00A40996">
          <w:rPr>
            <w:rStyle w:val="afff6"/>
            <w:rFonts w:hint="eastAsia"/>
            <w:noProof/>
          </w:rPr>
          <w:t>、網域移轉升級示意圖</w:t>
        </w:r>
        <w:r w:rsidR="00F30F6C">
          <w:rPr>
            <w:noProof/>
            <w:webHidden/>
          </w:rPr>
          <w:tab/>
        </w:r>
        <w:r w:rsidR="00F30F6C">
          <w:rPr>
            <w:noProof/>
            <w:webHidden/>
          </w:rPr>
          <w:fldChar w:fldCharType="begin"/>
        </w:r>
        <w:r w:rsidR="00F30F6C">
          <w:rPr>
            <w:noProof/>
            <w:webHidden/>
          </w:rPr>
          <w:instrText xml:space="preserve"> PAGEREF _Toc215485379 \h </w:instrText>
        </w:r>
        <w:r w:rsidR="00F30F6C">
          <w:rPr>
            <w:noProof/>
            <w:webHidden/>
          </w:rPr>
        </w:r>
        <w:r w:rsidR="00F30F6C">
          <w:rPr>
            <w:noProof/>
            <w:webHidden/>
          </w:rPr>
          <w:fldChar w:fldCharType="separate"/>
        </w:r>
        <w:r w:rsidR="00F30F6C">
          <w:rPr>
            <w:noProof/>
            <w:webHidden/>
          </w:rPr>
          <w:t>4</w:t>
        </w:r>
        <w:r w:rsidR="00F30F6C">
          <w:rPr>
            <w:noProof/>
            <w:webHidden/>
          </w:rPr>
          <w:fldChar w:fldCharType="end"/>
        </w:r>
      </w:hyperlink>
    </w:p>
    <w:p w14:paraId="6B588043" w14:textId="0D6517F3" w:rsidR="00F30F6C" w:rsidRDefault="00F30F6C">
      <w:pPr>
        <w:pStyle w:val="afff7"/>
        <w:tabs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  <w14:ligatures w14:val="standardContextual"/>
        </w:rPr>
      </w:pPr>
      <w:hyperlink w:anchor="_Toc215485380" w:history="1">
        <w:r w:rsidRPr="00A40996">
          <w:rPr>
            <w:rStyle w:val="afff6"/>
            <w:rFonts w:hint="eastAsia"/>
            <w:noProof/>
          </w:rPr>
          <w:t>圖</w:t>
        </w:r>
        <w:r w:rsidRPr="00A40996">
          <w:rPr>
            <w:rStyle w:val="afff6"/>
            <w:noProof/>
          </w:rPr>
          <w:t xml:space="preserve"> 2</w:t>
        </w:r>
        <w:r w:rsidRPr="00A40996">
          <w:rPr>
            <w:rStyle w:val="afff6"/>
            <w:rFonts w:hint="eastAsia"/>
            <w:noProof/>
          </w:rPr>
          <w:t>、使用</w:t>
        </w:r>
        <w:r w:rsidRPr="00A40996">
          <w:rPr>
            <w:rStyle w:val="afff6"/>
            <w:noProof/>
          </w:rPr>
          <w:t>PowerShell</w:t>
        </w:r>
        <w:r w:rsidRPr="00A40996">
          <w:rPr>
            <w:rStyle w:val="afff6"/>
            <w:rFonts w:hint="eastAsia"/>
            <w:noProof/>
          </w:rPr>
          <w:t>查詢</w:t>
        </w:r>
        <w:r w:rsidRPr="00A40996">
          <w:rPr>
            <w:rStyle w:val="afff6"/>
            <w:noProof/>
          </w:rPr>
          <w:t>IP</w:t>
        </w:r>
        <w:r w:rsidRPr="00A40996">
          <w:rPr>
            <w:rStyle w:val="afff6"/>
            <w:rFonts w:hint="eastAsia"/>
            <w:noProof/>
          </w:rPr>
          <w:t>設定資訊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_Toc215485380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10F78F" w14:textId="3D3D732A" w:rsidR="004B081B" w:rsidRDefault="004B081B">
      <w:pPr>
        <w:widowControl/>
        <w:textAlignment w:val="auto"/>
        <w:rPr>
          <w:b/>
          <w:sz w:val="32"/>
          <w:szCs w:val="32"/>
        </w:rPr>
      </w:pPr>
      <w:r w:rsidRPr="00A66E69">
        <w:rPr>
          <w:rFonts w:ascii="標楷體" w:hAnsi="標楷體"/>
          <w:b/>
          <w:szCs w:val="28"/>
        </w:rPr>
        <w:fldChar w:fldCharType="end"/>
      </w:r>
    </w:p>
    <w:p w14:paraId="063E11CD" w14:textId="4D62EDD9" w:rsidR="004B081B" w:rsidRPr="004B081B" w:rsidRDefault="004B081B">
      <w:pPr>
        <w:widowControl/>
        <w:textAlignment w:val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6705E37" w14:textId="361155AF" w:rsidR="00513E17" w:rsidRPr="006D2BFF" w:rsidRDefault="00513E17" w:rsidP="00A30440">
      <w:pPr>
        <w:pStyle w:val="af5"/>
        <w:spacing w:afterLines="100" w:after="381"/>
      </w:pPr>
      <w:r w:rsidRPr="006D2BFF">
        <w:rPr>
          <w:rFonts w:hint="eastAsia"/>
        </w:rPr>
        <w:lastRenderedPageBreak/>
        <w:t>表　目　錄</w:t>
      </w:r>
    </w:p>
    <w:p w14:paraId="1BFD2288" w14:textId="0E849D13" w:rsidR="00A66E69" w:rsidRPr="00A66E69" w:rsidRDefault="00C46A18">
      <w:pPr>
        <w:pStyle w:val="afff7"/>
        <w:tabs>
          <w:tab w:val="right" w:leader="dot" w:pos="9060"/>
        </w:tabs>
        <w:rPr>
          <w:rFonts w:ascii="Times New Roman" w:hAnsi="Times New Roman" w:cs="Times New Roman"/>
          <w:smallCaps w:val="0"/>
          <w:noProof/>
          <w:sz w:val="28"/>
          <w:szCs w:val="28"/>
          <w14:ligatures w14:val="standardContextual"/>
        </w:rPr>
      </w:pPr>
      <w:r w:rsidRPr="00E31A7B">
        <w:rPr>
          <w:rFonts w:ascii="Times New Roman" w:hAnsi="Times New Roman" w:cs="Times New Roman"/>
          <w:b/>
          <w:smallCaps w:val="0"/>
          <w:noProof/>
          <w:color w:val="FF0000"/>
          <w:kern w:val="0"/>
          <w:sz w:val="28"/>
          <w:szCs w:val="28"/>
        </w:rPr>
        <w:fldChar w:fldCharType="begin"/>
      </w:r>
      <w:r w:rsidRPr="00E31A7B">
        <w:rPr>
          <w:rFonts w:ascii="Times New Roman" w:hAnsi="Times New Roman" w:cs="Times New Roman"/>
          <w:b/>
          <w:smallCaps w:val="0"/>
          <w:noProof/>
          <w:color w:val="FF0000"/>
          <w:kern w:val="0"/>
          <w:sz w:val="28"/>
          <w:szCs w:val="28"/>
        </w:rPr>
        <w:instrText xml:space="preserve"> TOC \h \z \t "(1) </w:instrText>
      </w:r>
      <w:r w:rsidRPr="00E31A7B">
        <w:rPr>
          <w:rFonts w:ascii="Times New Roman" w:hAnsi="Times New Roman" w:cs="Times New Roman"/>
          <w:b/>
          <w:smallCaps w:val="0"/>
          <w:noProof/>
          <w:color w:val="FF0000"/>
          <w:kern w:val="0"/>
          <w:sz w:val="28"/>
          <w:szCs w:val="28"/>
        </w:rPr>
        <w:instrText>內文</w:instrText>
      </w:r>
      <w:r w:rsidRPr="00E31A7B">
        <w:rPr>
          <w:rFonts w:ascii="Times New Roman" w:hAnsi="Times New Roman" w:cs="Times New Roman"/>
          <w:b/>
          <w:smallCaps w:val="0"/>
          <w:noProof/>
          <w:color w:val="FF0000"/>
          <w:kern w:val="0"/>
          <w:sz w:val="28"/>
          <w:szCs w:val="28"/>
        </w:rPr>
        <w:instrText>" \c "</w:instrText>
      </w:r>
      <w:r w:rsidRPr="00E31A7B">
        <w:rPr>
          <w:rFonts w:ascii="Times New Roman" w:hAnsi="Times New Roman" w:cs="Times New Roman"/>
          <w:b/>
          <w:smallCaps w:val="0"/>
          <w:noProof/>
          <w:color w:val="FF0000"/>
          <w:kern w:val="0"/>
          <w:sz w:val="28"/>
          <w:szCs w:val="28"/>
        </w:rPr>
        <w:instrText>表</w:instrText>
      </w:r>
      <w:r w:rsidRPr="00E31A7B">
        <w:rPr>
          <w:rFonts w:ascii="Times New Roman" w:hAnsi="Times New Roman" w:cs="Times New Roman"/>
          <w:b/>
          <w:smallCaps w:val="0"/>
          <w:noProof/>
          <w:color w:val="FF0000"/>
          <w:kern w:val="0"/>
          <w:sz w:val="28"/>
          <w:szCs w:val="28"/>
        </w:rPr>
        <w:instrText xml:space="preserve">" </w:instrText>
      </w:r>
      <w:r w:rsidRPr="00E31A7B">
        <w:rPr>
          <w:rFonts w:ascii="Times New Roman" w:hAnsi="Times New Roman" w:cs="Times New Roman"/>
          <w:b/>
          <w:smallCaps w:val="0"/>
          <w:noProof/>
          <w:color w:val="FF0000"/>
          <w:kern w:val="0"/>
          <w:sz w:val="28"/>
          <w:szCs w:val="28"/>
        </w:rPr>
        <w:fldChar w:fldCharType="separate"/>
      </w:r>
      <w:hyperlink w:anchor="_Toc215483492" w:history="1">
        <w:r w:rsidR="00A66E69"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表</w:t>
        </w:r>
        <w:r w:rsidR="00A66E69"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 xml:space="preserve"> 1</w:t>
        </w:r>
        <w:r w:rsidR="00A66E69"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、</w:t>
        </w:r>
        <w:r w:rsidR="00A66E69"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AD</w:t>
        </w:r>
        <w:r w:rsidR="00A66E69"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設定</w:t>
        </w:r>
        <w:r w:rsidR="00A66E69"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IP</w:t>
        </w:r>
        <w:r w:rsidR="00A66E69"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對照表</w:t>
        </w:r>
        <w:r w:rsidR="00A66E69"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66E69"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66E69"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_Toc215483492 \h </w:instrText>
        </w:r>
        <w:r w:rsidR="00A66E69"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66E69"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66E69"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A66E69"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228AAE" w14:textId="31B0C378" w:rsidR="00A66E69" w:rsidRPr="00A66E69" w:rsidRDefault="00A66E69">
      <w:pPr>
        <w:pStyle w:val="afff7"/>
        <w:tabs>
          <w:tab w:val="right" w:leader="dot" w:pos="9060"/>
        </w:tabs>
        <w:rPr>
          <w:rFonts w:ascii="Times New Roman" w:hAnsi="Times New Roman" w:cs="Times New Roman"/>
          <w:smallCaps w:val="0"/>
          <w:noProof/>
          <w:sz w:val="28"/>
          <w:szCs w:val="28"/>
          <w14:ligatures w14:val="standardContextual"/>
        </w:rPr>
      </w:pPr>
      <w:hyperlink w:anchor="_Toc215483493" w:history="1"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表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 xml:space="preserve"> 2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、移轉升級網域網路設置示意表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_Toc215483493 \h </w:instrTex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2F15CC" w14:textId="07E024D2" w:rsidR="00A66E69" w:rsidRPr="00A66E69" w:rsidRDefault="00A66E69">
      <w:pPr>
        <w:pStyle w:val="afff7"/>
        <w:tabs>
          <w:tab w:val="right" w:leader="dot" w:pos="9060"/>
        </w:tabs>
        <w:rPr>
          <w:rFonts w:ascii="Times New Roman" w:hAnsi="Times New Roman" w:cs="Times New Roman"/>
          <w:smallCaps w:val="0"/>
          <w:noProof/>
          <w:sz w:val="28"/>
          <w:szCs w:val="28"/>
          <w14:ligatures w14:val="standardContextual"/>
        </w:rPr>
      </w:pPr>
      <w:hyperlink w:anchor="_Toc215483494" w:history="1"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表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 xml:space="preserve"> 3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、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Active Directory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移轉升級確認表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_Toc215483494 \h </w:instrTex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63EBC2" w14:textId="0FC8E120" w:rsidR="00A66E69" w:rsidRPr="00A66E69" w:rsidRDefault="00A66E69">
      <w:pPr>
        <w:pStyle w:val="afff7"/>
        <w:tabs>
          <w:tab w:val="right" w:leader="dot" w:pos="9060"/>
        </w:tabs>
        <w:rPr>
          <w:rFonts w:ascii="Times New Roman" w:hAnsi="Times New Roman" w:cs="Times New Roman"/>
          <w:smallCaps w:val="0"/>
          <w:noProof/>
          <w:sz w:val="28"/>
          <w:szCs w:val="28"/>
          <w14:ligatures w14:val="standardContextual"/>
        </w:rPr>
      </w:pPr>
      <w:hyperlink w:anchor="_Toc215483495" w:history="1"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表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 xml:space="preserve"> 5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、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DNS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設定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IP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對照表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_Toc215483495 \h </w:instrTex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58313E" w14:textId="1D7A07D5" w:rsidR="00A66E69" w:rsidRPr="00A66E69" w:rsidRDefault="00A66E69">
      <w:pPr>
        <w:pStyle w:val="afff7"/>
        <w:tabs>
          <w:tab w:val="right" w:leader="dot" w:pos="9060"/>
        </w:tabs>
        <w:rPr>
          <w:rFonts w:ascii="Times New Roman" w:hAnsi="Times New Roman" w:cs="Times New Roman"/>
          <w:smallCaps w:val="0"/>
          <w:noProof/>
          <w:sz w:val="28"/>
          <w:szCs w:val="28"/>
          <w14:ligatures w14:val="standardContextual"/>
        </w:rPr>
      </w:pPr>
      <w:hyperlink w:anchor="_Toc215483496" w:history="1"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表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 xml:space="preserve"> 6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、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WSUS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設定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IP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對照表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_Toc215483496 \h </w:instrTex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65E11A" w14:textId="10ABD2E5" w:rsidR="00A66E69" w:rsidRPr="00A66E69" w:rsidRDefault="00A66E69">
      <w:pPr>
        <w:pStyle w:val="afff7"/>
        <w:tabs>
          <w:tab w:val="right" w:leader="dot" w:pos="9060"/>
        </w:tabs>
        <w:rPr>
          <w:rFonts w:ascii="Times New Roman" w:hAnsi="Times New Roman" w:cs="Times New Roman"/>
          <w:smallCaps w:val="0"/>
          <w:noProof/>
          <w:sz w:val="28"/>
          <w:szCs w:val="28"/>
          <w14:ligatures w14:val="standardContextual"/>
        </w:rPr>
      </w:pPr>
      <w:hyperlink w:anchor="_Toc215483497" w:history="1"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表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 xml:space="preserve"> 7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、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YUM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設定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IP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對照表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_Toc215483497 \h </w:instrTex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798A85" w14:textId="164BB635" w:rsidR="00A66E69" w:rsidRPr="00A66E69" w:rsidRDefault="00A66E69">
      <w:pPr>
        <w:pStyle w:val="afff7"/>
        <w:tabs>
          <w:tab w:val="right" w:leader="dot" w:pos="9060"/>
        </w:tabs>
        <w:rPr>
          <w:rFonts w:ascii="Times New Roman" w:hAnsi="Times New Roman" w:cs="Times New Roman"/>
          <w:smallCaps w:val="0"/>
          <w:noProof/>
          <w:sz w:val="28"/>
          <w:szCs w:val="28"/>
          <w14:ligatures w14:val="standardContextual"/>
        </w:rPr>
      </w:pPr>
      <w:hyperlink w:anchor="_Toc215483498" w:history="1"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表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 xml:space="preserve"> 8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、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NTP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設定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IP</w:t>
        </w:r>
        <w:r w:rsidRPr="00A66E69">
          <w:rPr>
            <w:rStyle w:val="afff6"/>
            <w:rFonts w:ascii="Times New Roman" w:hAnsi="Times New Roman" w:cs="Times New Roman"/>
            <w:noProof/>
            <w:sz w:val="28"/>
            <w:szCs w:val="28"/>
          </w:rPr>
          <w:t>對照表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_Toc215483498 \h </w:instrTex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A66E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9D0E73" w14:textId="6CC3F59E" w:rsidR="003B19B6" w:rsidRPr="00C46A18" w:rsidRDefault="00C46A18" w:rsidP="00513E17">
      <w:pPr>
        <w:pStyle w:val="af0"/>
        <w:rPr>
          <w:rFonts w:ascii="標楷體" w:hAnsi="標楷體"/>
        </w:rPr>
        <w:sectPr w:rsidR="003B19B6" w:rsidRPr="00C46A18" w:rsidSect="005153B1">
          <w:pgSz w:w="11906" w:h="16838" w:code="9"/>
          <w:pgMar w:top="1418" w:right="1418" w:bottom="1418" w:left="1418" w:header="850" w:footer="663" w:gutter="0"/>
          <w:pgNumType w:fmt="upperRoman" w:start="1" w:chapStyle="1"/>
          <w:cols w:space="425"/>
          <w:docGrid w:type="linesAndChars" w:linePitch="381"/>
        </w:sectPr>
      </w:pPr>
      <w:r w:rsidRPr="00E31A7B">
        <w:rPr>
          <w:b w:val="0"/>
          <w:smallCaps/>
          <w:noProof/>
          <w:color w:val="FF0000"/>
          <w:spacing w:val="0"/>
          <w:kern w:val="0"/>
          <w:sz w:val="28"/>
          <w:szCs w:val="28"/>
        </w:rPr>
        <w:fldChar w:fldCharType="end"/>
      </w:r>
    </w:p>
    <w:p w14:paraId="73401F7A" w14:textId="71744970" w:rsidR="00210185" w:rsidRDefault="00184635" w:rsidP="005D0432">
      <w:pPr>
        <w:pStyle w:val="a0"/>
        <w:spacing w:before="190" w:after="95"/>
      </w:pPr>
      <w:bookmarkStart w:id="1" w:name="_Toc215485389"/>
      <w:r>
        <w:rPr>
          <w:rFonts w:hint="eastAsia"/>
          <w:lang w:eastAsia="zh-TW"/>
        </w:rPr>
        <w:lastRenderedPageBreak/>
        <w:t>前言</w:t>
      </w:r>
      <w:bookmarkEnd w:id="1"/>
    </w:p>
    <w:p w14:paraId="153242BB" w14:textId="5C07B549" w:rsidR="00184635" w:rsidRPr="00184635" w:rsidRDefault="00184635" w:rsidP="00184635">
      <w:pPr>
        <w:pStyle w:val="af1"/>
        <w:spacing w:before="95" w:after="95"/>
        <w:ind w:left="854" w:firstLine="560"/>
      </w:pPr>
      <w:proofErr w:type="spellStart"/>
      <w:r w:rsidRPr="00184635">
        <w:rPr>
          <w:rFonts w:hint="eastAsia"/>
        </w:rPr>
        <w:t>本</w:t>
      </w:r>
      <w:r w:rsidR="00B916CD">
        <w:rPr>
          <w:rFonts w:hint="eastAsia"/>
          <w:lang w:eastAsia="zh-TW"/>
        </w:rPr>
        <w:t>移轉</w:t>
      </w:r>
      <w:r w:rsidRPr="00184635">
        <w:rPr>
          <w:rFonts w:hint="eastAsia"/>
        </w:rPr>
        <w:t>手冊</w:t>
      </w:r>
      <w:proofErr w:type="spellEnd"/>
      <w:r>
        <w:rPr>
          <w:rFonts w:hint="eastAsia"/>
          <w:lang w:eastAsia="zh-TW"/>
        </w:rPr>
        <w:t>（</w:t>
      </w:r>
      <w:proofErr w:type="spellStart"/>
      <w:r w:rsidRPr="00184635">
        <w:rPr>
          <w:rFonts w:hint="eastAsia"/>
        </w:rPr>
        <w:t>以下簡稱本文件</w:t>
      </w:r>
      <w:proofErr w:type="spellEnd"/>
      <w:r>
        <w:rPr>
          <w:rFonts w:hint="eastAsia"/>
          <w:lang w:eastAsia="zh-TW"/>
        </w:rPr>
        <w:t>）</w:t>
      </w:r>
      <w:proofErr w:type="spellStart"/>
      <w:r w:rsidRPr="00184635">
        <w:rPr>
          <w:rFonts w:hint="eastAsia"/>
        </w:rPr>
        <w:t>主旨在</w:t>
      </w:r>
      <w:r w:rsidR="00665B62">
        <w:rPr>
          <w:rFonts w:hint="eastAsia"/>
          <w:lang w:eastAsia="zh-TW"/>
        </w:rPr>
        <w:t>說明</w:t>
      </w:r>
      <w:r w:rsidR="00C65FC0">
        <w:rPr>
          <w:rFonts w:hint="eastAsia"/>
          <w:lang w:eastAsia="zh-TW"/>
        </w:rPr>
        <w:t>共用基礎服務移轉</w:t>
      </w:r>
      <w:r w:rsidR="006D428A">
        <w:rPr>
          <w:rFonts w:hint="eastAsia"/>
          <w:lang w:eastAsia="zh-TW"/>
        </w:rPr>
        <w:t>建置</w:t>
      </w:r>
      <w:r w:rsidR="00C65FC0">
        <w:rPr>
          <w:rFonts w:hint="eastAsia"/>
          <w:lang w:eastAsia="zh-TW"/>
        </w:rPr>
        <w:t>計畫書</w:t>
      </w:r>
      <w:r w:rsidRPr="00184635">
        <w:rPr>
          <w:rFonts w:hint="eastAsia"/>
        </w:rPr>
        <w:t>文件本專案</w:t>
      </w:r>
      <w:r w:rsidR="008B5864">
        <w:rPr>
          <w:rFonts w:hint="eastAsia"/>
          <w:lang w:eastAsia="zh-TW"/>
        </w:rPr>
        <w:t>移轉之</w:t>
      </w:r>
      <w:r w:rsidRPr="00184635">
        <w:rPr>
          <w:rFonts w:hint="eastAsia"/>
        </w:rPr>
        <w:t>操作程序說明</w:t>
      </w:r>
      <w:proofErr w:type="spellEnd"/>
      <w:r w:rsidRPr="00184635">
        <w:rPr>
          <w:rFonts w:hint="eastAsia"/>
        </w:rPr>
        <w:t>。</w:t>
      </w:r>
    </w:p>
    <w:p w14:paraId="1E639925" w14:textId="703FEBB8" w:rsidR="008B5864" w:rsidRPr="008B5864" w:rsidRDefault="008B5864" w:rsidP="008B5864">
      <w:pPr>
        <w:pStyle w:val="a3"/>
        <w:spacing w:before="190" w:after="95"/>
        <w:rPr>
          <w:lang w:eastAsia="zh-TW"/>
        </w:rPr>
      </w:pPr>
      <w:bookmarkStart w:id="2" w:name="_Toc215485390"/>
      <w:r>
        <w:rPr>
          <w:rFonts w:hint="eastAsia"/>
          <w:lang w:eastAsia="zh-TW"/>
        </w:rPr>
        <w:t>移轉說明</w:t>
      </w:r>
      <w:bookmarkEnd w:id="2"/>
    </w:p>
    <w:p w14:paraId="4C9FB17A" w14:textId="2496493B" w:rsidR="004D679E" w:rsidRDefault="00926C81" w:rsidP="001345A1">
      <w:pPr>
        <w:pStyle w:val="af3"/>
        <w:spacing w:before="95" w:after="95"/>
        <w:ind w:left="854" w:firstLine="560"/>
      </w:pPr>
      <w:proofErr w:type="spellStart"/>
      <w:r>
        <w:rPr>
          <w:rFonts w:hint="eastAsia"/>
        </w:rPr>
        <w:t>本團隊提供</w:t>
      </w:r>
      <w:r w:rsidR="0058410A">
        <w:rPr>
          <w:rFonts w:hint="eastAsia"/>
          <w:lang w:eastAsia="zh-TW"/>
        </w:rPr>
        <w:t>共用基礎服務移轉</w:t>
      </w:r>
      <w:r w:rsidR="008B5864" w:rsidRPr="008B5864">
        <w:rPr>
          <w:rFonts w:hint="eastAsia"/>
        </w:rPr>
        <w:t>作業，</w:t>
      </w:r>
      <w:r>
        <w:rPr>
          <w:rFonts w:hint="eastAsia"/>
        </w:rPr>
        <w:t>已對主要的五大服務進行規劃，</w:t>
      </w:r>
      <w:r w:rsidR="00714EFD">
        <w:rPr>
          <w:rFonts w:hint="eastAsia"/>
        </w:rPr>
        <w:t>分別有</w:t>
      </w:r>
      <w:r w:rsidR="00714EFD">
        <w:rPr>
          <w:rFonts w:hint="eastAsia"/>
        </w:rPr>
        <w:t>A</w:t>
      </w:r>
      <w:r w:rsidR="00714EFD">
        <w:t>ctive</w:t>
      </w:r>
      <w:proofErr w:type="spellEnd"/>
      <w:r w:rsidR="00714EFD">
        <w:rPr>
          <w:rFonts w:hint="eastAsia"/>
        </w:rPr>
        <w:t xml:space="preserve"> </w:t>
      </w:r>
      <w:proofErr w:type="spellStart"/>
      <w:r w:rsidR="00714EFD">
        <w:rPr>
          <w:rFonts w:hint="eastAsia"/>
        </w:rPr>
        <w:t>D</w:t>
      </w:r>
      <w:r w:rsidR="00714EFD">
        <w:t>irectory</w:t>
      </w:r>
      <w:r w:rsidR="00714EFD">
        <w:rPr>
          <w:rFonts w:hint="eastAsia"/>
        </w:rPr>
        <w:t>、</w:t>
      </w:r>
      <w:r w:rsidR="00714EFD">
        <w:rPr>
          <w:rFonts w:hint="eastAsia"/>
        </w:rPr>
        <w:t>D</w:t>
      </w:r>
      <w:r w:rsidR="00714EFD">
        <w:t>NS</w:t>
      </w:r>
      <w:r w:rsidR="00714EFD">
        <w:rPr>
          <w:rFonts w:hint="eastAsia"/>
        </w:rPr>
        <w:t>、</w:t>
      </w:r>
      <w:r w:rsidR="00714EFD">
        <w:rPr>
          <w:rFonts w:hint="eastAsia"/>
        </w:rPr>
        <w:t>WSUS</w:t>
      </w:r>
      <w:r w:rsidR="00714EFD">
        <w:rPr>
          <w:rFonts w:hint="eastAsia"/>
        </w:rPr>
        <w:t>、</w:t>
      </w:r>
      <w:r w:rsidR="00714EFD">
        <w:rPr>
          <w:rFonts w:hint="eastAsia"/>
        </w:rPr>
        <w:t>YUM</w:t>
      </w:r>
      <w:r w:rsidR="00714EFD">
        <w:rPr>
          <w:rFonts w:hint="eastAsia"/>
        </w:rPr>
        <w:t>、</w:t>
      </w:r>
      <w:r w:rsidR="00714EFD">
        <w:rPr>
          <w:rFonts w:hint="eastAsia"/>
        </w:rPr>
        <w:t>NTP</w:t>
      </w:r>
      <w:r w:rsidR="00714EFD">
        <w:rPr>
          <w:rFonts w:hint="eastAsia"/>
        </w:rPr>
        <w:t>等服務</w:t>
      </w:r>
      <w:proofErr w:type="spellEnd"/>
      <w:r w:rsidR="008B5864" w:rsidRPr="008B5864">
        <w:rPr>
          <w:rFonts w:hint="eastAsia"/>
        </w:rPr>
        <w:t>。</w:t>
      </w:r>
    </w:p>
    <w:p w14:paraId="3C601FA8" w14:textId="77777777" w:rsidR="003D58F6" w:rsidRPr="0038685E" w:rsidRDefault="003D58F6" w:rsidP="00905DB4">
      <w:pPr>
        <w:pStyle w:val="af3"/>
        <w:spacing w:before="95" w:after="95"/>
        <w:ind w:leftChars="0" w:left="0" w:firstLineChars="0" w:firstLine="0"/>
      </w:pPr>
      <w:bookmarkStart w:id="3" w:name="_Toc15567129"/>
      <w:bookmarkStart w:id="4" w:name="_Toc17927702"/>
      <w:bookmarkStart w:id="5" w:name="_Toc22218133"/>
    </w:p>
    <w:p w14:paraId="704CF4E8" w14:textId="6526EB8F" w:rsidR="001A1310" w:rsidRDefault="00905DB4" w:rsidP="00F164D8">
      <w:pPr>
        <w:pStyle w:val="a0"/>
        <w:spacing w:before="190" w:after="95"/>
        <w:rPr>
          <w:lang w:eastAsia="zh-TW"/>
        </w:rPr>
      </w:pPr>
      <w:bookmarkStart w:id="6" w:name="_Toc215485391"/>
      <w:bookmarkEnd w:id="3"/>
      <w:bookmarkEnd w:id="4"/>
      <w:bookmarkEnd w:id="5"/>
      <w:r>
        <w:rPr>
          <w:rFonts w:hint="eastAsia"/>
          <w:lang w:eastAsia="zh-TW"/>
        </w:rPr>
        <w:lastRenderedPageBreak/>
        <w:t>Ac</w:t>
      </w:r>
      <w:r>
        <w:rPr>
          <w:lang w:eastAsia="zh-TW"/>
        </w:rPr>
        <w:t xml:space="preserve">tive </w:t>
      </w:r>
      <w:proofErr w:type="spellStart"/>
      <w:r>
        <w:rPr>
          <w:lang w:eastAsia="zh-TW"/>
        </w:rPr>
        <w:t>Directory</w:t>
      </w:r>
      <w:r>
        <w:rPr>
          <w:rFonts w:hint="eastAsia"/>
          <w:lang w:eastAsia="zh-TW"/>
        </w:rPr>
        <w:t>移轉</w:t>
      </w:r>
      <w:r w:rsidR="00551E59">
        <w:rPr>
          <w:rFonts w:hint="eastAsia"/>
          <w:lang w:eastAsia="zh-TW"/>
        </w:rPr>
        <w:t>作業</w:t>
      </w:r>
      <w:bookmarkEnd w:id="6"/>
      <w:proofErr w:type="spellEnd"/>
    </w:p>
    <w:p w14:paraId="601B9D16" w14:textId="0FD1FA60" w:rsidR="00B64CF3" w:rsidRDefault="00CB7312" w:rsidP="007D0D41">
      <w:pPr>
        <w:pStyle w:val="a3"/>
        <w:spacing w:before="190" w:after="95"/>
      </w:pPr>
      <w:bookmarkStart w:id="7" w:name="_Toc215485392"/>
      <w:r>
        <w:rPr>
          <w:rFonts w:hint="eastAsia"/>
          <w:lang w:eastAsia="zh-TW"/>
        </w:rPr>
        <w:t>介紹與目的</w:t>
      </w:r>
      <w:bookmarkEnd w:id="7"/>
    </w:p>
    <w:p w14:paraId="06515274" w14:textId="0CC65350" w:rsidR="00104E93" w:rsidRPr="00104E93" w:rsidRDefault="00981676" w:rsidP="00981676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 w:rsidRPr="00981676">
        <w:rPr>
          <w:lang w:val="en-US"/>
        </w:rPr>
        <w:t>為提升網域環境穩定性、安全性與相容性，針對既有之</w:t>
      </w:r>
      <w:proofErr w:type="spellEnd"/>
      <w:r w:rsidRPr="00981676">
        <w:rPr>
          <w:lang w:val="en-US"/>
        </w:rPr>
        <w:t xml:space="preserve"> Active Directory</w:t>
      </w:r>
      <w:r w:rsidRPr="00981676">
        <w:rPr>
          <w:lang w:val="en-US"/>
        </w:rPr>
        <w:t>（</w:t>
      </w:r>
      <w:r w:rsidRPr="00981676">
        <w:rPr>
          <w:lang w:val="en-US"/>
        </w:rPr>
        <w:t>AD</w:t>
      </w:r>
      <w:r w:rsidRPr="00981676">
        <w:rPr>
          <w:lang w:val="en-US"/>
        </w:rPr>
        <w:t>）</w:t>
      </w:r>
      <w:proofErr w:type="spellStart"/>
      <w:r w:rsidRPr="00981676">
        <w:rPr>
          <w:lang w:val="en-US"/>
        </w:rPr>
        <w:t>環境進行</w:t>
      </w:r>
      <w:r w:rsidR="00F32F14">
        <w:rPr>
          <w:rFonts w:hint="eastAsia"/>
          <w:lang w:val="en-US" w:eastAsia="zh-TW"/>
        </w:rPr>
        <w:t>移轉</w:t>
      </w:r>
      <w:r w:rsidRPr="00981676">
        <w:rPr>
          <w:lang w:val="en-US"/>
        </w:rPr>
        <w:t>升級作業，包括作業系統版本更新、架構升級、域控制站角色提升（</w:t>
      </w:r>
      <w:r w:rsidRPr="00981676">
        <w:rPr>
          <w:lang w:val="en-US"/>
        </w:rPr>
        <w:t>Functional</w:t>
      </w:r>
      <w:proofErr w:type="spellEnd"/>
      <w:r w:rsidRPr="00981676">
        <w:rPr>
          <w:lang w:val="en-US"/>
        </w:rPr>
        <w:t xml:space="preserve"> Level</w:t>
      </w:r>
      <w:r w:rsidRPr="00981676">
        <w:rPr>
          <w:lang w:val="en-US"/>
        </w:rPr>
        <w:t>）</w:t>
      </w:r>
      <w:proofErr w:type="spellStart"/>
      <w:r w:rsidRPr="00981676">
        <w:rPr>
          <w:lang w:val="en-US"/>
        </w:rPr>
        <w:t>等。本作業旨在確保</w:t>
      </w:r>
      <w:proofErr w:type="spellEnd"/>
      <w:r w:rsidRPr="00981676">
        <w:rPr>
          <w:lang w:val="en-US"/>
        </w:rPr>
        <w:t xml:space="preserve"> AD </w:t>
      </w:r>
      <w:proofErr w:type="spellStart"/>
      <w:r w:rsidRPr="00981676">
        <w:rPr>
          <w:lang w:val="en-US"/>
        </w:rPr>
        <w:t>能持續提供高可用性、資安強化、可靠性及更佳性能</w:t>
      </w:r>
      <w:proofErr w:type="spellEnd"/>
      <w:r w:rsidRPr="00981676">
        <w:rPr>
          <w:lang w:val="en-US"/>
        </w:rPr>
        <w:t>。</w:t>
      </w:r>
    </w:p>
    <w:p w14:paraId="3EFB7389" w14:textId="00DF600B" w:rsidR="0066657D" w:rsidRDefault="00104E93" w:rsidP="0066657D">
      <w:pPr>
        <w:pStyle w:val="a3"/>
        <w:spacing w:before="190" w:after="95"/>
        <w:rPr>
          <w:lang w:eastAsia="zh-TW"/>
        </w:rPr>
      </w:pPr>
      <w:bookmarkStart w:id="8" w:name="_Toc215485393"/>
      <w:proofErr w:type="spellStart"/>
      <w:r>
        <w:rPr>
          <w:rFonts w:hint="eastAsia"/>
          <w:lang w:eastAsia="zh-TW"/>
        </w:rPr>
        <w:t>A</w:t>
      </w:r>
      <w:r>
        <w:rPr>
          <w:lang w:eastAsia="zh-TW"/>
        </w:rPr>
        <w:t>D</w:t>
      </w:r>
      <w:r>
        <w:rPr>
          <w:rFonts w:hint="eastAsia"/>
          <w:lang w:eastAsia="zh-TW"/>
        </w:rPr>
        <w:t>設置說明</w:t>
      </w:r>
      <w:bookmarkEnd w:id="8"/>
      <w:proofErr w:type="spellEnd"/>
    </w:p>
    <w:p w14:paraId="671A992A" w14:textId="16AC2016" w:rsidR="0066657D" w:rsidRDefault="00130256" w:rsidP="00997C39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>
        <w:rPr>
          <w:rFonts w:hint="eastAsia"/>
        </w:rPr>
        <w:t>依照</w:t>
      </w:r>
      <w:r>
        <w:rPr>
          <w:rFonts w:hint="eastAsia"/>
        </w:rPr>
        <w:t>A</w:t>
      </w:r>
      <w:r w:rsidR="00CF0587">
        <w:rPr>
          <w:rFonts w:hint="eastAsia"/>
        </w:rPr>
        <w:t>D</w:t>
      </w:r>
      <w:r>
        <w:rPr>
          <w:rFonts w:hint="eastAsia"/>
        </w:rPr>
        <w:t>服務設置的位置，</w:t>
      </w:r>
      <w:r w:rsidR="0069615F">
        <w:rPr>
          <w:rFonts w:hint="eastAsia"/>
          <w:lang w:eastAsia="zh-TW"/>
        </w:rPr>
        <w:t>移轉</w:t>
      </w:r>
      <w:r w:rsidR="00981676">
        <w:rPr>
          <w:rFonts w:hint="eastAsia"/>
          <w:lang w:eastAsia="zh-TW"/>
        </w:rPr>
        <w:t>升級</w:t>
      </w:r>
      <w:r w:rsidR="00981676" w:rsidRPr="00F05A4E">
        <w:rPr>
          <w:rFonts w:hint="eastAsia"/>
        </w:rPr>
        <w:t>主中心、異備</w:t>
      </w:r>
      <w:bookmarkStart w:id="9" w:name="_Hlk215240579"/>
      <w:r w:rsidR="00981676" w:rsidRPr="00F05A4E">
        <w:rPr>
          <w:rFonts w:hint="eastAsia"/>
        </w:rPr>
        <w:t>、五地區國稅局</w:t>
      </w:r>
      <w:bookmarkEnd w:id="9"/>
      <w:r w:rsidR="00CF0587">
        <w:rPr>
          <w:rFonts w:hint="eastAsia"/>
        </w:rPr>
        <w:t>的內、外網區的</w:t>
      </w:r>
      <w:r w:rsidR="00CF0587">
        <w:rPr>
          <w:rFonts w:hint="eastAsia"/>
        </w:rPr>
        <w:t>AD</w:t>
      </w:r>
      <w:r w:rsidR="00CF0587">
        <w:rPr>
          <w:rFonts w:hint="eastAsia"/>
        </w:rPr>
        <w:t>服務</w:t>
      </w:r>
      <w:r w:rsidR="0069615F">
        <w:rPr>
          <w:rFonts w:hint="eastAsia"/>
          <w:lang w:eastAsia="zh-TW"/>
        </w:rPr>
        <w:t>如下表</w:t>
      </w:r>
      <w:proofErr w:type="spellEnd"/>
      <w:r w:rsidR="00CF0587">
        <w:rPr>
          <w:rFonts w:hint="eastAsia"/>
        </w:rPr>
        <w:t>。</w:t>
      </w:r>
    </w:p>
    <w:p w14:paraId="48B6D52D" w14:textId="4B2B6756" w:rsidR="0066657D" w:rsidRPr="0066657D" w:rsidRDefault="0066657D" w:rsidP="0066657D">
      <w:pPr>
        <w:pStyle w:val="afffff1"/>
        <w:jc w:val="center"/>
        <w:rPr>
          <w:sz w:val="28"/>
          <w:szCs w:val="28"/>
        </w:rPr>
      </w:pPr>
      <w:bookmarkStart w:id="10" w:name="_Toc215483492"/>
      <w:r w:rsidRPr="0066657D">
        <w:rPr>
          <w:rFonts w:hint="eastAsia"/>
          <w:sz w:val="28"/>
          <w:szCs w:val="28"/>
        </w:rPr>
        <w:t>表</w:t>
      </w:r>
      <w:r w:rsidRPr="0066657D">
        <w:rPr>
          <w:rFonts w:hint="eastAsia"/>
          <w:sz w:val="28"/>
          <w:szCs w:val="28"/>
        </w:rPr>
        <w:t xml:space="preserve"> </w:t>
      </w:r>
      <w:r w:rsidRPr="0066657D">
        <w:rPr>
          <w:sz w:val="28"/>
          <w:szCs w:val="28"/>
        </w:rPr>
        <w:fldChar w:fldCharType="begin"/>
      </w:r>
      <w:r w:rsidRPr="0066657D">
        <w:rPr>
          <w:sz w:val="28"/>
          <w:szCs w:val="28"/>
        </w:rPr>
        <w:instrText xml:space="preserve"> </w:instrText>
      </w:r>
      <w:r w:rsidRPr="0066657D">
        <w:rPr>
          <w:rFonts w:hint="eastAsia"/>
          <w:sz w:val="28"/>
          <w:szCs w:val="28"/>
        </w:rPr>
        <w:instrText xml:space="preserve">SEQ </w:instrText>
      </w:r>
      <w:r w:rsidRPr="0066657D">
        <w:rPr>
          <w:rFonts w:hint="eastAsia"/>
          <w:sz w:val="28"/>
          <w:szCs w:val="28"/>
        </w:rPr>
        <w:instrText>表</w:instrText>
      </w:r>
      <w:r w:rsidRPr="0066657D">
        <w:rPr>
          <w:rFonts w:hint="eastAsia"/>
          <w:sz w:val="28"/>
          <w:szCs w:val="28"/>
        </w:rPr>
        <w:instrText xml:space="preserve"> \* ARABIC</w:instrText>
      </w:r>
      <w:r w:rsidRPr="0066657D">
        <w:rPr>
          <w:sz w:val="28"/>
          <w:szCs w:val="28"/>
        </w:rPr>
        <w:instrText xml:space="preserve"> </w:instrText>
      </w:r>
      <w:r w:rsidRPr="0066657D">
        <w:rPr>
          <w:sz w:val="28"/>
          <w:szCs w:val="28"/>
        </w:rPr>
        <w:fldChar w:fldCharType="separate"/>
      </w:r>
      <w:r w:rsidR="00C91A07">
        <w:rPr>
          <w:noProof/>
          <w:sz w:val="28"/>
          <w:szCs w:val="28"/>
        </w:rPr>
        <w:t>1</w:t>
      </w:r>
      <w:r w:rsidRPr="0066657D">
        <w:rPr>
          <w:sz w:val="28"/>
          <w:szCs w:val="28"/>
        </w:rPr>
        <w:fldChar w:fldCharType="end"/>
      </w:r>
      <w:r w:rsidRPr="0066657D">
        <w:rPr>
          <w:rFonts w:hint="eastAsia"/>
          <w:sz w:val="28"/>
          <w:szCs w:val="28"/>
        </w:rPr>
        <w:t>、</w:t>
      </w:r>
      <w:r w:rsidR="00F454F5" w:rsidRPr="00CF3284">
        <w:rPr>
          <w:rFonts w:hint="eastAsia"/>
          <w:sz w:val="28"/>
          <w:szCs w:val="28"/>
        </w:rPr>
        <w:t>A</w:t>
      </w:r>
      <w:r w:rsidR="00F454F5" w:rsidRPr="00CF3284">
        <w:rPr>
          <w:sz w:val="28"/>
          <w:szCs w:val="28"/>
        </w:rPr>
        <w:t xml:space="preserve">ctive </w:t>
      </w:r>
      <w:r w:rsidR="00F454F5" w:rsidRPr="00CF3284">
        <w:rPr>
          <w:rFonts w:hint="eastAsia"/>
          <w:sz w:val="28"/>
          <w:szCs w:val="28"/>
        </w:rPr>
        <w:t>D</w:t>
      </w:r>
      <w:r w:rsidR="00F454F5" w:rsidRPr="00CF3284">
        <w:rPr>
          <w:sz w:val="28"/>
          <w:szCs w:val="28"/>
        </w:rPr>
        <w:t>irectory</w:t>
      </w:r>
      <w:r w:rsidRPr="0066657D">
        <w:rPr>
          <w:rFonts w:hint="eastAsia"/>
          <w:sz w:val="28"/>
          <w:szCs w:val="28"/>
        </w:rPr>
        <w:t>設定</w:t>
      </w:r>
      <w:r w:rsidRPr="0066657D">
        <w:rPr>
          <w:rFonts w:hint="eastAsia"/>
          <w:sz w:val="28"/>
          <w:szCs w:val="28"/>
        </w:rPr>
        <w:t>IP</w:t>
      </w:r>
      <w:r w:rsidRPr="0066657D">
        <w:rPr>
          <w:rFonts w:hint="eastAsia"/>
          <w:sz w:val="28"/>
          <w:szCs w:val="28"/>
        </w:rPr>
        <w:t>對照表</w:t>
      </w:r>
      <w:bookmarkEnd w:id="10"/>
    </w:p>
    <w:tbl>
      <w:tblPr>
        <w:tblStyle w:val="affd"/>
        <w:tblpPr w:leftFromText="180" w:rightFromText="180" w:vertAnchor="text" w:horzAnchor="margin" w:tblpXSpec="center" w:tblpY="81"/>
        <w:tblW w:w="8784" w:type="dxa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4353AD" w:rsidRPr="000E6967" w14:paraId="7B593C89" w14:textId="77777777" w:rsidTr="004353AD">
        <w:trPr>
          <w:trHeight w:val="689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68E7350" w14:textId="77777777" w:rsidR="004353AD" w:rsidRPr="000E6967" w:rsidRDefault="004353AD" w:rsidP="004353AD">
            <w:pPr>
              <w:pStyle w:val="af3"/>
              <w:spacing w:before="95" w:after="95"/>
              <w:ind w:left="854" w:firstLine="561"/>
              <w:jc w:val="center"/>
              <w:rPr>
                <w:b/>
              </w:rPr>
            </w:pP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1EAB43C" w14:textId="77777777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內網</w:t>
            </w:r>
            <w:proofErr w:type="spellEnd"/>
          </w:p>
        </w:tc>
        <w:tc>
          <w:tcPr>
            <w:tcW w:w="3402" w:type="dxa"/>
            <w:shd w:val="clear" w:color="auto" w:fill="D9D9D9" w:themeFill="background1" w:themeFillShade="D9"/>
          </w:tcPr>
          <w:p w14:paraId="3DEE55AA" w14:textId="77777777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外網</w:t>
            </w:r>
            <w:proofErr w:type="spellEnd"/>
          </w:p>
        </w:tc>
      </w:tr>
      <w:tr w:rsidR="004353AD" w:rsidRPr="000E6967" w14:paraId="396FC5F5" w14:textId="77777777" w:rsidTr="004353AD">
        <w:trPr>
          <w:trHeight w:val="676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974558C" w14:textId="77777777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中心</w:t>
            </w:r>
          </w:p>
        </w:tc>
        <w:tc>
          <w:tcPr>
            <w:tcW w:w="3827" w:type="dxa"/>
            <w:vAlign w:val="center"/>
          </w:tcPr>
          <w:p w14:paraId="6F02A669" w14:textId="0083517B" w:rsidR="004353AD" w:rsidRPr="00A94D5E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10.190.4.221</w:t>
            </w:r>
            <w:r w:rsidR="00F43D7B" w:rsidRPr="00A94D5E">
              <w:rPr>
                <w:lang w:val="en-US" w:eastAsia="zh-TW"/>
              </w:rPr>
              <w:t>(</w:t>
            </w:r>
            <w:r w:rsidR="00F43D7B" w:rsidRPr="00A94D5E">
              <w:rPr>
                <w:lang w:val="en-US" w:eastAsia="zh-TW"/>
              </w:rPr>
              <w:t>主</w:t>
            </w:r>
            <w:r w:rsidR="00F43D7B" w:rsidRPr="00A94D5E">
              <w:rPr>
                <w:lang w:val="en-US" w:eastAsia="zh-TW"/>
              </w:rPr>
              <w:t>)</w:t>
            </w:r>
          </w:p>
          <w:p w14:paraId="53B70015" w14:textId="27EE621E" w:rsidR="004353AD" w:rsidRPr="00A94D5E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10.190.4.222</w:t>
            </w:r>
            <w:r w:rsidR="00F43D7B" w:rsidRPr="00A94D5E">
              <w:rPr>
                <w:lang w:val="en-US" w:eastAsia="zh-TW"/>
              </w:rPr>
              <w:t>(</w:t>
            </w:r>
            <w:r w:rsidR="00F43D7B" w:rsidRPr="00A94D5E">
              <w:rPr>
                <w:lang w:val="en-US" w:eastAsia="zh-TW"/>
              </w:rPr>
              <w:t>主</w:t>
            </w:r>
            <w:r w:rsidR="00F43D7B" w:rsidRPr="00A94D5E">
              <w:rPr>
                <w:lang w:val="en-US" w:eastAsia="zh-TW"/>
              </w:rPr>
              <w:t>)</w:t>
            </w:r>
          </w:p>
          <w:p w14:paraId="020B7D4A" w14:textId="0AF03D01" w:rsidR="004353AD" w:rsidRPr="00A94D5E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10.192.4.221</w:t>
            </w:r>
            <w:r w:rsidR="00F43D7B" w:rsidRPr="00A94D5E">
              <w:rPr>
                <w:lang w:val="en-US" w:eastAsia="zh-TW"/>
              </w:rPr>
              <w:t>(</w:t>
            </w:r>
            <w:r w:rsidR="00F43D7B" w:rsidRPr="00A94D5E">
              <w:rPr>
                <w:rFonts w:hint="eastAsia"/>
                <w:lang w:val="en-US" w:eastAsia="zh-TW"/>
              </w:rPr>
              <w:t>異</w:t>
            </w:r>
            <w:r w:rsidR="00F43D7B" w:rsidRPr="00A94D5E">
              <w:rPr>
                <w:lang w:val="en-US" w:eastAsia="zh-TW"/>
              </w:rPr>
              <w:t>)</w:t>
            </w:r>
          </w:p>
          <w:p w14:paraId="2E8AFBDF" w14:textId="176520FD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10.192.4.222</w:t>
            </w:r>
            <w:r w:rsidR="00F43D7B" w:rsidRPr="00A94D5E">
              <w:rPr>
                <w:lang w:val="en-US" w:eastAsia="zh-TW"/>
              </w:rPr>
              <w:t>(</w:t>
            </w:r>
            <w:r w:rsidR="00F43D7B" w:rsidRPr="00A94D5E">
              <w:rPr>
                <w:rFonts w:hint="eastAsia"/>
                <w:lang w:val="en-US" w:eastAsia="zh-TW"/>
              </w:rPr>
              <w:t>異</w:t>
            </w:r>
            <w:r w:rsidR="00F43D7B" w:rsidRPr="00A94D5E">
              <w:rPr>
                <w:lang w:val="en-US" w:eastAsia="zh-TW"/>
              </w:rPr>
              <w:t>)</w:t>
            </w:r>
          </w:p>
        </w:tc>
        <w:tc>
          <w:tcPr>
            <w:tcW w:w="3402" w:type="dxa"/>
          </w:tcPr>
          <w:p w14:paraId="64BEA16B" w14:textId="77777777" w:rsidR="004353AD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10.254.215.221</w:t>
            </w:r>
          </w:p>
          <w:p w14:paraId="6812EF35" w14:textId="229E213D" w:rsidR="004353AD" w:rsidRPr="007A6A13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10.254.215.222</w:t>
            </w:r>
          </w:p>
        </w:tc>
      </w:tr>
      <w:tr w:rsidR="004353AD" w:rsidRPr="000E6967" w14:paraId="01C72AA3" w14:textId="77777777" w:rsidTr="004353AD">
        <w:trPr>
          <w:trHeight w:val="1021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00A0B98" w14:textId="77777777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北國</w:t>
            </w:r>
          </w:p>
        </w:tc>
        <w:tc>
          <w:tcPr>
            <w:tcW w:w="3827" w:type="dxa"/>
            <w:vAlign w:val="center"/>
          </w:tcPr>
          <w:p w14:paraId="6C6B738C" w14:textId="3FF06F74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10.11.88.105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10.11.88.106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10.190.4.223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10.192.4.223</w:t>
            </w:r>
          </w:p>
        </w:tc>
        <w:tc>
          <w:tcPr>
            <w:tcW w:w="3402" w:type="dxa"/>
          </w:tcPr>
          <w:p w14:paraId="029DFB87" w14:textId="2BEDF089" w:rsidR="004353AD" w:rsidRDefault="00A94D5E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val="en-US" w:eastAsia="zh-TW"/>
              </w:rPr>
              <w:t>10.138.242.31</w:t>
            </w:r>
            <w:r w:rsidRPr="00A94D5E">
              <w:rPr>
                <w:lang w:val="en-US" w:eastAsia="zh-TW"/>
              </w:rPr>
              <w:br/>
            </w:r>
            <w:r w:rsidRPr="00A94D5E">
              <w:rPr>
                <w:rFonts w:hint="eastAsia"/>
                <w:lang w:val="en-US" w:eastAsia="zh-TW"/>
              </w:rPr>
              <w:t>10.138.242.41</w:t>
            </w:r>
          </w:p>
        </w:tc>
      </w:tr>
      <w:tr w:rsidR="004353AD" w:rsidRPr="000E6967" w14:paraId="1F633F0D" w14:textId="77777777" w:rsidTr="004353AD">
        <w:trPr>
          <w:trHeight w:val="1317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0BB525C" w14:textId="77777777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北區</w:t>
            </w:r>
          </w:p>
        </w:tc>
        <w:tc>
          <w:tcPr>
            <w:tcW w:w="3827" w:type="dxa"/>
            <w:vAlign w:val="center"/>
          </w:tcPr>
          <w:p w14:paraId="3D53652A" w14:textId="25FE851F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10.19.88.105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10.19.88.106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10.190.4.224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10.192.4.224</w:t>
            </w:r>
          </w:p>
        </w:tc>
        <w:tc>
          <w:tcPr>
            <w:tcW w:w="3402" w:type="dxa"/>
          </w:tcPr>
          <w:p w14:paraId="074FE726" w14:textId="68AEFD03" w:rsidR="004353AD" w:rsidRPr="007A6A13" w:rsidRDefault="003D4D2F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3D4D2F">
              <w:rPr>
                <w:color w:val="000000" w:themeColor="text1"/>
                <w:lang w:val="en-US" w:eastAsia="zh-TW"/>
              </w:rPr>
              <w:t>10.98.244.22</w:t>
            </w:r>
            <w:r w:rsidRPr="003D4D2F">
              <w:rPr>
                <w:color w:val="000000" w:themeColor="text1"/>
                <w:lang w:val="en-US" w:eastAsia="zh-TW"/>
              </w:rPr>
              <w:br/>
            </w:r>
            <w:r w:rsidRPr="003D4D2F">
              <w:rPr>
                <w:color w:val="000000" w:themeColor="text1"/>
                <w:lang w:val="en-US"/>
              </w:rPr>
              <w:t>10.98.244.2</w:t>
            </w:r>
            <w:r w:rsidRPr="003D4D2F">
              <w:rPr>
                <w:rFonts w:hint="eastAsia"/>
                <w:color w:val="000000" w:themeColor="text1"/>
                <w:lang w:val="en-US" w:eastAsia="zh-TW"/>
              </w:rPr>
              <w:t>3</w:t>
            </w:r>
          </w:p>
        </w:tc>
      </w:tr>
      <w:tr w:rsidR="004353AD" w:rsidRPr="000E6967" w14:paraId="6E83BBC0" w14:textId="77777777" w:rsidTr="004353AD">
        <w:trPr>
          <w:trHeight w:val="1265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D768993" w14:textId="77777777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lastRenderedPageBreak/>
              <w:t>中區</w:t>
            </w:r>
          </w:p>
        </w:tc>
        <w:tc>
          <w:tcPr>
            <w:tcW w:w="3827" w:type="dxa"/>
            <w:vAlign w:val="center"/>
          </w:tcPr>
          <w:p w14:paraId="07889A8E" w14:textId="0FDD56A4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10.23.88.105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10.23.88.106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10.190.4.225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10.192.4.225</w:t>
            </w:r>
          </w:p>
        </w:tc>
        <w:tc>
          <w:tcPr>
            <w:tcW w:w="3402" w:type="dxa"/>
          </w:tcPr>
          <w:p w14:paraId="28520B2E" w14:textId="125E498E" w:rsidR="004353AD" w:rsidRPr="007A6A13" w:rsidRDefault="00AD2F78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D2F78">
              <w:rPr>
                <w:lang w:val="en-US" w:eastAsia="zh-TW"/>
              </w:rPr>
              <w:t>10.22.242.39</w:t>
            </w:r>
            <w:r>
              <w:rPr>
                <w:color w:val="EE0000"/>
                <w:lang w:val="en-US" w:eastAsia="zh-TW"/>
              </w:rPr>
              <w:br/>
            </w:r>
            <w:r w:rsidRPr="00AD2F78">
              <w:rPr>
                <w:lang w:val="en-US"/>
              </w:rPr>
              <w:t>10.22.242.</w:t>
            </w:r>
            <w:r>
              <w:rPr>
                <w:rFonts w:hint="eastAsia"/>
                <w:lang w:val="en-US" w:eastAsia="zh-TW"/>
              </w:rPr>
              <w:t>40</w:t>
            </w:r>
          </w:p>
        </w:tc>
      </w:tr>
      <w:tr w:rsidR="004353AD" w:rsidRPr="000E6967" w14:paraId="5A46A5EA" w14:textId="77777777" w:rsidTr="004353AD">
        <w:trPr>
          <w:trHeight w:val="126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EC69EFF" w14:textId="77777777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南區</w:t>
            </w:r>
          </w:p>
        </w:tc>
        <w:tc>
          <w:tcPr>
            <w:tcW w:w="3827" w:type="dxa"/>
            <w:vAlign w:val="center"/>
          </w:tcPr>
          <w:p w14:paraId="34CE8C5B" w14:textId="1A8A27A6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10.27.88.105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10.27.88.106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10.190.4.226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10.192.4.226</w:t>
            </w:r>
          </w:p>
        </w:tc>
        <w:tc>
          <w:tcPr>
            <w:tcW w:w="3402" w:type="dxa"/>
          </w:tcPr>
          <w:p w14:paraId="4C5E5744" w14:textId="2276F176" w:rsidR="004353AD" w:rsidRPr="007A6A13" w:rsidRDefault="00A94D5E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val="en-US" w:eastAsia="zh-TW"/>
              </w:rPr>
              <w:t>10.26.244.37</w:t>
            </w:r>
            <w:r w:rsidRPr="00A94D5E">
              <w:rPr>
                <w:lang w:val="en-US" w:eastAsia="zh-TW"/>
              </w:rPr>
              <w:br/>
            </w:r>
            <w:r w:rsidRPr="00A94D5E">
              <w:rPr>
                <w:rFonts w:hint="eastAsia"/>
                <w:lang w:val="en-US"/>
              </w:rPr>
              <w:t>10.26.244.3</w:t>
            </w:r>
            <w:r w:rsidRPr="00A94D5E">
              <w:rPr>
                <w:rFonts w:hint="eastAsia"/>
                <w:lang w:val="en-US" w:eastAsia="zh-TW"/>
              </w:rPr>
              <w:t>8</w:t>
            </w:r>
          </w:p>
        </w:tc>
      </w:tr>
      <w:tr w:rsidR="004353AD" w:rsidRPr="000E6967" w14:paraId="0FD8E398" w14:textId="77777777" w:rsidTr="004353AD">
        <w:trPr>
          <w:trHeight w:val="676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57F685" w14:textId="77777777" w:rsidR="004353AD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高國</w:t>
            </w:r>
          </w:p>
        </w:tc>
        <w:tc>
          <w:tcPr>
            <w:tcW w:w="3827" w:type="dxa"/>
            <w:vAlign w:val="center"/>
          </w:tcPr>
          <w:p w14:paraId="40993777" w14:textId="4BB7B81A" w:rsidR="004353AD" w:rsidRPr="000E6967" w:rsidRDefault="004353AD" w:rsidP="004353A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10.15.88.105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10.15.88.106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10.190.4.227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>10.192.4.227</w:t>
            </w:r>
          </w:p>
        </w:tc>
        <w:tc>
          <w:tcPr>
            <w:tcW w:w="3402" w:type="dxa"/>
          </w:tcPr>
          <w:p w14:paraId="0BCE9939" w14:textId="38630714" w:rsidR="004353AD" w:rsidRPr="007A6A13" w:rsidRDefault="00A94D5E" w:rsidP="004353AD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val="en-US" w:eastAsia="zh-TW"/>
              </w:rPr>
              <w:t>10.14.210.107</w:t>
            </w:r>
            <w:r>
              <w:rPr>
                <w:color w:val="EE0000"/>
                <w:lang w:val="en-US" w:eastAsia="zh-TW"/>
              </w:rPr>
              <w:br/>
            </w:r>
            <w:r w:rsidRPr="00A94D5E">
              <w:rPr>
                <w:rFonts w:hint="eastAsia"/>
                <w:lang w:val="en-US"/>
              </w:rPr>
              <w:t>10.14.210.10</w:t>
            </w:r>
            <w:r>
              <w:rPr>
                <w:rFonts w:hint="eastAsia"/>
                <w:lang w:val="en-US" w:eastAsia="zh-TW"/>
              </w:rPr>
              <w:t>8</w:t>
            </w:r>
          </w:p>
        </w:tc>
      </w:tr>
    </w:tbl>
    <w:p w14:paraId="53A72FF5" w14:textId="77777777" w:rsidR="00104E93" w:rsidRPr="007870DB" w:rsidRDefault="00104E93" w:rsidP="00B64CF3">
      <w:pPr>
        <w:pStyle w:val="af1"/>
        <w:spacing w:before="95" w:after="95"/>
        <w:ind w:left="854" w:firstLine="560"/>
        <w:rPr>
          <w:lang w:val="en-US" w:eastAsia="zh-TW"/>
        </w:rPr>
      </w:pPr>
    </w:p>
    <w:p w14:paraId="777B88C2" w14:textId="1C29BF57" w:rsidR="00CB7312" w:rsidRDefault="00CB7312" w:rsidP="00CB7312">
      <w:pPr>
        <w:pStyle w:val="a3"/>
        <w:spacing w:before="190" w:after="95"/>
      </w:pPr>
      <w:bookmarkStart w:id="11" w:name="_Toc215485394"/>
      <w:proofErr w:type="spellStart"/>
      <w:r w:rsidRPr="00CB7312">
        <w:rPr>
          <w:rFonts w:hint="eastAsia"/>
        </w:rPr>
        <w:t>部署環境說明</w:t>
      </w:r>
      <w:bookmarkEnd w:id="11"/>
      <w:proofErr w:type="spellEnd"/>
    </w:p>
    <w:p w14:paraId="7DE6C678" w14:textId="6A66A473" w:rsidR="00E10E8D" w:rsidRPr="00FC733E" w:rsidRDefault="00CB7312" w:rsidP="00EE3948">
      <w:pPr>
        <w:pStyle w:val="af3"/>
        <w:spacing w:before="95" w:after="95"/>
        <w:ind w:left="854" w:firstLine="560"/>
        <w:rPr>
          <w:lang w:eastAsia="zh-TW"/>
        </w:rPr>
      </w:pPr>
      <w:r>
        <w:rPr>
          <w:rFonts w:hint="eastAsia"/>
        </w:rPr>
        <w:t xml:space="preserve">AD </w:t>
      </w:r>
      <w:proofErr w:type="spellStart"/>
      <w:r>
        <w:rPr>
          <w:rFonts w:hint="eastAsia"/>
        </w:rPr>
        <w:t>DS</w:t>
      </w:r>
      <w:r>
        <w:rPr>
          <w:rFonts w:hint="eastAsia"/>
        </w:rPr>
        <w:t>網域</w:t>
      </w:r>
      <w:r w:rsidR="00AA77F1">
        <w:rPr>
          <w:rFonts w:hint="eastAsia"/>
          <w:lang w:eastAsia="zh-TW"/>
        </w:rPr>
        <w:t>移轉</w:t>
      </w:r>
      <w:r w:rsidR="003575F5">
        <w:rPr>
          <w:rFonts w:hint="eastAsia"/>
          <w:lang w:eastAsia="zh-TW"/>
        </w:rPr>
        <w:t>升級</w:t>
      </w:r>
      <w:r>
        <w:rPr>
          <w:rFonts w:hint="eastAsia"/>
        </w:rPr>
        <w:t>實作部署，預設環境採</w:t>
      </w:r>
      <w:proofErr w:type="spellEnd"/>
      <w:r w:rsidR="003575F5">
        <w:rPr>
          <w:rFonts w:hint="eastAsia"/>
          <w:lang w:eastAsia="zh-TW"/>
        </w:rPr>
        <w:t xml:space="preserve"> </w:t>
      </w:r>
      <w:proofErr w:type="spellStart"/>
      <w:r w:rsidR="00AA77F1" w:rsidRPr="00AA77F1">
        <w:rPr>
          <w:lang w:val="en-US"/>
        </w:rPr>
        <w:t>微軟最佳實務為</w:t>
      </w:r>
      <w:r w:rsidR="00AA77F1" w:rsidRPr="00AA77F1">
        <w:rPr>
          <w:b/>
          <w:bCs/>
          <w:lang w:val="en-US"/>
        </w:rPr>
        <w:t>新增</w:t>
      </w:r>
      <w:r w:rsidR="00AA77F1" w:rsidRPr="00AA77F1">
        <w:rPr>
          <w:b/>
          <w:bCs/>
          <w:lang w:val="en-US"/>
        </w:rPr>
        <w:t>Windows</w:t>
      </w:r>
      <w:proofErr w:type="spellEnd"/>
      <w:r w:rsidR="00AA77F1" w:rsidRPr="00AA77F1">
        <w:rPr>
          <w:b/>
          <w:bCs/>
          <w:lang w:val="en-US"/>
        </w:rPr>
        <w:t xml:space="preserve"> Server 2022 DC → </w:t>
      </w:r>
      <w:proofErr w:type="spellStart"/>
      <w:r w:rsidR="00AA77F1" w:rsidRPr="00AA77F1">
        <w:rPr>
          <w:b/>
          <w:bCs/>
          <w:lang w:val="en-US"/>
        </w:rPr>
        <w:t>同步</w:t>
      </w:r>
      <w:proofErr w:type="spellEnd"/>
      <w:r w:rsidR="00AA77F1" w:rsidRPr="00AA77F1">
        <w:rPr>
          <w:b/>
          <w:bCs/>
          <w:lang w:val="en-US"/>
        </w:rPr>
        <w:t xml:space="preserve"> → </w:t>
      </w:r>
      <w:proofErr w:type="spellStart"/>
      <w:r w:rsidR="00AA77F1" w:rsidRPr="00AA77F1">
        <w:rPr>
          <w:b/>
          <w:bCs/>
          <w:lang w:val="en-US"/>
        </w:rPr>
        <w:t>移轉</w:t>
      </w:r>
      <w:proofErr w:type="spellEnd"/>
      <w:r w:rsidR="00AA77F1" w:rsidRPr="00AA77F1">
        <w:rPr>
          <w:b/>
          <w:bCs/>
          <w:lang w:val="en-US"/>
        </w:rPr>
        <w:t xml:space="preserve"> FSMO → </w:t>
      </w:r>
      <w:proofErr w:type="spellStart"/>
      <w:r w:rsidR="00AA77F1" w:rsidRPr="00AA77F1">
        <w:rPr>
          <w:b/>
          <w:bCs/>
          <w:lang w:val="en-US"/>
        </w:rPr>
        <w:t>降級舊</w:t>
      </w:r>
      <w:proofErr w:type="spellEnd"/>
      <w:r w:rsidR="00AA77F1" w:rsidRPr="00AA77F1">
        <w:rPr>
          <w:b/>
          <w:bCs/>
          <w:lang w:val="en-US"/>
        </w:rPr>
        <w:t xml:space="preserve"> DC</w:t>
      </w:r>
      <w:r>
        <w:rPr>
          <w:rFonts w:hint="eastAsia"/>
        </w:rPr>
        <w:t>，</w:t>
      </w:r>
      <w:proofErr w:type="spellStart"/>
      <w:r w:rsidR="003575F5" w:rsidRPr="003575F5">
        <w:rPr>
          <w:lang w:val="en-US"/>
        </w:rPr>
        <w:t>保持</w:t>
      </w:r>
      <w:proofErr w:type="spellEnd"/>
      <w:r w:rsidR="003575F5" w:rsidRPr="003575F5">
        <w:rPr>
          <w:lang w:val="en-US"/>
        </w:rPr>
        <w:t xml:space="preserve"> AD </w:t>
      </w:r>
      <w:proofErr w:type="spellStart"/>
      <w:r w:rsidR="003575F5" w:rsidRPr="003575F5">
        <w:rPr>
          <w:lang w:val="en-US"/>
        </w:rPr>
        <w:t>線上不中斷</w:t>
      </w:r>
      <w:r>
        <w:rPr>
          <w:rFonts w:hint="eastAsia"/>
        </w:rPr>
        <w:t>將</w:t>
      </w:r>
      <w:r w:rsidR="003575F5" w:rsidRPr="00AA77F1">
        <w:rPr>
          <w:b/>
          <w:bCs/>
          <w:lang w:val="en-US"/>
        </w:rPr>
        <w:t>Windows</w:t>
      </w:r>
      <w:proofErr w:type="spellEnd"/>
      <w:r w:rsidR="003575F5" w:rsidRPr="00AA77F1">
        <w:rPr>
          <w:b/>
          <w:bCs/>
          <w:lang w:val="en-US"/>
        </w:rPr>
        <w:t xml:space="preserve"> Server 20</w:t>
      </w:r>
      <w:r w:rsidR="003575F5">
        <w:rPr>
          <w:rFonts w:hint="eastAsia"/>
          <w:b/>
          <w:bCs/>
          <w:lang w:val="en-US" w:eastAsia="zh-TW"/>
        </w:rPr>
        <w:t>16</w:t>
      </w:r>
      <w:r w:rsidR="003575F5" w:rsidRPr="00AA77F1">
        <w:rPr>
          <w:b/>
          <w:bCs/>
          <w:lang w:val="en-US"/>
        </w:rPr>
        <w:t xml:space="preserve"> DC</w:t>
      </w:r>
      <w:r w:rsidR="003575F5">
        <w:rPr>
          <w:rFonts w:hint="eastAsia"/>
          <w:lang w:eastAsia="zh-TW"/>
        </w:rPr>
        <w:t>移轉升級</w:t>
      </w:r>
      <w:proofErr w:type="spellStart"/>
      <w:r>
        <w:rPr>
          <w:rFonts w:hint="eastAsia"/>
        </w:rPr>
        <w:t>到</w:t>
      </w:r>
      <w:r w:rsidR="003575F5" w:rsidRPr="00AA77F1">
        <w:rPr>
          <w:b/>
          <w:bCs/>
          <w:lang w:val="en-US"/>
        </w:rPr>
        <w:t>Windows</w:t>
      </w:r>
      <w:proofErr w:type="spellEnd"/>
      <w:r w:rsidR="003575F5" w:rsidRPr="00AA77F1">
        <w:rPr>
          <w:b/>
          <w:bCs/>
          <w:lang w:val="en-US"/>
        </w:rPr>
        <w:t xml:space="preserve"> Server 2022 DC</w:t>
      </w:r>
      <w:r>
        <w:rPr>
          <w:rFonts w:hint="eastAsia"/>
        </w:rPr>
        <w:t>中。</w:t>
      </w:r>
    </w:p>
    <w:p w14:paraId="4B0C2455" w14:textId="517BA362" w:rsidR="00CB7312" w:rsidRPr="00FC733E" w:rsidRDefault="00CB7312" w:rsidP="003F015B">
      <w:pPr>
        <w:pStyle w:val="af3"/>
        <w:spacing w:before="95" w:after="95"/>
        <w:ind w:left="854" w:firstLine="560"/>
      </w:pPr>
      <w:proofErr w:type="spellStart"/>
      <w:r w:rsidRPr="00FC733E">
        <w:rPr>
          <w:rFonts w:hint="eastAsia"/>
        </w:rPr>
        <w:t>使用</w:t>
      </w:r>
      <w:r w:rsidR="003575F5">
        <w:rPr>
          <w:rFonts w:hint="eastAsia"/>
        </w:rPr>
        <w:t>AD</w:t>
      </w:r>
      <w:proofErr w:type="spellEnd"/>
      <w:r w:rsidR="003575F5">
        <w:rPr>
          <w:rFonts w:hint="eastAsia"/>
        </w:rPr>
        <w:t xml:space="preserve"> </w:t>
      </w:r>
      <w:proofErr w:type="spellStart"/>
      <w:r w:rsidR="003575F5">
        <w:rPr>
          <w:rFonts w:hint="eastAsia"/>
        </w:rPr>
        <w:t>DS</w:t>
      </w:r>
      <w:r w:rsidR="003575F5">
        <w:rPr>
          <w:rFonts w:hint="eastAsia"/>
        </w:rPr>
        <w:t>網域</w:t>
      </w:r>
      <w:r w:rsidR="003575F5">
        <w:rPr>
          <w:rFonts w:hint="eastAsia"/>
          <w:lang w:eastAsia="zh-TW"/>
        </w:rPr>
        <w:t>移轉升級</w:t>
      </w:r>
      <w:r w:rsidR="003575F5">
        <w:rPr>
          <w:rFonts w:hint="eastAsia"/>
        </w:rPr>
        <w:t>實作部署</w:t>
      </w:r>
      <w:r w:rsidRPr="00FC733E">
        <w:rPr>
          <w:rFonts w:hint="eastAsia"/>
        </w:rPr>
        <w:t>，注意事項如下</w:t>
      </w:r>
      <w:proofErr w:type="spellEnd"/>
      <w:r w:rsidRPr="00FC733E">
        <w:rPr>
          <w:rFonts w:hint="eastAsia"/>
        </w:rPr>
        <w:t>：</w:t>
      </w:r>
    </w:p>
    <w:p w14:paraId="7D2CB2B6" w14:textId="7698BA12" w:rsidR="00210036" w:rsidRDefault="00210036" w:rsidP="00FC733E">
      <w:pPr>
        <w:pStyle w:val="af3"/>
        <w:numPr>
          <w:ilvl w:val="0"/>
          <w:numId w:val="38"/>
        </w:numPr>
        <w:spacing w:before="95" w:after="95"/>
        <w:ind w:leftChars="0" w:firstLineChars="0"/>
      </w:pPr>
      <w:r>
        <w:rPr>
          <w:rFonts w:hint="eastAsia"/>
          <w:lang w:eastAsia="zh-TW"/>
        </w:rPr>
        <w:t>準備新的</w:t>
      </w:r>
      <w:r w:rsidRPr="00FC733E">
        <w:t>Windows Server 20</w:t>
      </w:r>
      <w:r>
        <w:rPr>
          <w:rFonts w:hint="eastAsia"/>
          <w:lang w:eastAsia="zh-TW"/>
        </w:rPr>
        <w:t>22</w:t>
      </w:r>
      <w:r>
        <w:rPr>
          <w:rFonts w:hint="eastAsia"/>
          <w:lang w:eastAsia="zh-TW"/>
        </w:rPr>
        <w:t>供移轉升級使用</w:t>
      </w:r>
      <w:r>
        <w:rPr>
          <w:rFonts w:hint="eastAsia"/>
        </w:rPr>
        <w:t>。</w:t>
      </w:r>
    </w:p>
    <w:p w14:paraId="2BDABE0D" w14:textId="251DA416" w:rsidR="00CB7312" w:rsidRPr="00FC733E" w:rsidRDefault="00210036" w:rsidP="00FC733E">
      <w:pPr>
        <w:pStyle w:val="af3"/>
        <w:numPr>
          <w:ilvl w:val="0"/>
          <w:numId w:val="38"/>
        </w:numPr>
        <w:spacing w:before="95" w:after="95"/>
        <w:ind w:leftChars="0" w:firstLineChars="0"/>
      </w:pPr>
      <w:r>
        <w:rPr>
          <w:rFonts w:hint="eastAsia"/>
          <w:lang w:eastAsia="zh-TW"/>
        </w:rPr>
        <w:t>樹系</w:t>
      </w:r>
      <w:r>
        <w:rPr>
          <w:rFonts w:ascii="微軟正黑體" w:eastAsia="微軟正黑體" w:hAnsi="微軟正黑體" w:hint="eastAsia"/>
          <w:lang w:eastAsia="zh-TW"/>
        </w:rPr>
        <w:t>、</w:t>
      </w:r>
      <w:proofErr w:type="spellStart"/>
      <w:r w:rsidR="00CB7312" w:rsidRPr="00FC733E">
        <w:rPr>
          <w:rFonts w:hint="eastAsia"/>
        </w:rPr>
        <w:t>網域最低需求：網域功能等級</w:t>
      </w:r>
      <w:r w:rsidR="00CB7312" w:rsidRPr="00FC733E">
        <w:t>Windows</w:t>
      </w:r>
      <w:proofErr w:type="spellEnd"/>
      <w:r w:rsidR="00CB7312" w:rsidRPr="00FC733E">
        <w:t xml:space="preserve"> Server 20</w:t>
      </w:r>
      <w:r w:rsidR="0019458C">
        <w:rPr>
          <w:rFonts w:hint="eastAsia"/>
          <w:lang w:eastAsia="zh-TW"/>
        </w:rPr>
        <w:t>08</w:t>
      </w:r>
      <w:r w:rsidR="00CB7312" w:rsidRPr="00FC733E">
        <w:t xml:space="preserve"> (</w:t>
      </w:r>
      <w:r w:rsidR="00CB7312" w:rsidRPr="00FC733E">
        <w:rPr>
          <w:rFonts w:hint="eastAsia"/>
        </w:rPr>
        <w:t>含</w:t>
      </w:r>
      <w:r w:rsidR="00CB7312" w:rsidRPr="00FC733E">
        <w:t>)</w:t>
      </w:r>
      <w:proofErr w:type="spellStart"/>
      <w:r w:rsidR="00CB7312" w:rsidRPr="00FC733E">
        <w:rPr>
          <w:rFonts w:hint="eastAsia"/>
        </w:rPr>
        <w:t>以上</w:t>
      </w:r>
      <w:proofErr w:type="spellEnd"/>
      <w:r w:rsidR="0019458C">
        <w:rPr>
          <w:rFonts w:hint="eastAsia"/>
        </w:rPr>
        <w:t>。</w:t>
      </w:r>
    </w:p>
    <w:p w14:paraId="54192C1B" w14:textId="16AD7C48" w:rsidR="00E64A32" w:rsidRPr="00FC733E" w:rsidRDefault="00CB7312" w:rsidP="00210036">
      <w:pPr>
        <w:pStyle w:val="af3"/>
        <w:numPr>
          <w:ilvl w:val="0"/>
          <w:numId w:val="38"/>
        </w:numPr>
        <w:spacing w:before="95" w:after="95"/>
        <w:ind w:leftChars="0" w:firstLineChars="0"/>
      </w:pPr>
      <w:proofErr w:type="spellStart"/>
      <w:r w:rsidRPr="00FC733E">
        <w:rPr>
          <w:rFonts w:hint="eastAsia"/>
        </w:rPr>
        <w:t>支援的電腦</w:t>
      </w:r>
      <w:r w:rsidR="0019458C">
        <w:rPr>
          <w:rFonts w:hint="eastAsia"/>
          <w:lang w:eastAsia="zh-TW"/>
        </w:rPr>
        <w:t>移轉</w:t>
      </w:r>
      <w:r w:rsidR="00B40226">
        <w:rPr>
          <w:rFonts w:hint="eastAsia"/>
          <w:lang w:eastAsia="zh-TW"/>
        </w:rPr>
        <w:t>升級</w:t>
      </w:r>
      <w:r w:rsidRPr="00FC733E">
        <w:rPr>
          <w:rFonts w:hint="eastAsia"/>
        </w:rPr>
        <w:t>物件</w:t>
      </w:r>
      <w:proofErr w:type="spellEnd"/>
      <w:r w:rsidRPr="00FC733E">
        <w:rPr>
          <w:rFonts w:hint="eastAsia"/>
        </w:rPr>
        <w:t>：</w:t>
      </w:r>
      <w:r w:rsidR="0019458C" w:rsidRPr="00FC733E">
        <w:t xml:space="preserve"> </w:t>
      </w:r>
      <w:r w:rsidRPr="00FC733E">
        <w:t xml:space="preserve">Windows </w:t>
      </w:r>
      <w:r w:rsidR="0019458C">
        <w:rPr>
          <w:rFonts w:hint="eastAsia"/>
          <w:lang w:eastAsia="zh-TW"/>
        </w:rPr>
        <w:t>10</w:t>
      </w:r>
      <w:r w:rsidRPr="00FC733E">
        <w:t>(</w:t>
      </w:r>
      <w:r w:rsidRPr="00FC733E">
        <w:rPr>
          <w:rFonts w:hint="eastAsia"/>
        </w:rPr>
        <w:t>含</w:t>
      </w:r>
      <w:r w:rsidRPr="00FC733E">
        <w:t>)</w:t>
      </w:r>
      <w:proofErr w:type="spellStart"/>
      <w:r w:rsidRPr="00FC733E">
        <w:rPr>
          <w:rFonts w:hint="eastAsia"/>
        </w:rPr>
        <w:t>以上、</w:t>
      </w:r>
      <w:r w:rsidRPr="00FC733E">
        <w:t>Windows</w:t>
      </w:r>
      <w:proofErr w:type="spellEnd"/>
      <w:r w:rsidRPr="00FC733E">
        <w:t xml:space="preserve"> Server 2008 </w:t>
      </w:r>
      <w:r w:rsidRPr="00FC733E">
        <w:rPr>
          <w:rFonts w:hint="eastAsia"/>
        </w:rPr>
        <w:t>與</w:t>
      </w:r>
      <w:r w:rsidRPr="00FC733E">
        <w:t xml:space="preserve"> Windows Server 20</w:t>
      </w:r>
      <w:r w:rsidR="0019458C">
        <w:rPr>
          <w:rFonts w:hint="eastAsia"/>
          <w:lang w:eastAsia="zh-TW"/>
        </w:rPr>
        <w:t>16</w:t>
      </w:r>
      <w:r w:rsidRPr="00FC733E">
        <w:t xml:space="preserve"> (</w:t>
      </w:r>
      <w:r w:rsidRPr="00FC733E">
        <w:rPr>
          <w:rFonts w:hint="eastAsia"/>
        </w:rPr>
        <w:t>含</w:t>
      </w:r>
      <w:r w:rsidRPr="00FC733E">
        <w:t>)</w:t>
      </w:r>
      <w:proofErr w:type="spellStart"/>
      <w:r w:rsidRPr="00FC733E">
        <w:rPr>
          <w:rFonts w:hint="eastAsia"/>
        </w:rPr>
        <w:t>以上</w:t>
      </w:r>
      <w:proofErr w:type="spellEnd"/>
      <w:r w:rsidR="0019458C">
        <w:rPr>
          <w:rFonts w:hint="eastAsia"/>
        </w:rPr>
        <w:t>。</w:t>
      </w:r>
    </w:p>
    <w:p w14:paraId="5AE39514" w14:textId="53CCFB0E" w:rsidR="00104E93" w:rsidRDefault="00B40226" w:rsidP="00104E93">
      <w:pPr>
        <w:pStyle w:val="af3"/>
        <w:spacing w:before="95" w:after="95"/>
        <w:ind w:leftChars="0" w:left="760" w:firstLineChars="0" w:firstLine="0"/>
      </w:pPr>
      <w:r>
        <w:rPr>
          <w:noProof/>
          <w:lang w:val="en-US" w:eastAsia="zh-TW"/>
        </w:rPr>
        <w:lastRenderedPageBreak/>
        <w:drawing>
          <wp:anchor distT="0" distB="0" distL="114300" distR="114300" simplePos="0" relativeHeight="251696128" behindDoc="1" locked="0" layoutInCell="1" allowOverlap="1" wp14:anchorId="36E6BD12" wp14:editId="79C82F8F">
            <wp:simplePos x="0" y="0"/>
            <wp:positionH relativeFrom="margin">
              <wp:align>right</wp:align>
            </wp:positionH>
            <wp:positionV relativeFrom="paragraph">
              <wp:posOffset>105655</wp:posOffset>
            </wp:positionV>
            <wp:extent cx="4893945" cy="2122805"/>
            <wp:effectExtent l="0" t="0" r="1905" b="0"/>
            <wp:wrapSquare wrapText="bothSides"/>
            <wp:docPr id="41119603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E69CA" w14:textId="2476564F" w:rsidR="000A69D5" w:rsidRPr="000A69D5" w:rsidRDefault="001017F3" w:rsidP="00FC733E">
      <w:pPr>
        <w:pStyle w:val="af3"/>
        <w:spacing w:before="95" w:after="95"/>
        <w:ind w:leftChars="0" w:left="280" w:firstLineChars="0" w:firstLine="0"/>
        <w:jc w:val="center"/>
        <w:rPr>
          <w:lang w:eastAsia="zh-TW"/>
        </w:rPr>
      </w:pP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C24971" wp14:editId="60F03401">
                <wp:simplePos x="0" y="0"/>
                <wp:positionH relativeFrom="column">
                  <wp:posOffset>577850</wp:posOffset>
                </wp:positionH>
                <wp:positionV relativeFrom="paragraph">
                  <wp:posOffset>2195830</wp:posOffset>
                </wp:positionV>
                <wp:extent cx="4794250" cy="635"/>
                <wp:effectExtent l="0" t="0" r="0" b="0"/>
                <wp:wrapTopAndBottom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3480D0" w14:textId="79A8BEE5" w:rsidR="001017F3" w:rsidRPr="001017F3" w:rsidRDefault="001017F3" w:rsidP="001017F3">
                            <w:pPr>
                              <w:pStyle w:val="afffff1"/>
                              <w:jc w:val="center"/>
                              <w:rPr>
                                <w:rFonts w:eastAsia="Times New Roman"/>
                                <w:noProof/>
                                <w:sz w:val="28"/>
                                <w:szCs w:val="28"/>
                                <w:lang w:val="x-none" w:eastAsia="x-none"/>
                              </w:rPr>
                            </w:pPr>
                            <w:bookmarkStart w:id="12" w:name="_Toc215485379"/>
                            <w:r w:rsidRPr="001017F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圖</w:t>
                            </w:r>
                            <w:r w:rsidRPr="001017F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017F3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017F3">
                              <w:rPr>
                                <w:sz w:val="28"/>
                                <w:szCs w:val="28"/>
                              </w:rPr>
                              <w:instrText xml:space="preserve"> </w:instrText>
                            </w:r>
                            <w:r w:rsidRPr="001017F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1017F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instrText>圖</w:instrText>
                            </w:r>
                            <w:r w:rsidRPr="001017F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instrText xml:space="preserve"> \* ARABIC</w:instrText>
                            </w:r>
                            <w:r w:rsidRPr="001017F3">
                              <w:rPr>
                                <w:sz w:val="28"/>
                                <w:szCs w:val="28"/>
                              </w:rPr>
                              <w:instrText xml:space="preserve"> </w:instrText>
                            </w:r>
                            <w:r w:rsidRPr="001017F3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C91A07">
                              <w:rPr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1017F3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1017F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、網域</w:t>
                            </w:r>
                            <w:r w:rsidR="00436E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移轉升級</w:t>
                            </w:r>
                            <w:r w:rsidRPr="001017F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示意圖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C24971" id="_x0000_t202" coordsize="21600,21600" o:spt="202" path="m,l,21600r21600,l21600,xe">
                <v:stroke joinstyle="miter"/>
                <v:path gradientshapeok="t" o:connecttype="rect"/>
              </v:shapetype>
              <v:shape id="文字方塊 19" o:spid="_x0000_s1026" type="#_x0000_t202" style="position:absolute;left:0;text-align:left;margin-left:45.5pt;margin-top:172.9pt;width:377.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" stroked="f">
                <v:textbox style="mso-fit-shape-to-text:t" inset="0,0,0,0">
                  <w:txbxContent>
                    <w:p w14:paraId="023480D0" w14:textId="79A8BEE5" w:rsidR="001017F3" w:rsidRPr="001017F3" w:rsidRDefault="001017F3" w:rsidP="001017F3">
                      <w:pPr>
                        <w:pStyle w:val="afffff1"/>
                        <w:jc w:val="center"/>
                        <w:rPr>
                          <w:rFonts w:eastAsia="Times New Roman"/>
                          <w:noProof/>
                          <w:sz w:val="28"/>
                          <w:szCs w:val="28"/>
                          <w:lang w:val="x-none" w:eastAsia="x-none"/>
                        </w:rPr>
                      </w:pPr>
                      <w:bookmarkStart w:id="13" w:name="_Toc215485379"/>
                      <w:r w:rsidRPr="001017F3">
                        <w:rPr>
                          <w:rFonts w:hint="eastAsia"/>
                          <w:sz w:val="28"/>
                          <w:szCs w:val="28"/>
                        </w:rPr>
                        <w:t>圖</w:t>
                      </w:r>
                      <w:r w:rsidRPr="001017F3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1017F3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1017F3">
                        <w:rPr>
                          <w:sz w:val="28"/>
                          <w:szCs w:val="28"/>
                        </w:rPr>
                        <w:instrText xml:space="preserve"> </w:instrText>
                      </w:r>
                      <w:r w:rsidRPr="001017F3">
                        <w:rPr>
                          <w:rFonts w:hint="eastAsia"/>
                          <w:sz w:val="28"/>
                          <w:szCs w:val="28"/>
                        </w:rPr>
                        <w:instrText xml:space="preserve">SEQ </w:instrText>
                      </w:r>
                      <w:r w:rsidRPr="001017F3">
                        <w:rPr>
                          <w:rFonts w:hint="eastAsia"/>
                          <w:sz w:val="28"/>
                          <w:szCs w:val="28"/>
                        </w:rPr>
                        <w:instrText>圖</w:instrText>
                      </w:r>
                      <w:r w:rsidRPr="001017F3">
                        <w:rPr>
                          <w:rFonts w:hint="eastAsia"/>
                          <w:sz w:val="28"/>
                          <w:szCs w:val="28"/>
                        </w:rPr>
                        <w:instrText xml:space="preserve"> \* ARABIC</w:instrText>
                      </w:r>
                      <w:r w:rsidRPr="001017F3">
                        <w:rPr>
                          <w:sz w:val="28"/>
                          <w:szCs w:val="28"/>
                        </w:rPr>
                        <w:instrText xml:space="preserve"> </w:instrText>
                      </w:r>
                      <w:r w:rsidRPr="001017F3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C91A07">
                        <w:rPr>
                          <w:noProof/>
                          <w:sz w:val="28"/>
                          <w:szCs w:val="28"/>
                        </w:rPr>
                        <w:t>1</w:t>
                      </w:r>
                      <w:r w:rsidRPr="001017F3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1017F3">
                        <w:rPr>
                          <w:rFonts w:hint="eastAsia"/>
                          <w:sz w:val="28"/>
                          <w:szCs w:val="28"/>
                        </w:rPr>
                        <w:t>、網域</w:t>
                      </w:r>
                      <w:r w:rsidR="00436E3C">
                        <w:rPr>
                          <w:rFonts w:hint="eastAsia"/>
                          <w:sz w:val="28"/>
                          <w:szCs w:val="28"/>
                        </w:rPr>
                        <w:t>移轉升級</w:t>
                      </w:r>
                      <w:r w:rsidRPr="001017F3">
                        <w:rPr>
                          <w:rFonts w:hint="eastAsia"/>
                          <w:sz w:val="28"/>
                          <w:szCs w:val="28"/>
                        </w:rPr>
                        <w:t>示意圖</w:t>
                      </w:r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A1A60F" w14:textId="199B8BBE" w:rsidR="00D6138B" w:rsidRDefault="00D6138B" w:rsidP="00D6138B">
      <w:pPr>
        <w:pStyle w:val="a3"/>
        <w:spacing w:before="190" w:after="95"/>
      </w:pPr>
      <w:bookmarkStart w:id="13" w:name="_Toc215485395"/>
      <w:proofErr w:type="spellStart"/>
      <w:r w:rsidRPr="00D6138B">
        <w:rPr>
          <w:rFonts w:hint="eastAsia"/>
        </w:rPr>
        <w:t>環境架構</w:t>
      </w:r>
      <w:bookmarkEnd w:id="13"/>
      <w:proofErr w:type="spellEnd"/>
    </w:p>
    <w:p w14:paraId="3A49D9FF" w14:textId="746C2BA0" w:rsidR="00745322" w:rsidRDefault="00D6138B" w:rsidP="00B40226">
      <w:pPr>
        <w:pStyle w:val="af3"/>
        <w:spacing w:before="95" w:after="95"/>
        <w:ind w:left="854" w:firstLine="560"/>
        <w:rPr>
          <w:lang w:eastAsia="zh-TW"/>
        </w:rPr>
      </w:pPr>
      <w:r w:rsidRPr="00D6138B">
        <w:rPr>
          <w:rFonts w:hint="eastAsia"/>
          <w:lang w:eastAsia="zh-TW"/>
        </w:rPr>
        <w:t xml:space="preserve">AD </w:t>
      </w:r>
      <w:proofErr w:type="spellStart"/>
      <w:r w:rsidRPr="00D6138B">
        <w:rPr>
          <w:rFonts w:hint="eastAsia"/>
          <w:lang w:eastAsia="zh-TW"/>
        </w:rPr>
        <w:t>DS</w:t>
      </w:r>
      <w:r w:rsidRPr="00D6138B">
        <w:rPr>
          <w:rFonts w:hint="eastAsia"/>
          <w:lang w:eastAsia="zh-TW"/>
        </w:rPr>
        <w:t>部署環境架構如下</w:t>
      </w:r>
      <w:proofErr w:type="spellEnd"/>
      <w:r w:rsidRPr="00D6138B">
        <w:rPr>
          <w:rFonts w:hint="eastAsia"/>
          <w:lang w:eastAsia="zh-TW"/>
        </w:rPr>
        <w:t>：</w:t>
      </w:r>
    </w:p>
    <w:p w14:paraId="3DCA01E7" w14:textId="5A2BF136" w:rsidR="00FC733E" w:rsidRPr="00745322" w:rsidRDefault="00745322" w:rsidP="00745322">
      <w:pPr>
        <w:pStyle w:val="afffff1"/>
        <w:jc w:val="center"/>
        <w:rPr>
          <w:sz w:val="28"/>
          <w:szCs w:val="28"/>
        </w:rPr>
      </w:pPr>
      <w:bookmarkStart w:id="14" w:name="_Toc215483493"/>
      <w:r w:rsidRPr="00745322">
        <w:rPr>
          <w:rFonts w:hint="eastAsia"/>
          <w:sz w:val="28"/>
          <w:szCs w:val="28"/>
        </w:rPr>
        <w:t>表</w:t>
      </w:r>
      <w:r w:rsidRPr="00745322">
        <w:rPr>
          <w:rFonts w:hint="eastAsia"/>
          <w:sz w:val="28"/>
          <w:szCs w:val="28"/>
        </w:rPr>
        <w:t xml:space="preserve"> </w:t>
      </w:r>
      <w:r w:rsidRPr="00745322">
        <w:rPr>
          <w:sz w:val="28"/>
          <w:szCs w:val="28"/>
        </w:rPr>
        <w:fldChar w:fldCharType="begin"/>
      </w:r>
      <w:r w:rsidRPr="00745322">
        <w:rPr>
          <w:sz w:val="28"/>
          <w:szCs w:val="28"/>
        </w:rPr>
        <w:instrText xml:space="preserve"> </w:instrText>
      </w:r>
      <w:r w:rsidRPr="00745322">
        <w:rPr>
          <w:rFonts w:hint="eastAsia"/>
          <w:sz w:val="28"/>
          <w:szCs w:val="28"/>
        </w:rPr>
        <w:instrText xml:space="preserve">SEQ </w:instrText>
      </w:r>
      <w:r w:rsidRPr="00745322">
        <w:rPr>
          <w:rFonts w:hint="eastAsia"/>
          <w:sz w:val="28"/>
          <w:szCs w:val="28"/>
        </w:rPr>
        <w:instrText>表</w:instrText>
      </w:r>
      <w:r w:rsidRPr="00745322">
        <w:rPr>
          <w:rFonts w:hint="eastAsia"/>
          <w:sz w:val="28"/>
          <w:szCs w:val="28"/>
        </w:rPr>
        <w:instrText xml:space="preserve"> \* ARABIC</w:instrText>
      </w:r>
      <w:r w:rsidRPr="00745322">
        <w:rPr>
          <w:sz w:val="28"/>
          <w:szCs w:val="28"/>
        </w:rPr>
        <w:instrText xml:space="preserve"> </w:instrText>
      </w:r>
      <w:r w:rsidRPr="00745322">
        <w:rPr>
          <w:sz w:val="28"/>
          <w:szCs w:val="28"/>
        </w:rPr>
        <w:fldChar w:fldCharType="separate"/>
      </w:r>
      <w:r w:rsidR="00C91A07">
        <w:rPr>
          <w:noProof/>
          <w:sz w:val="28"/>
          <w:szCs w:val="28"/>
        </w:rPr>
        <w:t>2</w:t>
      </w:r>
      <w:r w:rsidRPr="00745322">
        <w:rPr>
          <w:sz w:val="28"/>
          <w:szCs w:val="28"/>
        </w:rPr>
        <w:fldChar w:fldCharType="end"/>
      </w:r>
      <w:r w:rsidRPr="00745322">
        <w:rPr>
          <w:rFonts w:hint="eastAsia"/>
          <w:sz w:val="28"/>
          <w:szCs w:val="28"/>
        </w:rPr>
        <w:t>、</w:t>
      </w:r>
      <w:r w:rsidR="00453833">
        <w:rPr>
          <w:rFonts w:hint="eastAsia"/>
          <w:sz w:val="28"/>
          <w:szCs w:val="28"/>
        </w:rPr>
        <w:t>移轉</w:t>
      </w:r>
      <w:r w:rsidR="00EE3948">
        <w:rPr>
          <w:rFonts w:hint="eastAsia"/>
          <w:sz w:val="28"/>
          <w:szCs w:val="28"/>
        </w:rPr>
        <w:t>升級</w:t>
      </w:r>
      <w:r w:rsidRPr="00745322">
        <w:rPr>
          <w:rFonts w:hint="eastAsia"/>
          <w:sz w:val="28"/>
          <w:szCs w:val="28"/>
        </w:rPr>
        <w:t>網域網路設置</w:t>
      </w:r>
      <w:r w:rsidR="00BA3FEA">
        <w:rPr>
          <w:rFonts w:hint="eastAsia"/>
          <w:sz w:val="28"/>
          <w:szCs w:val="28"/>
        </w:rPr>
        <w:t>示意</w:t>
      </w:r>
      <w:r w:rsidRPr="00745322">
        <w:rPr>
          <w:rFonts w:hint="eastAsia"/>
          <w:sz w:val="28"/>
          <w:szCs w:val="28"/>
        </w:rPr>
        <w:t>表</w:t>
      </w:r>
      <w:bookmarkEnd w:id="14"/>
    </w:p>
    <w:tbl>
      <w:tblPr>
        <w:tblpPr w:leftFromText="180" w:rightFromText="180" w:vertAnchor="text" w:horzAnchor="margin" w:tblpXSpec="center" w:tblpY="272"/>
        <w:tblW w:w="108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0"/>
        <w:gridCol w:w="1515"/>
        <w:gridCol w:w="1516"/>
        <w:gridCol w:w="1516"/>
        <w:gridCol w:w="1515"/>
        <w:gridCol w:w="1515"/>
        <w:gridCol w:w="1516"/>
      </w:tblGrid>
      <w:tr w:rsidR="006447D7" w:rsidRPr="00D6138B" w14:paraId="386EB316" w14:textId="77777777" w:rsidTr="006447D7">
        <w:trPr>
          <w:trHeight w:val="200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3B16D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bookmarkStart w:id="15" w:name="_Hlk88741145"/>
            <w:r w:rsidRPr="00D6138B">
              <w:rPr>
                <w:rFonts w:eastAsia="Times New Roman"/>
                <w:b/>
                <w:kern w:val="0"/>
                <w:sz w:val="24"/>
              </w:rPr>
              <w:t>Forest</w:t>
            </w:r>
          </w:p>
        </w:tc>
        <w:tc>
          <w:tcPr>
            <w:tcW w:w="6062" w:type="dxa"/>
            <w:gridSpan w:val="4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A8CB2" w14:textId="77777777" w:rsidR="006447D7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2022</w:t>
            </w:r>
            <w:r w:rsidRPr="00D6138B">
              <w:rPr>
                <w:rFonts w:eastAsia="Times New Roman"/>
                <w:b/>
                <w:kern w:val="0"/>
                <w:sz w:val="24"/>
              </w:rPr>
              <w:t xml:space="preserve"> Forest</w:t>
            </w:r>
          </w:p>
        </w:tc>
        <w:tc>
          <w:tcPr>
            <w:tcW w:w="3031" w:type="dxa"/>
            <w:gridSpan w:val="2"/>
            <w:shd w:val="clear" w:color="auto" w:fill="E7E6E6" w:themeFill="background2"/>
            <w:vAlign w:val="center"/>
          </w:tcPr>
          <w:p w14:paraId="04046A4D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2016</w:t>
            </w:r>
            <w:r w:rsidRPr="00D6138B">
              <w:rPr>
                <w:rFonts w:eastAsia="Times New Roman"/>
                <w:b/>
                <w:kern w:val="0"/>
                <w:sz w:val="24"/>
              </w:rPr>
              <w:t xml:space="preserve"> Forest</w:t>
            </w:r>
          </w:p>
        </w:tc>
      </w:tr>
      <w:tr w:rsidR="006447D7" w:rsidRPr="00D6138B" w14:paraId="6BFB10B3" w14:textId="77777777" w:rsidTr="006447D7">
        <w:trPr>
          <w:trHeight w:val="38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925CB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r w:rsidRPr="00D6138B">
              <w:rPr>
                <w:rFonts w:eastAsia="Times New Roman"/>
                <w:b/>
                <w:kern w:val="0"/>
                <w:sz w:val="24"/>
              </w:rPr>
              <w:t>Domain</w:t>
            </w:r>
          </w:p>
        </w:tc>
        <w:tc>
          <w:tcPr>
            <w:tcW w:w="6062" w:type="dxa"/>
            <w:gridSpan w:val="4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B8535" w14:textId="77777777" w:rsidR="006447D7" w:rsidRPr="00EE3948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Yu Mincho Demibold"/>
                <w:b/>
                <w:kern w:val="0"/>
                <w:sz w:val="24"/>
              </w:rPr>
            </w:pPr>
            <w:r w:rsidRPr="00EE3948">
              <w:rPr>
                <w:rFonts w:eastAsia="Yu Mincho Demibold"/>
                <w:b/>
                <w:kern w:val="0"/>
                <w:sz w:val="24"/>
              </w:rPr>
              <w:t>fia.gov.tw</w:t>
            </w:r>
          </w:p>
        </w:tc>
        <w:tc>
          <w:tcPr>
            <w:tcW w:w="3031" w:type="dxa"/>
            <w:gridSpan w:val="2"/>
            <w:shd w:val="clear" w:color="auto" w:fill="E7E6E6" w:themeFill="background2"/>
            <w:vAlign w:val="center"/>
          </w:tcPr>
          <w:p w14:paraId="05821F65" w14:textId="77777777" w:rsidR="006447D7" w:rsidRPr="00EE3948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Yu Mincho Demibold"/>
                <w:b/>
                <w:kern w:val="0"/>
                <w:sz w:val="24"/>
              </w:rPr>
            </w:pPr>
            <w:r w:rsidRPr="00EE3948">
              <w:rPr>
                <w:rFonts w:eastAsia="Yu Mincho Demibold"/>
                <w:b/>
                <w:kern w:val="0"/>
                <w:sz w:val="24"/>
              </w:rPr>
              <w:t>fia.gov.tw</w:t>
            </w:r>
          </w:p>
        </w:tc>
      </w:tr>
      <w:tr w:rsidR="006447D7" w:rsidRPr="00D6138B" w14:paraId="668481AB" w14:textId="77777777" w:rsidTr="008F4F88">
        <w:trPr>
          <w:trHeight w:val="138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C86E9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r w:rsidRPr="00D6138B">
              <w:rPr>
                <w:rFonts w:eastAsia="Times New Roman"/>
                <w:b/>
                <w:kern w:val="0"/>
                <w:sz w:val="24"/>
              </w:rPr>
              <w:t>Host Name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05110" w14:textId="77777777" w:rsidR="006447D7" w:rsidRPr="00167E79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  <w:bCs/>
                <w:kern w:val="0"/>
                <w:sz w:val="20"/>
                <w:szCs w:val="20"/>
              </w:rPr>
            </w:pPr>
            <w:r>
              <w:rPr>
                <w:rFonts w:eastAsiaTheme="minorEastAsia" w:hint="eastAsia"/>
                <w:bCs/>
                <w:kern w:val="0"/>
                <w:sz w:val="20"/>
                <w:szCs w:val="20"/>
              </w:rPr>
              <w:t>SPIADS01</w:t>
            </w:r>
          </w:p>
        </w:tc>
        <w:tc>
          <w:tcPr>
            <w:tcW w:w="1516" w:type="dxa"/>
            <w:vAlign w:val="center"/>
          </w:tcPr>
          <w:p w14:paraId="6B82CA65" w14:textId="06471E5A" w:rsidR="006447D7" w:rsidRPr="00EE3948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  <w:bCs/>
                <w:kern w:val="0"/>
                <w:sz w:val="20"/>
                <w:szCs w:val="20"/>
              </w:rPr>
            </w:pPr>
            <w:r>
              <w:rPr>
                <w:rFonts w:eastAsiaTheme="minorEastAsia" w:hint="eastAsia"/>
                <w:bCs/>
                <w:kern w:val="0"/>
                <w:sz w:val="20"/>
                <w:szCs w:val="20"/>
              </w:rPr>
              <w:t>SPIADS02</w:t>
            </w:r>
          </w:p>
        </w:tc>
        <w:tc>
          <w:tcPr>
            <w:tcW w:w="1516" w:type="dxa"/>
            <w:vAlign w:val="center"/>
          </w:tcPr>
          <w:p w14:paraId="139B8100" w14:textId="32A99B2A" w:rsidR="006447D7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  <w:bCs/>
                <w:kern w:val="0"/>
                <w:sz w:val="20"/>
                <w:szCs w:val="20"/>
              </w:rPr>
            </w:pPr>
            <w:r>
              <w:rPr>
                <w:rFonts w:eastAsiaTheme="minorEastAsia" w:hint="eastAsia"/>
                <w:bCs/>
                <w:kern w:val="0"/>
                <w:sz w:val="20"/>
                <w:szCs w:val="20"/>
              </w:rPr>
              <w:t>SPZADS01</w:t>
            </w:r>
          </w:p>
        </w:tc>
        <w:tc>
          <w:tcPr>
            <w:tcW w:w="1515" w:type="dxa"/>
            <w:vAlign w:val="center"/>
          </w:tcPr>
          <w:p w14:paraId="4FB09DAA" w14:textId="67908921" w:rsidR="006447D7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  <w:bCs/>
                <w:kern w:val="0"/>
                <w:sz w:val="20"/>
                <w:szCs w:val="20"/>
              </w:rPr>
            </w:pPr>
            <w:r>
              <w:rPr>
                <w:rFonts w:eastAsiaTheme="minorEastAsia" w:hint="eastAsia"/>
                <w:bCs/>
                <w:kern w:val="0"/>
                <w:sz w:val="20"/>
                <w:szCs w:val="20"/>
              </w:rPr>
              <w:t>SPZADS02</w:t>
            </w:r>
          </w:p>
        </w:tc>
        <w:tc>
          <w:tcPr>
            <w:tcW w:w="1515" w:type="dxa"/>
            <w:vAlign w:val="center"/>
          </w:tcPr>
          <w:p w14:paraId="459D533B" w14:textId="77777777" w:rsidR="006447D7" w:rsidRPr="00167E79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  <w:bCs/>
                <w:kern w:val="0"/>
                <w:sz w:val="20"/>
                <w:szCs w:val="20"/>
              </w:rPr>
            </w:pPr>
            <w:r>
              <w:rPr>
                <w:rFonts w:eastAsiaTheme="minorEastAsia" w:hint="eastAsia"/>
                <w:bCs/>
                <w:kern w:val="0"/>
                <w:sz w:val="20"/>
                <w:szCs w:val="20"/>
              </w:rPr>
              <w:t>STSPLW01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EDB6C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Cs/>
                <w:kern w:val="0"/>
                <w:sz w:val="20"/>
                <w:szCs w:val="20"/>
              </w:rPr>
            </w:pPr>
            <w:r>
              <w:rPr>
                <w:rFonts w:eastAsiaTheme="minorEastAsia" w:hint="eastAsia"/>
                <w:bCs/>
                <w:kern w:val="0"/>
                <w:sz w:val="20"/>
                <w:szCs w:val="20"/>
              </w:rPr>
              <w:t>STSPLW02</w:t>
            </w:r>
          </w:p>
        </w:tc>
      </w:tr>
      <w:tr w:rsidR="006447D7" w:rsidRPr="00D6138B" w14:paraId="7ED90AD2" w14:textId="77777777" w:rsidTr="008F4F88">
        <w:trPr>
          <w:trHeight w:val="496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F693F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r w:rsidRPr="00D6138B">
              <w:rPr>
                <w:rFonts w:eastAsia="Times New Roman"/>
                <w:b/>
                <w:kern w:val="0"/>
                <w:sz w:val="24"/>
              </w:rPr>
              <w:t>Role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54D7C" w14:textId="77777777" w:rsidR="006447D7" w:rsidRPr="00167E79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center"/>
              <w:rPr>
                <w:rFonts w:eastAsia="Times New Roman"/>
                <w:bCs/>
                <w:kern w:val="0"/>
                <w:sz w:val="18"/>
                <w:szCs w:val="18"/>
              </w:rPr>
            </w:pPr>
            <w:r w:rsidRPr="00167E79">
              <w:rPr>
                <w:b/>
                <w:bCs/>
                <w:sz w:val="18"/>
                <w:szCs w:val="18"/>
              </w:rPr>
              <w:t>FSMO</w:t>
            </w:r>
            <w:r>
              <w:rPr>
                <w:b/>
                <w:bCs/>
                <w:sz w:val="18"/>
                <w:szCs w:val="18"/>
              </w:rPr>
              <w:br/>
            </w:r>
            <w:r w:rsidRPr="00D6138B">
              <w:rPr>
                <w:rFonts w:eastAsia="Times New Roman"/>
                <w:bCs/>
                <w:kern w:val="0"/>
                <w:sz w:val="18"/>
                <w:szCs w:val="18"/>
              </w:rPr>
              <w:t>Domain Controller</w:t>
            </w:r>
          </w:p>
        </w:tc>
        <w:tc>
          <w:tcPr>
            <w:tcW w:w="1516" w:type="dxa"/>
            <w:vAlign w:val="center"/>
          </w:tcPr>
          <w:p w14:paraId="4F1A5F58" w14:textId="77777777" w:rsidR="006447D7" w:rsidRPr="00D6138B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kern w:val="0"/>
                <w:sz w:val="18"/>
                <w:szCs w:val="18"/>
              </w:rPr>
            </w:pPr>
            <w:r w:rsidRPr="00D6138B">
              <w:rPr>
                <w:rFonts w:eastAsia="Times New Roman"/>
                <w:bCs/>
                <w:kern w:val="0"/>
                <w:sz w:val="18"/>
                <w:szCs w:val="18"/>
              </w:rPr>
              <w:t>Domain Controller</w:t>
            </w:r>
          </w:p>
        </w:tc>
        <w:tc>
          <w:tcPr>
            <w:tcW w:w="1516" w:type="dxa"/>
            <w:vAlign w:val="center"/>
          </w:tcPr>
          <w:p w14:paraId="41C88FE1" w14:textId="051A31EC" w:rsidR="006447D7" w:rsidRPr="00D6138B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kern w:val="0"/>
                <w:sz w:val="18"/>
                <w:szCs w:val="18"/>
              </w:rPr>
            </w:pPr>
            <w:r w:rsidRPr="00D6138B">
              <w:rPr>
                <w:rFonts w:eastAsia="Times New Roman"/>
                <w:bCs/>
                <w:kern w:val="0"/>
                <w:sz w:val="18"/>
                <w:szCs w:val="18"/>
              </w:rPr>
              <w:t>Domain Controller</w:t>
            </w:r>
          </w:p>
        </w:tc>
        <w:tc>
          <w:tcPr>
            <w:tcW w:w="1515" w:type="dxa"/>
            <w:vAlign w:val="center"/>
          </w:tcPr>
          <w:p w14:paraId="46448D92" w14:textId="07B744B6" w:rsidR="006447D7" w:rsidRPr="00D6138B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kern w:val="0"/>
                <w:sz w:val="18"/>
                <w:szCs w:val="18"/>
              </w:rPr>
            </w:pPr>
            <w:r w:rsidRPr="00D6138B">
              <w:rPr>
                <w:rFonts w:eastAsia="Times New Roman"/>
                <w:bCs/>
                <w:kern w:val="0"/>
                <w:sz w:val="18"/>
                <w:szCs w:val="18"/>
              </w:rPr>
              <w:t>Domain Controller</w:t>
            </w:r>
          </w:p>
        </w:tc>
        <w:tc>
          <w:tcPr>
            <w:tcW w:w="1515" w:type="dxa"/>
            <w:vAlign w:val="center"/>
          </w:tcPr>
          <w:p w14:paraId="4EF7E3EB" w14:textId="77777777" w:rsidR="006447D7" w:rsidRPr="00D6138B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kern w:val="0"/>
                <w:sz w:val="18"/>
                <w:szCs w:val="18"/>
              </w:rPr>
            </w:pPr>
            <w:r w:rsidRPr="00D6138B">
              <w:rPr>
                <w:rFonts w:eastAsia="Times New Roman"/>
                <w:bCs/>
                <w:kern w:val="0"/>
                <w:sz w:val="18"/>
                <w:szCs w:val="18"/>
              </w:rPr>
              <w:t>Domain Controller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F8BF6" w14:textId="77777777" w:rsidR="006447D7" w:rsidRPr="00D6138B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kern w:val="0"/>
                <w:sz w:val="18"/>
                <w:szCs w:val="18"/>
              </w:rPr>
            </w:pPr>
            <w:r w:rsidRPr="00D6138B">
              <w:rPr>
                <w:rFonts w:eastAsia="Times New Roman"/>
                <w:bCs/>
                <w:kern w:val="0"/>
                <w:sz w:val="18"/>
                <w:szCs w:val="18"/>
              </w:rPr>
              <w:t>Domain Controller</w:t>
            </w:r>
          </w:p>
        </w:tc>
      </w:tr>
      <w:tr w:rsidR="006447D7" w:rsidRPr="00D6138B" w14:paraId="1EC896F8" w14:textId="77777777" w:rsidTr="008F4F88">
        <w:trPr>
          <w:trHeight w:val="328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10BCE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r w:rsidRPr="00D6138B">
              <w:rPr>
                <w:rFonts w:eastAsia="Times New Roman"/>
                <w:b/>
                <w:kern w:val="0"/>
                <w:sz w:val="24"/>
              </w:rPr>
              <w:t>IP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EBEDE" w14:textId="77777777" w:rsidR="006447D7" w:rsidRPr="00BA3FEA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BA3FEA">
              <w:rPr>
                <w:rFonts w:eastAsia="新細明體"/>
                <w:bCs/>
                <w:kern w:val="0"/>
                <w:sz w:val="16"/>
                <w:szCs w:val="16"/>
              </w:rPr>
              <w:t>10.190.4.221</w:t>
            </w:r>
          </w:p>
        </w:tc>
        <w:tc>
          <w:tcPr>
            <w:tcW w:w="1516" w:type="dxa"/>
          </w:tcPr>
          <w:p w14:paraId="36DD2D1B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7E4FC4">
              <w:rPr>
                <w:rFonts w:eastAsia="新細明體"/>
                <w:bCs/>
                <w:kern w:val="0"/>
                <w:sz w:val="16"/>
                <w:szCs w:val="16"/>
              </w:rPr>
              <w:t>10.190.4.22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2</w:t>
            </w:r>
          </w:p>
        </w:tc>
        <w:tc>
          <w:tcPr>
            <w:tcW w:w="1516" w:type="dxa"/>
            <w:vAlign w:val="center"/>
          </w:tcPr>
          <w:p w14:paraId="5E183235" w14:textId="53486057" w:rsidR="006447D7" w:rsidRPr="007E4FC4" w:rsidRDefault="006447D7" w:rsidP="006447D7">
            <w:pPr>
              <w:jc w:val="center"/>
              <w:rPr>
                <w:rFonts w:eastAsia="新細明體"/>
                <w:bCs/>
                <w:kern w:val="0"/>
                <w:sz w:val="16"/>
                <w:szCs w:val="16"/>
              </w:rPr>
            </w:pPr>
            <w:r w:rsidRPr="00BA3FEA">
              <w:rPr>
                <w:rFonts w:eastAsia="新細明體"/>
                <w:bCs/>
                <w:kern w:val="0"/>
                <w:sz w:val="16"/>
                <w:szCs w:val="16"/>
              </w:rPr>
              <w:t>10.19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2</w:t>
            </w:r>
            <w:r w:rsidRPr="00BA3FEA">
              <w:rPr>
                <w:rFonts w:eastAsia="新細明體"/>
                <w:bCs/>
                <w:kern w:val="0"/>
                <w:sz w:val="16"/>
                <w:szCs w:val="16"/>
              </w:rPr>
              <w:t>.4.221</w:t>
            </w:r>
          </w:p>
        </w:tc>
        <w:tc>
          <w:tcPr>
            <w:tcW w:w="1515" w:type="dxa"/>
          </w:tcPr>
          <w:p w14:paraId="614B0D71" w14:textId="543D25F8" w:rsidR="006447D7" w:rsidRPr="007E4FC4" w:rsidRDefault="006447D7" w:rsidP="006447D7">
            <w:pPr>
              <w:jc w:val="center"/>
              <w:rPr>
                <w:rFonts w:eastAsia="新細明體"/>
                <w:bCs/>
                <w:kern w:val="0"/>
                <w:sz w:val="16"/>
                <w:szCs w:val="16"/>
              </w:rPr>
            </w:pPr>
            <w:r w:rsidRPr="007E4FC4">
              <w:rPr>
                <w:rFonts w:eastAsia="新細明體"/>
                <w:bCs/>
                <w:kern w:val="0"/>
                <w:sz w:val="16"/>
                <w:szCs w:val="16"/>
              </w:rPr>
              <w:t>10.19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2</w:t>
            </w:r>
            <w:r w:rsidRPr="007E4FC4">
              <w:rPr>
                <w:rFonts w:eastAsia="新細明體"/>
                <w:bCs/>
                <w:kern w:val="0"/>
                <w:sz w:val="16"/>
                <w:szCs w:val="16"/>
              </w:rPr>
              <w:t>.4.22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2</w:t>
            </w:r>
          </w:p>
        </w:tc>
        <w:tc>
          <w:tcPr>
            <w:tcW w:w="1515" w:type="dxa"/>
          </w:tcPr>
          <w:p w14:paraId="174FA15D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7E4FC4">
              <w:rPr>
                <w:rFonts w:eastAsia="新細明體"/>
                <w:bCs/>
                <w:kern w:val="0"/>
                <w:sz w:val="16"/>
                <w:szCs w:val="16"/>
              </w:rPr>
              <w:t>10.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7.148.101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232E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7E4FC4">
              <w:rPr>
                <w:rFonts w:eastAsia="新細明體"/>
                <w:bCs/>
                <w:kern w:val="0"/>
                <w:sz w:val="16"/>
                <w:szCs w:val="16"/>
              </w:rPr>
              <w:t>10.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7.148.102</w:t>
            </w:r>
          </w:p>
        </w:tc>
      </w:tr>
      <w:tr w:rsidR="006447D7" w:rsidRPr="00D6138B" w14:paraId="502903EE" w14:textId="77777777" w:rsidTr="008F4F88">
        <w:trPr>
          <w:trHeight w:val="328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47A38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r w:rsidRPr="00D6138B">
              <w:rPr>
                <w:rFonts w:eastAsia="Times New Roman"/>
                <w:b/>
                <w:kern w:val="0"/>
                <w:sz w:val="24"/>
              </w:rPr>
              <w:t>GW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16CD2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0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90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4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.254</w:t>
            </w:r>
          </w:p>
        </w:tc>
        <w:tc>
          <w:tcPr>
            <w:tcW w:w="1516" w:type="dxa"/>
            <w:vAlign w:val="center"/>
          </w:tcPr>
          <w:p w14:paraId="4A1869CA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0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90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4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.254</w:t>
            </w:r>
          </w:p>
        </w:tc>
        <w:tc>
          <w:tcPr>
            <w:tcW w:w="1516" w:type="dxa"/>
            <w:vAlign w:val="center"/>
          </w:tcPr>
          <w:p w14:paraId="259F3863" w14:textId="231AD89A" w:rsidR="006447D7" w:rsidRPr="007E4FC4" w:rsidRDefault="006447D7" w:rsidP="006447D7">
            <w:pPr>
              <w:jc w:val="center"/>
              <w:rPr>
                <w:rFonts w:eastAsia="新細明體"/>
                <w:bCs/>
                <w:kern w:val="0"/>
                <w:sz w:val="16"/>
                <w:szCs w:val="16"/>
              </w:rPr>
            </w:pP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0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92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4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.254</w:t>
            </w:r>
          </w:p>
        </w:tc>
        <w:tc>
          <w:tcPr>
            <w:tcW w:w="1515" w:type="dxa"/>
            <w:vAlign w:val="center"/>
          </w:tcPr>
          <w:p w14:paraId="6842E4CF" w14:textId="4B09F30A" w:rsidR="006447D7" w:rsidRPr="007E4FC4" w:rsidRDefault="006447D7" w:rsidP="006447D7">
            <w:pPr>
              <w:jc w:val="center"/>
              <w:rPr>
                <w:rFonts w:eastAsia="新細明體"/>
                <w:bCs/>
                <w:kern w:val="0"/>
                <w:sz w:val="16"/>
                <w:szCs w:val="16"/>
              </w:rPr>
            </w:pP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0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.1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92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</w:t>
            </w:r>
            <w:r>
              <w:rPr>
                <w:rFonts w:eastAsiaTheme="minorEastAsia" w:hint="eastAsia"/>
                <w:bCs/>
                <w:kern w:val="0"/>
                <w:sz w:val="16"/>
                <w:szCs w:val="16"/>
              </w:rPr>
              <w:t>4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.254</w:t>
            </w:r>
          </w:p>
        </w:tc>
        <w:tc>
          <w:tcPr>
            <w:tcW w:w="1515" w:type="dxa"/>
            <w:vAlign w:val="center"/>
          </w:tcPr>
          <w:p w14:paraId="6950D7E7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7E4FC4">
              <w:rPr>
                <w:rFonts w:eastAsia="新細明體"/>
                <w:bCs/>
                <w:kern w:val="0"/>
                <w:sz w:val="16"/>
                <w:szCs w:val="16"/>
              </w:rPr>
              <w:t>10.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7.148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.254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798AD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16"/>
                <w:szCs w:val="16"/>
              </w:rPr>
            </w:pPr>
            <w:r w:rsidRPr="007E4FC4">
              <w:rPr>
                <w:rFonts w:eastAsia="新細明體"/>
                <w:bCs/>
                <w:kern w:val="0"/>
                <w:sz w:val="16"/>
                <w:szCs w:val="16"/>
              </w:rPr>
              <w:t>10.</w:t>
            </w:r>
            <w:r>
              <w:rPr>
                <w:rFonts w:eastAsia="新細明體" w:hint="eastAsia"/>
                <w:bCs/>
                <w:kern w:val="0"/>
                <w:sz w:val="16"/>
                <w:szCs w:val="16"/>
              </w:rPr>
              <w:t>7.148</w:t>
            </w:r>
            <w:r w:rsidRPr="00D6138B">
              <w:rPr>
                <w:rFonts w:eastAsia="Times New Roman"/>
                <w:bCs/>
                <w:kern w:val="0"/>
                <w:sz w:val="16"/>
                <w:szCs w:val="16"/>
              </w:rPr>
              <w:t>.254</w:t>
            </w:r>
          </w:p>
        </w:tc>
      </w:tr>
      <w:tr w:rsidR="006447D7" w:rsidRPr="00D6138B" w14:paraId="769A9729" w14:textId="77777777" w:rsidTr="008F4F88">
        <w:trPr>
          <w:trHeight w:val="187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8AE8E" w14:textId="77777777" w:rsidR="006447D7" w:rsidRPr="00D6138B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kern w:val="0"/>
                <w:sz w:val="24"/>
              </w:rPr>
            </w:pPr>
            <w:r w:rsidRPr="00D6138B">
              <w:rPr>
                <w:rFonts w:eastAsia="Times New Roman"/>
                <w:b/>
                <w:kern w:val="0"/>
                <w:sz w:val="24"/>
              </w:rPr>
              <w:t>DNS Server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D6969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20"/>
                <w:szCs w:val="20"/>
              </w:rPr>
            </w:pPr>
            <w:r w:rsidRPr="00D6138B">
              <w:rPr>
                <w:rFonts w:eastAsia="Times New Roman"/>
                <w:bCs/>
                <w:kern w:val="0"/>
                <w:sz w:val="20"/>
                <w:szCs w:val="20"/>
              </w:rPr>
              <w:t>V</w:t>
            </w:r>
          </w:p>
        </w:tc>
        <w:tc>
          <w:tcPr>
            <w:tcW w:w="1516" w:type="dxa"/>
            <w:vAlign w:val="center"/>
          </w:tcPr>
          <w:p w14:paraId="7FE1A33A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20"/>
                <w:szCs w:val="20"/>
              </w:rPr>
            </w:pPr>
            <w:r w:rsidRPr="00D6138B">
              <w:rPr>
                <w:rFonts w:eastAsia="Times New Roman"/>
                <w:bCs/>
                <w:kern w:val="0"/>
                <w:sz w:val="20"/>
                <w:szCs w:val="20"/>
              </w:rPr>
              <w:t>V</w:t>
            </w:r>
          </w:p>
        </w:tc>
        <w:tc>
          <w:tcPr>
            <w:tcW w:w="1516" w:type="dxa"/>
            <w:vAlign w:val="center"/>
          </w:tcPr>
          <w:p w14:paraId="0E3FF038" w14:textId="5D38EA0F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20"/>
                <w:szCs w:val="20"/>
              </w:rPr>
            </w:pPr>
            <w:r w:rsidRPr="00D6138B">
              <w:rPr>
                <w:rFonts w:eastAsia="Times New Roman"/>
                <w:bCs/>
                <w:kern w:val="0"/>
                <w:sz w:val="20"/>
                <w:szCs w:val="20"/>
              </w:rPr>
              <w:t>V</w:t>
            </w:r>
          </w:p>
        </w:tc>
        <w:tc>
          <w:tcPr>
            <w:tcW w:w="1515" w:type="dxa"/>
            <w:vAlign w:val="center"/>
          </w:tcPr>
          <w:p w14:paraId="45EF4978" w14:textId="6B781CB6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20"/>
                <w:szCs w:val="20"/>
              </w:rPr>
            </w:pPr>
            <w:r w:rsidRPr="00D6138B">
              <w:rPr>
                <w:rFonts w:eastAsia="Times New Roman"/>
                <w:bCs/>
                <w:kern w:val="0"/>
                <w:sz w:val="20"/>
                <w:szCs w:val="20"/>
              </w:rPr>
              <w:t>V</w:t>
            </w:r>
          </w:p>
        </w:tc>
        <w:tc>
          <w:tcPr>
            <w:tcW w:w="1515" w:type="dxa"/>
            <w:vAlign w:val="center"/>
          </w:tcPr>
          <w:p w14:paraId="07E2521F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20"/>
                <w:szCs w:val="20"/>
              </w:rPr>
            </w:pPr>
            <w:r w:rsidRPr="00D6138B">
              <w:rPr>
                <w:rFonts w:eastAsia="Times New Roman"/>
                <w:bCs/>
                <w:kern w:val="0"/>
                <w:sz w:val="20"/>
                <w:szCs w:val="20"/>
              </w:rPr>
              <w:t>V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5145B" w14:textId="77777777" w:rsidR="006447D7" w:rsidRPr="00D6138B" w:rsidRDefault="006447D7" w:rsidP="006447D7">
            <w:pPr>
              <w:jc w:val="center"/>
              <w:rPr>
                <w:rFonts w:eastAsia="Times New Roman"/>
                <w:bCs/>
                <w:kern w:val="0"/>
                <w:sz w:val="20"/>
                <w:szCs w:val="20"/>
              </w:rPr>
            </w:pPr>
            <w:r w:rsidRPr="00D6138B">
              <w:rPr>
                <w:rFonts w:eastAsia="Times New Roman"/>
                <w:bCs/>
                <w:kern w:val="0"/>
                <w:sz w:val="20"/>
                <w:szCs w:val="20"/>
              </w:rPr>
              <w:t>V</w:t>
            </w:r>
          </w:p>
        </w:tc>
      </w:tr>
      <w:tr w:rsidR="000F2EF8" w:rsidRPr="000F2EF8" w14:paraId="503FC9CD" w14:textId="77777777" w:rsidTr="008F4F88">
        <w:trPr>
          <w:trHeight w:val="143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5F143" w14:textId="77777777" w:rsidR="006447D7" w:rsidRPr="000F2EF8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color w:val="000000" w:themeColor="text1"/>
                <w:kern w:val="0"/>
                <w:sz w:val="24"/>
              </w:rPr>
            </w:pPr>
            <w:r w:rsidRPr="000F2EF8">
              <w:rPr>
                <w:rFonts w:eastAsia="Times New Roman"/>
                <w:b/>
                <w:color w:val="000000" w:themeColor="text1"/>
                <w:kern w:val="0"/>
                <w:sz w:val="24"/>
              </w:rPr>
              <w:t>DNS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56A70" w14:textId="77777777" w:rsidR="006447D7" w:rsidRPr="000F2EF8" w:rsidRDefault="006447D7" w:rsidP="006447D7">
            <w:pPr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10.190.4.221</w:t>
            </w:r>
          </w:p>
          <w:p w14:paraId="26710F06" w14:textId="77777777" w:rsidR="006447D7" w:rsidRPr="000F2EF8" w:rsidRDefault="006447D7" w:rsidP="006447D7">
            <w:pPr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10.190.4.22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</w:p>
        </w:tc>
        <w:tc>
          <w:tcPr>
            <w:tcW w:w="1516" w:type="dxa"/>
            <w:vAlign w:val="center"/>
          </w:tcPr>
          <w:p w14:paraId="5A5A25D4" w14:textId="77777777" w:rsidR="006447D7" w:rsidRPr="000F2EF8" w:rsidRDefault="006447D7" w:rsidP="006447D7">
            <w:pPr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10.190.4.22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</w:p>
          <w:p w14:paraId="4F6A2F40" w14:textId="77777777" w:rsidR="006447D7" w:rsidRPr="000F2EF8" w:rsidRDefault="006447D7" w:rsidP="006447D7">
            <w:pPr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10.190.4.221</w:t>
            </w:r>
          </w:p>
        </w:tc>
        <w:tc>
          <w:tcPr>
            <w:tcW w:w="1516" w:type="dxa"/>
            <w:vAlign w:val="center"/>
          </w:tcPr>
          <w:p w14:paraId="79F25518" w14:textId="44B859A5" w:rsidR="006447D7" w:rsidRPr="000F2EF8" w:rsidRDefault="006447D7" w:rsidP="006447D7">
            <w:pPr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.4.221</w:t>
            </w:r>
          </w:p>
          <w:p w14:paraId="37A3800B" w14:textId="7F9D8344" w:rsidR="006447D7" w:rsidRPr="000F2EF8" w:rsidRDefault="006447D7" w:rsidP="006447D7">
            <w:pPr>
              <w:jc w:val="center"/>
              <w:rPr>
                <w:rFonts w:eastAsiaTheme="minorEastAsia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.4.22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</w:p>
        </w:tc>
        <w:tc>
          <w:tcPr>
            <w:tcW w:w="1515" w:type="dxa"/>
            <w:vAlign w:val="center"/>
          </w:tcPr>
          <w:p w14:paraId="798267D7" w14:textId="1D7ADCE4" w:rsidR="006447D7" w:rsidRPr="000F2EF8" w:rsidRDefault="006447D7" w:rsidP="006447D7">
            <w:pPr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.4.22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</w:p>
          <w:p w14:paraId="1673FF04" w14:textId="722BD382" w:rsidR="006447D7" w:rsidRPr="000F2EF8" w:rsidRDefault="006447D7" w:rsidP="006447D7">
            <w:pPr>
              <w:jc w:val="center"/>
              <w:rPr>
                <w:rFonts w:eastAsiaTheme="minorEastAsia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10.19</w:t>
            </w:r>
            <w:r w:rsidRPr="000F2EF8">
              <w:rPr>
                <w:rFonts w:eastAsia="新細明體" w:hint="eastAsia"/>
                <w:bCs/>
                <w:color w:val="000000" w:themeColor="text1"/>
                <w:kern w:val="0"/>
                <w:sz w:val="16"/>
                <w:szCs w:val="16"/>
              </w:rPr>
              <w:t>2</w:t>
            </w:r>
            <w:r w:rsidRPr="000F2EF8">
              <w:rPr>
                <w:rFonts w:eastAsia="新細明體"/>
                <w:bCs/>
                <w:color w:val="000000" w:themeColor="text1"/>
                <w:kern w:val="0"/>
                <w:sz w:val="16"/>
                <w:szCs w:val="16"/>
              </w:rPr>
              <w:t>.4.221</w:t>
            </w:r>
          </w:p>
        </w:tc>
        <w:tc>
          <w:tcPr>
            <w:tcW w:w="1515" w:type="dxa"/>
            <w:vAlign w:val="center"/>
          </w:tcPr>
          <w:p w14:paraId="7B0AE7D5" w14:textId="77777777" w:rsidR="006447D7" w:rsidRPr="000F2EF8" w:rsidRDefault="006447D7" w:rsidP="006447D7">
            <w:pPr>
              <w:jc w:val="center"/>
              <w:rPr>
                <w:rFonts w:eastAsiaTheme="minorEastAsia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Theme="minorEastAsia" w:hint="eastAsia"/>
                <w:bCs/>
                <w:color w:val="000000" w:themeColor="text1"/>
                <w:kern w:val="0"/>
                <w:sz w:val="16"/>
                <w:szCs w:val="16"/>
              </w:rPr>
              <w:t>10.7.148.101</w:t>
            </w:r>
          </w:p>
          <w:p w14:paraId="6C6CDD19" w14:textId="77777777" w:rsidR="006447D7" w:rsidRPr="000F2EF8" w:rsidRDefault="006447D7" w:rsidP="006447D7">
            <w:pPr>
              <w:jc w:val="center"/>
              <w:rPr>
                <w:rFonts w:eastAsiaTheme="minorEastAsia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1</w:t>
            </w:r>
            <w:r w:rsidRPr="000F2EF8">
              <w:rPr>
                <w:rFonts w:eastAsiaTheme="minorEastAsia" w:hint="eastAsia"/>
                <w:bCs/>
                <w:color w:val="000000" w:themeColor="text1"/>
                <w:kern w:val="0"/>
                <w:sz w:val="16"/>
                <w:szCs w:val="16"/>
              </w:rPr>
              <w:t>0.7.148.102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AF8B3" w14:textId="77777777" w:rsidR="006447D7" w:rsidRPr="000F2EF8" w:rsidRDefault="006447D7" w:rsidP="006447D7">
            <w:pPr>
              <w:jc w:val="center"/>
              <w:rPr>
                <w:rFonts w:eastAsiaTheme="minorEastAsia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Theme="minorEastAsia" w:hint="eastAsia"/>
                <w:bCs/>
                <w:color w:val="000000" w:themeColor="text1"/>
                <w:kern w:val="0"/>
                <w:sz w:val="16"/>
                <w:szCs w:val="16"/>
              </w:rPr>
              <w:t>10.7.148.101</w:t>
            </w:r>
          </w:p>
          <w:p w14:paraId="4DD3C52A" w14:textId="77777777" w:rsidR="006447D7" w:rsidRPr="000F2EF8" w:rsidRDefault="006447D7" w:rsidP="006447D7">
            <w:pPr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1</w:t>
            </w:r>
            <w:r w:rsidRPr="000F2EF8">
              <w:rPr>
                <w:rFonts w:eastAsiaTheme="minorEastAsia" w:hint="eastAsia"/>
                <w:bCs/>
                <w:color w:val="000000" w:themeColor="text1"/>
                <w:kern w:val="0"/>
                <w:sz w:val="16"/>
                <w:szCs w:val="16"/>
              </w:rPr>
              <w:t>0.7.148.102</w:t>
            </w:r>
          </w:p>
        </w:tc>
      </w:tr>
      <w:tr w:rsidR="000F2EF8" w:rsidRPr="000F2EF8" w14:paraId="04E276FB" w14:textId="77777777" w:rsidTr="008F4F88">
        <w:trPr>
          <w:trHeight w:val="476"/>
        </w:trPr>
        <w:tc>
          <w:tcPr>
            <w:tcW w:w="17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DACBE" w14:textId="77777777" w:rsidR="006447D7" w:rsidRPr="000F2EF8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color w:val="000000" w:themeColor="text1"/>
                <w:kern w:val="0"/>
                <w:sz w:val="24"/>
              </w:rPr>
            </w:pPr>
            <w:r w:rsidRPr="000F2EF8">
              <w:rPr>
                <w:rFonts w:eastAsia="Times New Roman"/>
                <w:b/>
                <w:color w:val="000000" w:themeColor="text1"/>
                <w:kern w:val="0"/>
                <w:sz w:val="24"/>
              </w:rPr>
              <w:t>OS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8C4C0" w14:textId="77777777" w:rsidR="006447D7" w:rsidRPr="000F2EF8" w:rsidRDefault="006447D7" w:rsidP="0064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center"/>
              <w:rPr>
                <w:rFonts w:eastAsiaTheme="minorEastAsia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Windows Server20</w:t>
            </w:r>
            <w:r w:rsidRPr="000F2EF8">
              <w:rPr>
                <w:rFonts w:ascii="新細明體" w:eastAsia="新細明體" w:hAnsi="新細明體" w:cs="新細明體" w:hint="eastAsia"/>
                <w:bCs/>
                <w:color w:val="000000" w:themeColor="text1"/>
                <w:kern w:val="0"/>
                <w:sz w:val="16"/>
                <w:szCs w:val="16"/>
              </w:rPr>
              <w:t>22</w:t>
            </w:r>
          </w:p>
        </w:tc>
        <w:tc>
          <w:tcPr>
            <w:tcW w:w="1516" w:type="dxa"/>
            <w:vAlign w:val="center"/>
          </w:tcPr>
          <w:p w14:paraId="53B0B76A" w14:textId="77777777" w:rsidR="006447D7" w:rsidRPr="000F2EF8" w:rsidRDefault="006447D7" w:rsidP="006447D7">
            <w:pPr>
              <w:spacing w:line="0" w:lineRule="atLeast"/>
              <w:jc w:val="center"/>
              <w:rPr>
                <w:rFonts w:eastAsiaTheme="minorEastAsia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Windows Server20</w:t>
            </w:r>
            <w:r w:rsidRPr="000F2EF8">
              <w:rPr>
                <w:rFonts w:eastAsiaTheme="minorEastAsia" w:hint="eastAsia"/>
                <w:bCs/>
                <w:color w:val="000000" w:themeColor="text1"/>
                <w:kern w:val="0"/>
                <w:sz w:val="16"/>
                <w:szCs w:val="16"/>
              </w:rPr>
              <w:t>22</w:t>
            </w:r>
          </w:p>
        </w:tc>
        <w:tc>
          <w:tcPr>
            <w:tcW w:w="1516" w:type="dxa"/>
            <w:vAlign w:val="center"/>
          </w:tcPr>
          <w:p w14:paraId="3D794A28" w14:textId="370D41D4" w:rsidR="006447D7" w:rsidRPr="000F2EF8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Windows Server20</w:t>
            </w:r>
            <w:r w:rsidRPr="000F2EF8">
              <w:rPr>
                <w:rFonts w:ascii="新細明體" w:eastAsia="新細明體" w:hAnsi="新細明體" w:cs="新細明體" w:hint="eastAsia"/>
                <w:bCs/>
                <w:color w:val="000000" w:themeColor="text1"/>
                <w:kern w:val="0"/>
                <w:sz w:val="16"/>
                <w:szCs w:val="16"/>
              </w:rPr>
              <w:t>22</w:t>
            </w:r>
          </w:p>
        </w:tc>
        <w:tc>
          <w:tcPr>
            <w:tcW w:w="1515" w:type="dxa"/>
            <w:vAlign w:val="center"/>
          </w:tcPr>
          <w:p w14:paraId="711EA28A" w14:textId="12A33CFB" w:rsidR="006447D7" w:rsidRPr="000F2EF8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Windows Server20</w:t>
            </w:r>
            <w:r w:rsidRPr="000F2EF8">
              <w:rPr>
                <w:rFonts w:eastAsiaTheme="minorEastAsia" w:hint="eastAsia"/>
                <w:bCs/>
                <w:color w:val="000000" w:themeColor="text1"/>
                <w:kern w:val="0"/>
                <w:sz w:val="16"/>
                <w:szCs w:val="16"/>
              </w:rPr>
              <w:t>22</w:t>
            </w:r>
          </w:p>
        </w:tc>
        <w:tc>
          <w:tcPr>
            <w:tcW w:w="1515" w:type="dxa"/>
            <w:vAlign w:val="center"/>
          </w:tcPr>
          <w:p w14:paraId="3F4E894F" w14:textId="77777777" w:rsidR="006447D7" w:rsidRPr="000F2EF8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Windows Server2016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67B3C" w14:textId="77777777" w:rsidR="006447D7" w:rsidRPr="000F2EF8" w:rsidRDefault="006447D7" w:rsidP="006447D7">
            <w:pPr>
              <w:spacing w:line="0" w:lineRule="atLeast"/>
              <w:jc w:val="center"/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</w:pPr>
            <w:r w:rsidRPr="000F2EF8">
              <w:rPr>
                <w:rFonts w:eastAsia="Times New Roman"/>
                <w:bCs/>
                <w:color w:val="000000" w:themeColor="text1"/>
                <w:kern w:val="0"/>
                <w:sz w:val="16"/>
                <w:szCs w:val="16"/>
              </w:rPr>
              <w:t>Windows Server2016</w:t>
            </w:r>
          </w:p>
        </w:tc>
      </w:tr>
    </w:tbl>
    <w:p w14:paraId="21A6CF51" w14:textId="5B355510" w:rsidR="0091646C" w:rsidRPr="000F2EF8" w:rsidRDefault="000A69D5" w:rsidP="000A69D5">
      <w:pPr>
        <w:widowControl/>
        <w:textAlignment w:val="auto"/>
        <w:rPr>
          <w:color w:val="000000" w:themeColor="text1"/>
          <w:sz w:val="24"/>
        </w:rPr>
      </w:pPr>
      <w:r w:rsidRPr="000F2EF8">
        <w:rPr>
          <w:color w:val="000000" w:themeColor="text1"/>
          <w:sz w:val="24"/>
        </w:rPr>
        <w:br w:type="page"/>
      </w:r>
    </w:p>
    <w:p w14:paraId="62624EA1" w14:textId="60E1261A" w:rsidR="009E7DB5" w:rsidRPr="000F2EF8" w:rsidRDefault="002A73FB" w:rsidP="009E7DB5">
      <w:pPr>
        <w:pStyle w:val="a3"/>
        <w:spacing w:before="190" w:after="95"/>
        <w:rPr>
          <w:color w:val="000000" w:themeColor="text1"/>
        </w:rPr>
      </w:pPr>
      <w:bookmarkStart w:id="16" w:name="_Toc215485396"/>
      <w:bookmarkEnd w:id="15"/>
      <w:proofErr w:type="spellStart"/>
      <w:r w:rsidRPr="000F2EF8">
        <w:rPr>
          <w:rFonts w:hint="eastAsia"/>
          <w:color w:val="000000" w:themeColor="text1"/>
        </w:rPr>
        <w:lastRenderedPageBreak/>
        <w:t>檢核表</w:t>
      </w:r>
      <w:bookmarkEnd w:id="16"/>
      <w:proofErr w:type="spellEnd"/>
    </w:p>
    <w:p w14:paraId="6F965064" w14:textId="2A52E89A" w:rsidR="00745322" w:rsidRPr="000F2EF8" w:rsidRDefault="002B20DD" w:rsidP="00745322">
      <w:pPr>
        <w:pStyle w:val="af3"/>
        <w:spacing w:before="95" w:after="95"/>
        <w:ind w:left="854" w:firstLine="560"/>
        <w:rPr>
          <w:color w:val="000000" w:themeColor="text1"/>
        </w:rPr>
      </w:pPr>
      <w:bookmarkStart w:id="17" w:name="_Toc88757974"/>
      <w:bookmarkStart w:id="18" w:name="_Toc88835452"/>
      <w:proofErr w:type="spellStart"/>
      <w:r w:rsidRPr="000F2EF8">
        <w:rPr>
          <w:rFonts w:hint="eastAsia"/>
          <w:color w:val="000000" w:themeColor="text1"/>
        </w:rPr>
        <w:t>在</w:t>
      </w:r>
      <w:r w:rsidRPr="000F2EF8">
        <w:rPr>
          <w:rFonts w:hint="eastAsia"/>
          <w:color w:val="000000" w:themeColor="text1"/>
        </w:rPr>
        <w:t>A</w:t>
      </w:r>
      <w:r w:rsidRPr="000F2EF8">
        <w:rPr>
          <w:color w:val="000000" w:themeColor="text1"/>
        </w:rPr>
        <w:t>ctive</w:t>
      </w:r>
      <w:proofErr w:type="spellEnd"/>
      <w:r w:rsidRPr="000F2EF8">
        <w:rPr>
          <w:color w:val="000000" w:themeColor="text1"/>
        </w:rPr>
        <w:t xml:space="preserve"> </w:t>
      </w:r>
      <w:proofErr w:type="spellStart"/>
      <w:r w:rsidRPr="000F2EF8">
        <w:rPr>
          <w:rFonts w:hint="eastAsia"/>
          <w:color w:val="000000" w:themeColor="text1"/>
        </w:rPr>
        <w:t>D</w:t>
      </w:r>
      <w:r w:rsidRPr="000F2EF8">
        <w:rPr>
          <w:color w:val="000000" w:themeColor="text1"/>
        </w:rPr>
        <w:t>irectory</w:t>
      </w:r>
      <w:r w:rsidR="004622DC" w:rsidRPr="000F2EF8">
        <w:rPr>
          <w:rFonts w:hint="eastAsia"/>
          <w:color w:val="000000" w:themeColor="text1"/>
          <w:lang w:eastAsia="zh-TW"/>
        </w:rPr>
        <w:t>移轉升級</w:t>
      </w:r>
      <w:r w:rsidRPr="000F2EF8">
        <w:rPr>
          <w:rFonts w:hint="eastAsia"/>
          <w:color w:val="000000" w:themeColor="text1"/>
        </w:rPr>
        <w:t>前、後過程中，提供檢核表來確認步驟中，各項功能的正常運作</w:t>
      </w:r>
      <w:proofErr w:type="spellEnd"/>
      <w:r w:rsidRPr="000F2EF8">
        <w:rPr>
          <w:rFonts w:hint="eastAsia"/>
          <w:color w:val="000000" w:themeColor="text1"/>
        </w:rPr>
        <w:t>。</w:t>
      </w:r>
      <w:bookmarkEnd w:id="17"/>
      <w:bookmarkEnd w:id="18"/>
    </w:p>
    <w:p w14:paraId="20B3F324" w14:textId="126E328E" w:rsidR="00745322" w:rsidRPr="000F2EF8" w:rsidRDefault="00745322" w:rsidP="00745322">
      <w:pPr>
        <w:pStyle w:val="afffff1"/>
        <w:keepNext/>
        <w:jc w:val="center"/>
        <w:rPr>
          <w:color w:val="000000" w:themeColor="text1"/>
          <w:sz w:val="28"/>
          <w:szCs w:val="28"/>
        </w:rPr>
      </w:pPr>
      <w:bookmarkStart w:id="19" w:name="_Toc215483494"/>
      <w:r w:rsidRPr="000F2EF8">
        <w:rPr>
          <w:rFonts w:hint="eastAsia"/>
          <w:color w:val="000000" w:themeColor="text1"/>
          <w:sz w:val="28"/>
          <w:szCs w:val="28"/>
        </w:rPr>
        <w:t>表</w:t>
      </w:r>
      <w:r w:rsidRPr="000F2EF8">
        <w:rPr>
          <w:rFonts w:hint="eastAsia"/>
          <w:color w:val="000000" w:themeColor="text1"/>
          <w:sz w:val="28"/>
          <w:szCs w:val="28"/>
        </w:rPr>
        <w:t xml:space="preserve"> </w:t>
      </w:r>
      <w:r w:rsidRPr="000F2EF8">
        <w:rPr>
          <w:color w:val="000000" w:themeColor="text1"/>
          <w:sz w:val="28"/>
          <w:szCs w:val="28"/>
        </w:rPr>
        <w:fldChar w:fldCharType="begin"/>
      </w:r>
      <w:r w:rsidRPr="000F2EF8">
        <w:rPr>
          <w:color w:val="000000" w:themeColor="text1"/>
          <w:sz w:val="28"/>
          <w:szCs w:val="28"/>
        </w:rPr>
        <w:instrText xml:space="preserve"> </w:instrText>
      </w:r>
      <w:r w:rsidRPr="000F2EF8">
        <w:rPr>
          <w:rFonts w:hint="eastAsia"/>
          <w:color w:val="000000" w:themeColor="text1"/>
          <w:sz w:val="28"/>
          <w:szCs w:val="28"/>
        </w:rPr>
        <w:instrText xml:space="preserve">SEQ </w:instrText>
      </w:r>
      <w:r w:rsidRPr="000F2EF8">
        <w:rPr>
          <w:rFonts w:hint="eastAsia"/>
          <w:color w:val="000000" w:themeColor="text1"/>
          <w:sz w:val="28"/>
          <w:szCs w:val="28"/>
        </w:rPr>
        <w:instrText>表</w:instrText>
      </w:r>
      <w:r w:rsidRPr="000F2EF8">
        <w:rPr>
          <w:rFonts w:hint="eastAsia"/>
          <w:color w:val="000000" w:themeColor="text1"/>
          <w:sz w:val="28"/>
          <w:szCs w:val="28"/>
        </w:rPr>
        <w:instrText xml:space="preserve"> \* ARABIC</w:instrText>
      </w:r>
      <w:r w:rsidRPr="000F2EF8">
        <w:rPr>
          <w:color w:val="000000" w:themeColor="text1"/>
          <w:sz w:val="28"/>
          <w:szCs w:val="28"/>
        </w:rPr>
        <w:instrText xml:space="preserve"> </w:instrText>
      </w:r>
      <w:r w:rsidRPr="000F2EF8">
        <w:rPr>
          <w:color w:val="000000" w:themeColor="text1"/>
          <w:sz w:val="28"/>
          <w:szCs w:val="28"/>
        </w:rPr>
        <w:fldChar w:fldCharType="separate"/>
      </w:r>
      <w:r w:rsidR="004D413C">
        <w:rPr>
          <w:noProof/>
          <w:color w:val="000000" w:themeColor="text1"/>
          <w:sz w:val="28"/>
          <w:szCs w:val="28"/>
        </w:rPr>
        <w:t>3</w:t>
      </w:r>
      <w:r w:rsidRPr="000F2EF8">
        <w:rPr>
          <w:color w:val="000000" w:themeColor="text1"/>
          <w:sz w:val="28"/>
          <w:szCs w:val="28"/>
        </w:rPr>
        <w:fldChar w:fldCharType="end"/>
      </w:r>
      <w:r w:rsidRPr="000F2EF8">
        <w:rPr>
          <w:rFonts w:hint="eastAsia"/>
          <w:color w:val="000000" w:themeColor="text1"/>
          <w:sz w:val="28"/>
          <w:szCs w:val="28"/>
        </w:rPr>
        <w:t>、</w:t>
      </w:r>
      <w:r w:rsidR="00CF3284" w:rsidRPr="000F2EF8">
        <w:rPr>
          <w:rFonts w:hint="eastAsia"/>
          <w:color w:val="000000" w:themeColor="text1"/>
          <w:sz w:val="28"/>
          <w:szCs w:val="28"/>
        </w:rPr>
        <w:t>A</w:t>
      </w:r>
      <w:r w:rsidR="00CF3284" w:rsidRPr="000F2EF8">
        <w:rPr>
          <w:color w:val="000000" w:themeColor="text1"/>
          <w:sz w:val="28"/>
          <w:szCs w:val="28"/>
        </w:rPr>
        <w:t xml:space="preserve">ctive </w:t>
      </w:r>
      <w:r w:rsidR="00CF3284" w:rsidRPr="000F2EF8">
        <w:rPr>
          <w:rFonts w:hint="eastAsia"/>
          <w:color w:val="000000" w:themeColor="text1"/>
          <w:sz w:val="28"/>
          <w:szCs w:val="28"/>
        </w:rPr>
        <w:t>D</w:t>
      </w:r>
      <w:r w:rsidR="00CF3284" w:rsidRPr="000F2EF8">
        <w:rPr>
          <w:color w:val="000000" w:themeColor="text1"/>
          <w:sz w:val="28"/>
          <w:szCs w:val="28"/>
        </w:rPr>
        <w:t>irectory</w:t>
      </w:r>
      <w:r w:rsidR="004622DC" w:rsidRPr="000F2EF8">
        <w:rPr>
          <w:rFonts w:hint="eastAsia"/>
          <w:color w:val="000000" w:themeColor="text1"/>
          <w:sz w:val="28"/>
          <w:szCs w:val="28"/>
        </w:rPr>
        <w:t>移轉升級</w:t>
      </w:r>
      <w:r w:rsidRPr="000F2EF8">
        <w:rPr>
          <w:rFonts w:hint="eastAsia"/>
          <w:color w:val="000000" w:themeColor="text1"/>
          <w:sz w:val="28"/>
          <w:szCs w:val="28"/>
        </w:rPr>
        <w:t>確認表</w:t>
      </w:r>
      <w:bookmarkEnd w:id="19"/>
    </w:p>
    <w:tbl>
      <w:tblPr>
        <w:tblW w:w="9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6"/>
        <w:gridCol w:w="5264"/>
        <w:gridCol w:w="2460"/>
      </w:tblGrid>
      <w:tr w:rsidR="000F2EF8" w:rsidRPr="000F2EF8" w14:paraId="07B240CA" w14:textId="77777777" w:rsidTr="00C651B2">
        <w:trPr>
          <w:trHeight w:val="510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Start w:id="20" w:name="_Hlk88741171" w:displacedByCustomXml="next"/>
          <w:sdt>
            <w:sdtPr>
              <w:rPr>
                <w:rFonts w:ascii="標楷體" w:hAnsi="標楷體" w:cs="Calibri"/>
                <w:color w:val="000000" w:themeColor="text1"/>
                <w:kern w:val="0"/>
                <w:sz w:val="20"/>
                <w:szCs w:val="20"/>
              </w:rPr>
              <w:tag w:val="goog_rdk_38"/>
              <w:id w:val="152113771"/>
            </w:sdtPr>
            <w:sdtContent>
              <w:p w14:paraId="7232C766" w14:textId="3CDC7AD1" w:rsidR="00604149" w:rsidRPr="000F2EF8" w:rsidRDefault="00301020" w:rsidP="00C5013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</w:pPr>
                <w:r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升級</w:t>
                </w:r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樹系網域</w:t>
                </w:r>
              </w:p>
              <w:p w14:paraId="08EB555B" w14:textId="7C9B705E" w:rsidR="002B20DD" w:rsidRPr="000F2EF8" w:rsidRDefault="00604149" w:rsidP="00C5013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標楷體" w:hAnsi="標楷體"/>
                    <w:color w:val="000000" w:themeColor="text1"/>
                    <w:kern w:val="0"/>
                    <w:sz w:val="20"/>
                    <w:szCs w:val="20"/>
                  </w:rPr>
                </w:pPr>
                <w:r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等級</w:t>
                </w:r>
              </w:p>
            </w:sdtContent>
          </w:sdt>
          <w:bookmarkEnd w:id="20" w:displacedByCustomXml="prev"/>
        </w:tc>
        <w:tc>
          <w:tcPr>
            <w:tcW w:w="77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42EC" w14:textId="0FC105AE" w:rsidR="00AF42F9" w:rsidRPr="000F2EF8" w:rsidRDefault="00AF42F9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kern w:val="0"/>
                <w:sz w:val="22"/>
                <w:szCs w:val="22"/>
              </w:rPr>
            </w:pPr>
            <w:r w:rsidRPr="000F2EF8">
              <w:rPr>
                <w:color w:val="000000" w:themeColor="text1"/>
                <w:kern w:val="0"/>
                <w:sz w:val="22"/>
                <w:szCs w:val="22"/>
              </w:rPr>
              <w:t xml:space="preserve">Windows Server 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2022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>的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樹系（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Forest Functional Level, FFL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）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>和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網域（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Domain Functional Level, DFL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）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最高等級都是「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Windows Server 2016</w:t>
            </w:r>
            <w:r w:rsidRPr="000F2EF8">
              <w:rPr>
                <w:b/>
                <w:bCs/>
                <w:color w:val="000000" w:themeColor="text1"/>
                <w:kern w:val="0"/>
                <w:sz w:val="22"/>
                <w:szCs w:val="22"/>
              </w:rPr>
              <w:t>」</w:t>
            </w:r>
            <w:r w:rsidRPr="000F2EF8">
              <w:rPr>
                <w:color w:val="000000" w:themeColor="text1"/>
                <w:kern w:val="0"/>
                <w:sz w:val="22"/>
                <w:szCs w:val="22"/>
              </w:rPr>
              <w:t>。</w:t>
            </w:r>
          </w:p>
        </w:tc>
      </w:tr>
      <w:tr w:rsidR="000F2EF8" w:rsidRPr="000F2EF8" w14:paraId="3354AEF5" w14:textId="77777777" w:rsidTr="00C651B2">
        <w:trPr>
          <w:trHeight w:val="510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B49E" w14:textId="4CE097EC" w:rsidR="002B20DD" w:rsidRPr="000F2EF8" w:rsidRDefault="00000000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0"/>
                <w:id w:val="1494305523"/>
              </w:sdtPr>
              <w:sdtContent>
                <w:r w:rsidR="00301020" w:rsidRPr="000F2EF8">
                  <w:rPr>
                    <w:rFonts w:ascii="標楷體" w:hAnsi="標楷體" w:cs="Calibri" w:hint="eastAsia"/>
                    <w:color w:val="000000" w:themeColor="text1"/>
                    <w:kern w:val="0"/>
                    <w:sz w:val="20"/>
                    <w:szCs w:val="20"/>
                  </w:rPr>
                  <w:t>升級</w:t>
                </w:r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作業系統</w:t>
                </w:r>
              </w:sdtContent>
            </w:sdt>
          </w:p>
        </w:tc>
        <w:tc>
          <w:tcPr>
            <w:tcW w:w="77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DC1A" w14:textId="5B55DAAF" w:rsidR="002B20DD" w:rsidRPr="000F2EF8" w:rsidRDefault="002B20DD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kern w:val="0"/>
                <w:sz w:val="22"/>
                <w:szCs w:val="22"/>
              </w:rPr>
            </w:pPr>
            <w:r w:rsidRPr="000F2EF8">
              <w:rPr>
                <w:color w:val="000000" w:themeColor="text1"/>
                <w:kern w:val="0"/>
                <w:sz w:val="22"/>
                <w:szCs w:val="22"/>
              </w:rPr>
              <w:t>Windows Server 20</w:t>
            </w:r>
            <w:r w:rsidR="00AF42F9" w:rsidRPr="000F2EF8">
              <w:rPr>
                <w:rFonts w:hint="eastAsia"/>
                <w:color w:val="000000" w:themeColor="text1"/>
                <w:kern w:val="0"/>
                <w:sz w:val="22"/>
                <w:szCs w:val="22"/>
              </w:rPr>
              <w:t>22</w:t>
            </w:r>
          </w:p>
        </w:tc>
      </w:tr>
      <w:tr w:rsidR="000F2EF8" w:rsidRPr="000F2EF8" w14:paraId="43C7BD74" w14:textId="77777777" w:rsidTr="0091646C">
        <w:trPr>
          <w:trHeight w:val="339"/>
        </w:trPr>
        <w:tc>
          <w:tcPr>
            <w:tcW w:w="166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BADB" w14:textId="77777777" w:rsidR="002B20DD" w:rsidRPr="000F2EF8" w:rsidRDefault="00000000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1"/>
                <w:id w:val="-1694365801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項目</w:t>
                </w:r>
              </w:sdtContent>
            </w:sdt>
          </w:p>
        </w:tc>
        <w:tc>
          <w:tcPr>
            <w:tcW w:w="526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32D4" w14:textId="7777777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2"/>
                <w:id w:val="1905025155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內容</w:t>
                </w:r>
              </w:sdtContent>
            </w:sdt>
          </w:p>
        </w:tc>
        <w:tc>
          <w:tcPr>
            <w:tcW w:w="246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F5F6" w14:textId="7777777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3"/>
                <w:id w:val="-747268252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檢核狀況</w:t>
                </w:r>
              </w:sdtContent>
            </w:sdt>
          </w:p>
        </w:tc>
      </w:tr>
      <w:tr w:rsidR="000F2EF8" w:rsidRPr="000F2EF8" w14:paraId="206F43D6" w14:textId="77777777" w:rsidTr="00BE55C2">
        <w:trPr>
          <w:trHeight w:val="392"/>
        </w:trPr>
        <w:tc>
          <w:tcPr>
            <w:tcW w:w="9390" w:type="dxa"/>
            <w:gridSpan w:val="3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D1DF" w14:textId="602A8695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4"/>
                <w:id w:val="618646666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******************************************</w:t>
                </w:r>
                <w:r w:rsidR="00301020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移轉</w:t>
                </w:r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前******************************************</w:t>
                </w:r>
              </w:sdtContent>
            </w:sdt>
          </w:p>
        </w:tc>
      </w:tr>
      <w:tr w:rsidR="000F2EF8" w:rsidRPr="000F2EF8" w14:paraId="2734A03C" w14:textId="77777777" w:rsidTr="0091646C">
        <w:trPr>
          <w:trHeight w:val="338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A2AD4" w14:textId="7777777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5"/>
                <w:id w:val="630676270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網域功能等級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9E8CC" w14:textId="5517634E" w:rsidR="002B20DD" w:rsidRPr="000F2EF8" w:rsidRDefault="002B20DD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最低需求Windows Server 200</w:t>
            </w:r>
            <w:r w:rsidR="00301020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8</w:t>
            </w: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(含)以上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B586" w14:textId="1DAF5870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V</w:t>
            </w:r>
          </w:p>
        </w:tc>
      </w:tr>
      <w:tr w:rsidR="000F2EF8" w:rsidRPr="000F2EF8" w14:paraId="37EA7E01" w14:textId="77777777" w:rsidTr="0091646C">
        <w:trPr>
          <w:trHeight w:val="175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ED5F" w14:textId="7777777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7"/>
                <w:id w:val="1131206453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NTP時間同步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2B9B" w14:textId="4BB22D04" w:rsidR="002B20DD" w:rsidRPr="000F2EF8" w:rsidRDefault="002B20DD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網域時間誤差值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A7D6" w14:textId="6AE081F3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V</w:t>
            </w:r>
          </w:p>
        </w:tc>
      </w:tr>
      <w:tr w:rsidR="000F2EF8" w:rsidRPr="000F2EF8" w14:paraId="407B4050" w14:textId="77777777" w:rsidTr="0091646C">
        <w:trPr>
          <w:trHeight w:val="18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CE38" w14:textId="7777777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9"/>
                <w:id w:val="1686943596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資料庫備份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1CB9" w14:textId="07B3EF9C" w:rsidR="002B20DD" w:rsidRPr="000F2EF8" w:rsidRDefault="002B20DD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網域AD資料庫備份，避免遷移突發狀況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D202" w14:textId="41E62922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V</w:t>
            </w:r>
          </w:p>
        </w:tc>
      </w:tr>
      <w:tr w:rsidR="000F2EF8" w:rsidRPr="000F2EF8" w14:paraId="3567C272" w14:textId="77777777" w:rsidTr="0091646C">
        <w:trPr>
          <w:trHeight w:val="18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0FA2" w14:textId="2C1CBE40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51"/>
                <w:id w:val="317620057"/>
              </w:sdtPr>
              <w:sdtContent>
                <w:r w:rsidR="002C1759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複寫狀況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9A23" w14:textId="4F010763" w:rsidR="002B20DD" w:rsidRPr="000F2EF8" w:rsidRDefault="002B20DD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確認</w:t>
            </w:r>
            <w:r w:rsidR="002C1759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網域控制站複寫狀況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F3DA" w14:textId="35C4DFE2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V</w:t>
            </w:r>
          </w:p>
        </w:tc>
      </w:tr>
      <w:tr w:rsidR="000F2EF8" w:rsidRPr="000F2EF8" w14:paraId="02F9C0D7" w14:textId="77777777" w:rsidTr="0091646C">
        <w:trPr>
          <w:trHeight w:val="339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62F5" w14:textId="7777777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53"/>
                <w:id w:val="-419098857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DNS設定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3F26" w14:textId="77777777" w:rsidR="002B20DD" w:rsidRPr="000F2EF8" w:rsidRDefault="002B20DD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網域控制站DNS設定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6F18" w14:textId="5CCDB578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V</w:t>
            </w:r>
          </w:p>
        </w:tc>
      </w:tr>
      <w:tr w:rsidR="000F2EF8" w:rsidRPr="000F2EF8" w14:paraId="4FF8997E" w14:textId="77777777" w:rsidTr="0091646C">
        <w:trPr>
          <w:trHeight w:val="339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7B8C5" w14:textId="7777777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55"/>
                <w:id w:val="1094592426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信任關係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2E0B" w14:textId="40B8BE31" w:rsidR="002B20DD" w:rsidRPr="000F2EF8" w:rsidRDefault="00301020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目前</w:t>
            </w:r>
            <w:r w:rsidR="002B20DD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網域信任關係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299F" w14:textId="5AB7AAA9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V</w:t>
            </w:r>
          </w:p>
        </w:tc>
      </w:tr>
      <w:tr w:rsidR="000F2EF8" w:rsidRPr="000F2EF8" w14:paraId="51DD1DD8" w14:textId="77777777" w:rsidTr="0091646C">
        <w:trPr>
          <w:trHeight w:val="18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EFC7" w14:textId="588C8AB9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63"/>
                <w:id w:val="-1430496542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帳號權限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734B" w14:textId="7F07B6EC" w:rsidR="002B20DD" w:rsidRPr="000F2EF8" w:rsidRDefault="002B20DD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將</w:t>
            </w:r>
            <w:r w:rsidR="007359D8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移轉</w:t>
            </w:r>
            <w:r w:rsidR="002C1759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升級</w:t>
            </w: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帳號</w:t>
            </w:r>
            <w:r w:rsidR="002C1759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提</w:t>
            </w:r>
            <w:r w:rsidR="007359D8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升</w:t>
            </w:r>
            <w:r w:rsidR="002C1759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權</w:t>
            </w:r>
            <w:r w:rsidR="007359D8"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限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E175" w14:textId="531B0F14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3FE67A29" w14:textId="77777777" w:rsidTr="0091646C">
        <w:trPr>
          <w:trHeight w:val="18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C73B" w14:textId="3FB3A565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65"/>
                <w:id w:val="-296144415"/>
              </w:sdtPr>
              <w:sdtContent>
                <w:r w:rsidR="002C1759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GPO狀況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DB27" w14:textId="344F6EE5" w:rsidR="002B20DD" w:rsidRPr="000F2EF8" w:rsidRDefault="00453833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調整GPO Policy，可以讓網域控制站避免無權限升級DC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5443" w14:textId="501E4B81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22E3C6D0" w14:textId="77777777" w:rsidTr="0091646C">
        <w:trPr>
          <w:trHeight w:val="18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5F59" w14:textId="315C4E4B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67"/>
                <w:id w:val="-975451597"/>
              </w:sdtPr>
              <w:sdtContent>
                <w:r w:rsidR="002C1759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帳號整合agent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94C1" w14:textId="26C3634F" w:rsidR="002B20DD" w:rsidRPr="000F2EF8" w:rsidRDefault="002C1759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安裝</w:t>
            </w:r>
            <w:r w:rsidRPr="000F2EF8">
              <w:rPr>
                <w:rFonts w:ascii="微軟正黑體" w:eastAsia="微軟正黑體" w:hAnsi="微軟正黑體" w:hint="eastAsia"/>
                <w:color w:val="000000" w:themeColor="text1"/>
                <w:kern w:val="0"/>
                <w:sz w:val="20"/>
                <w:szCs w:val="20"/>
              </w:rPr>
              <w:t>、</w:t>
            </w: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 xml:space="preserve">調整 </w:t>
            </w: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67"/>
                <w:id w:val="-970742985"/>
              </w:sdtPr>
              <w:sdtContent>
                <w:r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帳號整合agent</w:t>
                </w:r>
              </w:sdtContent>
            </w:sdt>
            <w:r w:rsidRPr="000F2EF8">
              <w:rPr>
                <w:rFonts w:ascii="標楷體" w:hAnsi="標楷體" w:cs="Calibri" w:hint="eastAsia"/>
                <w:color w:val="000000" w:themeColor="text1"/>
                <w:kern w:val="0"/>
                <w:sz w:val="20"/>
                <w:szCs w:val="20"/>
              </w:rPr>
              <w:t>元件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652A" w14:textId="35437A84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4952B9CF" w14:textId="77777777" w:rsidTr="00BE55C2">
        <w:trPr>
          <w:trHeight w:val="392"/>
        </w:trPr>
        <w:tc>
          <w:tcPr>
            <w:tcW w:w="939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E924" w14:textId="73195750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69"/>
                <w:id w:val="1783069817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*****************************************</w:t>
                </w:r>
                <w:r w:rsidR="00301020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移轉</w:t>
                </w:r>
                <w:r w:rsidR="00301020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後</w:t>
                </w:r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******************************************</w:t>
                </w:r>
              </w:sdtContent>
            </w:sdt>
          </w:p>
        </w:tc>
      </w:tr>
      <w:tr w:rsidR="000F2EF8" w:rsidRPr="000F2EF8" w14:paraId="447B212E" w14:textId="77777777" w:rsidTr="0091646C">
        <w:trPr>
          <w:trHeight w:val="227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08BA" w14:textId="796EE2B9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0"/>
                <w:id w:val="-2115122624"/>
              </w:sdtPr>
              <w:sdtContent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確認站台狀況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88D6" w14:textId="2EA6C3D2" w:rsidR="002B20DD" w:rsidRPr="000F2EF8" w:rsidRDefault="00EE39CE" w:rsidP="00BE5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 xml:space="preserve">調整 </w:t>
            </w: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67"/>
                <w:id w:val="-2028317220"/>
              </w:sdtPr>
              <w:sdtContent>
                <w:r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站台DC</w:t>
                </w:r>
              </w:sdtContent>
            </w:sdt>
            <w:r w:rsidRPr="000F2EF8">
              <w:rPr>
                <w:rFonts w:ascii="標楷體" w:hAnsi="標楷體" w:cs="Calibri" w:hint="eastAsia"/>
                <w:color w:val="000000" w:themeColor="text1"/>
                <w:kern w:val="0"/>
                <w:sz w:val="20"/>
                <w:szCs w:val="20"/>
              </w:rPr>
              <w:t>物件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353D" w14:textId="78BFEDF2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313CE8D7" w14:textId="77777777" w:rsidTr="0091646C">
        <w:trPr>
          <w:trHeight w:val="300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4A825" w14:textId="0A8A5CAE" w:rsidR="002B20DD" w:rsidRPr="000F2EF8" w:rsidRDefault="002B20DD" w:rsidP="0098451A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群組物件</w:t>
            </w:r>
            <w:r w:rsidR="00EE39CE" w:rsidRPr="000F2EF8">
              <w:rPr>
                <w:rFonts w:ascii="標楷體" w:hAnsi="標楷體" w:cs="Gungsuh" w:hint="eastAsia"/>
                <w:color w:val="000000" w:themeColor="text1"/>
                <w:kern w:val="0"/>
                <w:sz w:val="20"/>
                <w:szCs w:val="20"/>
              </w:rPr>
              <w:t>狀況</w:t>
            </w:r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6364" w14:textId="4CE44285" w:rsidR="002B20DD" w:rsidRPr="000F2EF8" w:rsidRDefault="00000000" w:rsidP="00BE55C2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5"/>
                <w:id w:val="557136162"/>
              </w:sdtPr>
              <w:sdtContent>
                <w:r w:rsidR="00EE39CE" w:rsidRPr="000F2EF8">
                  <w:rPr>
                    <w:rFonts w:ascii="標楷體" w:hAnsi="標楷體" w:cs="Calibri" w:hint="eastAsia"/>
                    <w:color w:val="000000" w:themeColor="text1"/>
                    <w:kern w:val="0"/>
                    <w:sz w:val="20"/>
                    <w:szCs w:val="20"/>
                  </w:rPr>
                  <w:t>確認</w:t>
                </w:r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群組</w:t>
                </w:r>
                <w:r w:rsidR="00EE39CE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物件</w:t>
                </w:r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移轉</w:t>
                </w:r>
              </w:sdtContent>
            </w:sdt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C5E6" w14:textId="76184E81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03481FE4" w14:textId="77777777" w:rsidTr="0091646C">
        <w:trPr>
          <w:trHeight w:val="150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433F" w14:textId="4A8E1AC4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4"/>
                <w:id w:val="1739591860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使用者物件</w:t>
                </w:r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狀況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71C5" w14:textId="73252664" w:rsidR="002B20DD" w:rsidRPr="000F2EF8" w:rsidRDefault="00000000" w:rsidP="00BE55C2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5"/>
                <w:id w:val="130839611"/>
              </w:sdtPr>
              <w:sdtContent>
                <w:r w:rsidR="00EE39CE" w:rsidRPr="000F2EF8">
                  <w:rPr>
                    <w:rFonts w:ascii="標楷體" w:hAnsi="標楷體" w:cs="Calibri" w:hint="eastAsia"/>
                    <w:color w:val="000000" w:themeColor="text1"/>
                    <w:kern w:val="0"/>
                    <w:sz w:val="20"/>
                    <w:szCs w:val="20"/>
                  </w:rPr>
                  <w:t>確認</w:t>
                </w:r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使用者物件</w:t>
                </w:r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移轉</w:t>
                </w:r>
              </w:sdtContent>
            </w:sdt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8103" w14:textId="1D8892CB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671ECF62" w14:textId="77777777" w:rsidTr="0091646C">
        <w:trPr>
          <w:trHeight w:val="117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3277" w14:textId="50C39107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6"/>
                <w:id w:val="1329248489"/>
              </w:sdtPr>
              <w:sdtContent>
                <w:sdt>
                  <w:sdtPr>
                    <w:rPr>
                      <w:rFonts w:ascii="標楷體" w:hAnsi="標楷體" w:cs="Calibri"/>
                      <w:color w:val="000000" w:themeColor="text1"/>
                      <w:kern w:val="0"/>
                      <w:sz w:val="20"/>
                      <w:szCs w:val="20"/>
                    </w:rPr>
                    <w:tag w:val="goog_rdk_51"/>
                    <w:id w:val="489529825"/>
                  </w:sdtPr>
                  <w:sdtContent>
                    <w:r w:rsidR="00EE39CE" w:rsidRPr="000F2EF8">
                      <w:rPr>
                        <w:rFonts w:ascii="標楷體" w:hAnsi="標楷體" w:cs="Gungsuh" w:hint="eastAsia"/>
                        <w:color w:val="000000" w:themeColor="text1"/>
                        <w:kern w:val="0"/>
                        <w:sz w:val="20"/>
                        <w:szCs w:val="20"/>
                      </w:rPr>
                      <w:t>複寫狀況</w:t>
                    </w:r>
                  </w:sdtContent>
                </w:sdt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C164" w14:textId="7AE38425" w:rsidR="002B20DD" w:rsidRPr="000F2EF8" w:rsidRDefault="00000000" w:rsidP="00BE55C2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7"/>
                <w:id w:val="877286663"/>
              </w:sdtPr>
              <w:sdtContent>
                <w:r w:rsidR="00EE39CE" w:rsidRPr="000F2EF8">
                  <w:rPr>
                    <w:rFonts w:ascii="標楷體" w:hAnsi="標楷體" w:hint="eastAsia"/>
                    <w:color w:val="000000" w:themeColor="text1"/>
                    <w:kern w:val="0"/>
                    <w:sz w:val="20"/>
                    <w:szCs w:val="20"/>
                  </w:rPr>
                  <w:t>確認網域控制站複寫狀況</w:t>
                </w:r>
              </w:sdtContent>
            </w:sdt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1913" w14:textId="1B7426D4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7DA8A273" w14:textId="77777777" w:rsidTr="0091646C">
        <w:trPr>
          <w:trHeight w:val="19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6C882" w14:textId="2CED21B4" w:rsidR="002B20DD" w:rsidRPr="000F2EF8" w:rsidRDefault="00000000" w:rsidP="00C50134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8"/>
                <w:id w:val="1085500422"/>
              </w:sdtPr>
              <w:sdtContent>
                <w:r w:rsidR="002B20DD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電腦物件</w:t>
                </w:r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狀況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D7E7" w14:textId="1353B871" w:rsidR="002B20DD" w:rsidRPr="000F2EF8" w:rsidRDefault="00000000" w:rsidP="00BE55C2">
            <w:pPr>
              <w:jc w:val="center"/>
              <w:rPr>
                <w:rFonts w:ascii="標楷體" w:hAnsi="標楷體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9"/>
                <w:id w:val="1933310172"/>
              </w:sdtPr>
              <w:sdtContent>
                <w:r w:rsidR="00EE39CE" w:rsidRPr="000F2EF8">
                  <w:rPr>
                    <w:rFonts w:ascii="標楷體" w:hAnsi="標楷體" w:cs="Calibri" w:hint="eastAsia"/>
                    <w:color w:val="000000" w:themeColor="text1"/>
                    <w:kern w:val="0"/>
                    <w:sz w:val="20"/>
                    <w:szCs w:val="20"/>
                  </w:rPr>
                  <w:t>確認電腦</w:t>
                </w:r>
                <w:r w:rsidR="00EE39CE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物件</w:t>
                </w:r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狀況</w:t>
                </w:r>
              </w:sdtContent>
            </w:sdt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586FE" w14:textId="52024584" w:rsidR="002B20DD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63C6DAE2" w14:textId="77777777" w:rsidTr="0091646C">
        <w:trPr>
          <w:trHeight w:val="19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B6D46" w14:textId="3716138C" w:rsidR="00EE39CE" w:rsidRPr="000F2EF8" w:rsidRDefault="00EE39CE" w:rsidP="00C50134">
            <w:pPr>
              <w:jc w:val="center"/>
              <w:rPr>
                <w:rFonts w:ascii="標楷體" w:hAnsi="標楷體" w:cs="Calibri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cs="Calibri" w:hint="eastAsia"/>
                <w:color w:val="000000" w:themeColor="text1"/>
                <w:kern w:val="0"/>
                <w:sz w:val="20"/>
                <w:szCs w:val="20"/>
              </w:rPr>
              <w:t>群組原則狀況</w:t>
            </w:r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C3D5" w14:textId="5A59E9E5" w:rsidR="00EE39CE" w:rsidRPr="000F2EF8" w:rsidRDefault="00000000" w:rsidP="00BE55C2">
            <w:pPr>
              <w:jc w:val="center"/>
              <w:rPr>
                <w:rFonts w:ascii="標楷體" w:hAnsi="標楷體" w:cs="Calibri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9"/>
                <w:id w:val="-566651538"/>
              </w:sdtPr>
              <w:sdtContent>
                <w:r w:rsidR="00EE39CE" w:rsidRPr="000F2EF8">
                  <w:rPr>
                    <w:rFonts w:ascii="標楷體" w:hAnsi="標楷體" w:cs="Calibri" w:hint="eastAsia"/>
                    <w:color w:val="000000" w:themeColor="text1"/>
                    <w:kern w:val="0"/>
                    <w:sz w:val="20"/>
                    <w:szCs w:val="20"/>
                  </w:rPr>
                  <w:t>確認GPO套用</w:t>
                </w:r>
                <w:r w:rsidR="00EE39CE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狀況</w:t>
                </w:r>
              </w:sdtContent>
            </w:sdt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C56D" w14:textId="3C31C321" w:rsidR="00EE39CE" w:rsidRPr="000F2EF8" w:rsidRDefault="00F43D7B" w:rsidP="00C50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02F528B7" w14:textId="77777777" w:rsidTr="0091646C">
        <w:trPr>
          <w:trHeight w:val="19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D143" w14:textId="62133E5F" w:rsidR="00405CB7" w:rsidRPr="000F2EF8" w:rsidRDefault="00000000" w:rsidP="00405CB7">
            <w:pPr>
              <w:jc w:val="center"/>
              <w:rPr>
                <w:rFonts w:ascii="標楷體" w:hAnsi="標楷體" w:cs="Calibri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47"/>
                <w:id w:val="-380556786"/>
              </w:sdtPr>
              <w:sdtContent>
                <w:r w:rsidR="00405CB7" w:rsidRPr="000F2EF8">
                  <w:rPr>
                    <w:rFonts w:ascii="標楷體" w:hAnsi="標楷體" w:cs="Gungsuh"/>
                    <w:color w:val="000000" w:themeColor="text1"/>
                    <w:kern w:val="0"/>
                    <w:sz w:val="20"/>
                    <w:szCs w:val="20"/>
                  </w:rPr>
                  <w:t>NTP時間同步</w:t>
                </w:r>
              </w:sdtContent>
            </w:sdt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D36D" w14:textId="174CB42E" w:rsidR="00405CB7" w:rsidRPr="000F2EF8" w:rsidRDefault="00405CB7" w:rsidP="00405CB7">
            <w:pPr>
              <w:jc w:val="center"/>
              <w:rPr>
                <w:rFonts w:ascii="標楷體" w:hAnsi="標楷體" w:cs="Calibri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0"/>
                <w:szCs w:val="20"/>
              </w:rPr>
              <w:t>網域時間誤差值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DF80" w14:textId="5C178B39" w:rsidR="00405CB7" w:rsidRPr="000F2EF8" w:rsidRDefault="00F43D7B" w:rsidP="00405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  <w:tr w:rsidR="000F2EF8" w:rsidRPr="000F2EF8" w14:paraId="287278FF" w14:textId="77777777" w:rsidTr="0091646C">
        <w:trPr>
          <w:trHeight w:val="19"/>
        </w:trPr>
        <w:tc>
          <w:tcPr>
            <w:tcW w:w="166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14CA" w14:textId="6B737D93" w:rsidR="00405CB7" w:rsidRPr="000F2EF8" w:rsidRDefault="00405CB7" w:rsidP="00405CB7">
            <w:pPr>
              <w:jc w:val="center"/>
              <w:rPr>
                <w:rFonts w:ascii="標楷體" w:hAnsi="標楷體" w:cs="Calibri"/>
                <w:color w:val="000000" w:themeColor="text1"/>
                <w:kern w:val="0"/>
                <w:sz w:val="20"/>
                <w:szCs w:val="20"/>
              </w:rPr>
            </w:pPr>
            <w:r w:rsidRPr="000F2EF8">
              <w:rPr>
                <w:rFonts w:ascii="標楷體" w:hAnsi="標楷體" w:cs="Calibri" w:hint="eastAsia"/>
                <w:color w:val="000000" w:themeColor="text1"/>
                <w:kern w:val="0"/>
                <w:sz w:val="20"/>
                <w:szCs w:val="20"/>
              </w:rPr>
              <w:t>端末狀況</w:t>
            </w:r>
          </w:p>
        </w:tc>
        <w:tc>
          <w:tcPr>
            <w:tcW w:w="5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5404" w14:textId="4ABDC9BC" w:rsidR="00405CB7" w:rsidRPr="000F2EF8" w:rsidRDefault="00000000" w:rsidP="00405CB7">
            <w:pPr>
              <w:jc w:val="center"/>
              <w:rPr>
                <w:rFonts w:ascii="標楷體" w:hAnsi="標楷體" w:cs="Calibri"/>
                <w:color w:val="000000" w:themeColor="text1"/>
                <w:kern w:val="0"/>
                <w:sz w:val="20"/>
                <w:szCs w:val="20"/>
              </w:rPr>
            </w:pPr>
            <w:sdt>
              <w:sdtPr>
                <w:rPr>
                  <w:rFonts w:ascii="標楷體" w:hAnsi="標楷體" w:cs="Calibri"/>
                  <w:color w:val="000000" w:themeColor="text1"/>
                  <w:kern w:val="0"/>
                  <w:sz w:val="20"/>
                  <w:szCs w:val="20"/>
                </w:rPr>
                <w:tag w:val="goog_rdk_79"/>
                <w:id w:val="-895585534"/>
              </w:sdtPr>
              <w:sdtContent>
                <w:r w:rsidR="00405CB7" w:rsidRPr="000F2EF8">
                  <w:rPr>
                    <w:rFonts w:ascii="標楷體" w:hAnsi="標楷體" w:cs="Calibri" w:hint="eastAsia"/>
                    <w:color w:val="000000" w:themeColor="text1"/>
                    <w:kern w:val="0"/>
                    <w:sz w:val="20"/>
                    <w:szCs w:val="20"/>
                  </w:rPr>
                  <w:t>確認端末登入</w:t>
                </w:r>
                <w:r w:rsidR="00405CB7" w:rsidRPr="000F2EF8">
                  <w:rPr>
                    <w:rFonts w:ascii="標楷體" w:hAnsi="標楷體" w:cs="Gungsuh" w:hint="eastAsia"/>
                    <w:color w:val="000000" w:themeColor="text1"/>
                    <w:kern w:val="0"/>
                    <w:sz w:val="20"/>
                    <w:szCs w:val="20"/>
                  </w:rPr>
                  <w:t>狀況</w:t>
                </w:r>
              </w:sdtContent>
            </w:sdt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DC04" w14:textId="0E44F96E" w:rsidR="00405CB7" w:rsidRPr="000F2EF8" w:rsidRDefault="00F43D7B" w:rsidP="00405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hAnsi="標楷體"/>
                <w:color w:val="000000" w:themeColor="text1"/>
                <w:kern w:val="0"/>
                <w:sz w:val="24"/>
              </w:rPr>
            </w:pPr>
            <w:r w:rsidRPr="000F2EF8">
              <w:rPr>
                <w:rFonts w:ascii="標楷體" w:hAnsi="標楷體" w:hint="eastAsia"/>
                <w:color w:val="000000" w:themeColor="text1"/>
                <w:kern w:val="0"/>
                <w:sz w:val="24"/>
              </w:rPr>
              <w:t>V</w:t>
            </w:r>
          </w:p>
        </w:tc>
      </w:tr>
    </w:tbl>
    <w:p w14:paraId="29D72A6E" w14:textId="6DF10716" w:rsidR="002B20DD" w:rsidRDefault="002B20DD" w:rsidP="002B20DD">
      <w:pPr>
        <w:widowControl/>
        <w:textAlignment w:val="auto"/>
        <w:rPr>
          <w:sz w:val="20"/>
          <w:szCs w:val="20"/>
          <w:lang w:val="x-none"/>
        </w:rPr>
      </w:pPr>
    </w:p>
    <w:p w14:paraId="51BFF445" w14:textId="274C7E56" w:rsidR="00882A13" w:rsidRPr="00466ADB" w:rsidRDefault="00882A13" w:rsidP="00882A13">
      <w:pPr>
        <w:pStyle w:val="a3"/>
        <w:spacing w:before="190" w:after="95"/>
      </w:pPr>
      <w:bookmarkStart w:id="21" w:name="_Toc215485397"/>
      <w:r>
        <w:rPr>
          <w:rFonts w:hint="eastAsia"/>
          <w:lang w:eastAsia="zh-TW"/>
        </w:rPr>
        <w:t>服務移轉</w:t>
      </w:r>
      <w:bookmarkStart w:id="22" w:name="_Hlk88743530"/>
      <w:bookmarkEnd w:id="21"/>
    </w:p>
    <w:p w14:paraId="7C7E68FC" w14:textId="2324A145" w:rsidR="005A5209" w:rsidRDefault="00882A13" w:rsidP="00FF4407">
      <w:pPr>
        <w:pStyle w:val="af3"/>
        <w:spacing w:before="95" w:after="95"/>
        <w:ind w:left="854" w:firstLine="560"/>
      </w:pPr>
      <w:r>
        <w:rPr>
          <w:rFonts w:hint="eastAsia"/>
          <w:lang w:eastAsia="zh-TW"/>
        </w:rPr>
        <w:t>詳細移轉</w:t>
      </w:r>
      <w:proofErr w:type="spellStart"/>
      <w:r w:rsidRPr="00DF64C0">
        <w:t>建置</w:t>
      </w:r>
      <w:r w:rsidR="00472246">
        <w:rPr>
          <w:rFonts w:hint="eastAsia"/>
          <w:lang w:eastAsia="zh-TW"/>
        </w:rPr>
        <w:t>程序</w:t>
      </w:r>
      <w:proofErr w:type="spellEnd"/>
      <w:r w:rsidRPr="00DF64C0">
        <w:t>如</w:t>
      </w:r>
      <w:r w:rsidRPr="00DF64C0">
        <w:rPr>
          <w:lang w:eastAsia="zh-TW"/>
        </w:rPr>
        <w:t>：</w:t>
      </w:r>
      <w:proofErr w:type="spellStart"/>
      <w:r w:rsidRPr="00DF64C0">
        <w:t>附件</w:t>
      </w:r>
      <w:r w:rsidR="00446521">
        <w:rPr>
          <w:rFonts w:hint="eastAsia"/>
          <w:bCs/>
          <w:lang w:val="en-US" w:eastAsia="zh-TW"/>
        </w:rPr>
        <w:t>共用基礎建置手冊</w:t>
      </w:r>
      <w:bookmarkStart w:id="23" w:name="_Toc215652459"/>
      <w:proofErr w:type="spellEnd"/>
      <w:r w:rsidR="00446521">
        <w:rPr>
          <w:lang w:val="en-US" w:eastAsia="zh-TW"/>
        </w:rPr>
        <w:t>Active Directory</w:t>
      </w:r>
      <w:r w:rsidR="00446521">
        <w:rPr>
          <w:rFonts w:hint="eastAsia"/>
          <w:lang w:val="en-US" w:eastAsia="zh-TW"/>
        </w:rPr>
        <w:t xml:space="preserve"> (DNS)</w:t>
      </w:r>
      <w:r w:rsidR="00446521">
        <w:rPr>
          <w:rFonts w:hint="eastAsia"/>
          <w:lang w:val="en-US" w:eastAsia="zh-TW"/>
        </w:rPr>
        <w:t>服務安裝</w:t>
      </w:r>
      <w:bookmarkEnd w:id="23"/>
      <w:r w:rsidR="005A5209">
        <w:rPr>
          <w:rFonts w:hint="eastAsia"/>
          <w:lang w:eastAsia="zh-TW"/>
        </w:rPr>
        <w:t>步驟</w:t>
      </w:r>
      <w:r w:rsidR="00B06479">
        <w:rPr>
          <w:rFonts w:hint="eastAsia"/>
          <w:lang w:eastAsia="zh-TW"/>
        </w:rPr>
        <w:t>。</w:t>
      </w:r>
    </w:p>
    <w:p w14:paraId="7A582CEC" w14:textId="0FD5A35F" w:rsidR="00905DB4" w:rsidRDefault="00905DB4" w:rsidP="00905DB4">
      <w:pPr>
        <w:pStyle w:val="a0"/>
        <w:spacing w:before="190" w:after="95"/>
        <w:rPr>
          <w:lang w:eastAsia="zh-TW"/>
        </w:rPr>
      </w:pPr>
      <w:bookmarkStart w:id="24" w:name="_Toc215485398"/>
      <w:bookmarkEnd w:id="22"/>
      <w:proofErr w:type="spellStart"/>
      <w:r>
        <w:rPr>
          <w:rFonts w:hint="eastAsia"/>
          <w:lang w:eastAsia="zh-TW"/>
        </w:rPr>
        <w:lastRenderedPageBreak/>
        <w:t>DNS</w:t>
      </w:r>
      <w:r>
        <w:rPr>
          <w:rFonts w:hint="eastAsia"/>
          <w:lang w:eastAsia="zh-TW"/>
        </w:rPr>
        <w:t>移轉</w:t>
      </w:r>
      <w:r w:rsidR="00551E59">
        <w:rPr>
          <w:rFonts w:hint="eastAsia"/>
          <w:lang w:eastAsia="zh-TW"/>
        </w:rPr>
        <w:t>作業</w:t>
      </w:r>
      <w:bookmarkEnd w:id="24"/>
      <w:proofErr w:type="spellEnd"/>
    </w:p>
    <w:p w14:paraId="733116E7" w14:textId="3D149361" w:rsidR="00E64A32" w:rsidRDefault="009E7DB5" w:rsidP="004357E6">
      <w:pPr>
        <w:pStyle w:val="a3"/>
        <w:spacing w:before="190" w:after="95"/>
      </w:pPr>
      <w:bookmarkStart w:id="25" w:name="_Toc215485399"/>
      <w:proofErr w:type="spellStart"/>
      <w:r w:rsidRPr="009E7DB5">
        <w:rPr>
          <w:rFonts w:hint="eastAsia"/>
        </w:rPr>
        <w:t>介紹與目的</w:t>
      </w:r>
      <w:bookmarkEnd w:id="25"/>
      <w:proofErr w:type="spellEnd"/>
    </w:p>
    <w:p w14:paraId="6DB56115" w14:textId="423C2C9E" w:rsidR="00005F23" w:rsidRDefault="00005F23" w:rsidP="008058A1">
      <w:pPr>
        <w:pStyle w:val="af3"/>
        <w:spacing w:before="95" w:after="95"/>
        <w:ind w:left="854" w:firstLine="560"/>
        <w:rPr>
          <w:lang w:eastAsia="zh-TW"/>
        </w:rPr>
      </w:pPr>
      <w:r w:rsidRPr="00005F23">
        <w:rPr>
          <w:rFonts w:hint="eastAsia"/>
          <w:lang w:eastAsia="zh-TW"/>
        </w:rPr>
        <w:t>網域名稱系統（</w:t>
      </w:r>
      <w:r w:rsidRPr="00005F23">
        <w:rPr>
          <w:rFonts w:hint="eastAsia"/>
          <w:lang w:eastAsia="zh-TW"/>
        </w:rPr>
        <w:t xml:space="preserve">Domain Name System, </w:t>
      </w:r>
      <w:r w:rsidR="00406A99">
        <w:rPr>
          <w:rFonts w:hint="eastAsia"/>
          <w:lang w:eastAsia="zh-TW"/>
        </w:rPr>
        <w:t>縮寫</w:t>
      </w:r>
      <w:r w:rsidRPr="00005F23">
        <w:rPr>
          <w:rFonts w:hint="eastAsia"/>
          <w:lang w:eastAsia="zh-TW"/>
        </w:rPr>
        <w:t>DNS</w:t>
      </w:r>
      <w:r w:rsidRPr="00005F23">
        <w:rPr>
          <w:rFonts w:hint="eastAsia"/>
          <w:lang w:eastAsia="zh-TW"/>
        </w:rPr>
        <w:t>）是由</w:t>
      </w:r>
      <w:r w:rsidRPr="00005F23">
        <w:rPr>
          <w:rFonts w:hint="eastAsia"/>
          <w:lang w:eastAsia="zh-TW"/>
        </w:rPr>
        <w:t>RFC 1034</w:t>
      </w:r>
      <w:r w:rsidRPr="00005F23">
        <w:rPr>
          <w:rFonts w:hint="eastAsia"/>
          <w:lang w:eastAsia="zh-TW"/>
        </w:rPr>
        <w:t>和</w:t>
      </w:r>
      <w:r w:rsidRPr="00005F23">
        <w:rPr>
          <w:rFonts w:hint="eastAsia"/>
          <w:lang w:eastAsia="zh-TW"/>
        </w:rPr>
        <w:t>1035</w:t>
      </w:r>
      <w:r w:rsidRPr="00005F23">
        <w:rPr>
          <w:rFonts w:hint="eastAsia"/>
          <w:lang w:eastAsia="zh-TW"/>
        </w:rPr>
        <w:t>制定的標準規範，為目前</w:t>
      </w:r>
      <w:proofErr w:type="spellStart"/>
      <w:r w:rsidRPr="00005F23">
        <w:rPr>
          <w:rFonts w:hint="eastAsia"/>
          <w:lang w:eastAsia="zh-TW"/>
        </w:rPr>
        <w:t>Internet</w:t>
      </w:r>
      <w:r w:rsidRPr="00005F23">
        <w:rPr>
          <w:rFonts w:hint="eastAsia"/>
          <w:lang w:eastAsia="zh-TW"/>
        </w:rPr>
        <w:t>網路不可或缺的應用系統，不論使用者瀏覽網頁、傳遞電子郵件、或使用各種應用系統等都必須仰賴</w:t>
      </w:r>
      <w:proofErr w:type="spellEnd"/>
      <w:r w:rsidRPr="00005F23">
        <w:rPr>
          <w:rFonts w:hint="eastAsia"/>
          <w:lang w:eastAsia="zh-TW"/>
        </w:rPr>
        <w:t xml:space="preserve"> </w:t>
      </w:r>
      <w:proofErr w:type="spellStart"/>
      <w:r w:rsidRPr="00005F23">
        <w:rPr>
          <w:rFonts w:hint="eastAsia"/>
          <w:lang w:eastAsia="zh-TW"/>
        </w:rPr>
        <w:t>DNS</w:t>
      </w:r>
      <w:r w:rsidRPr="00005F23">
        <w:rPr>
          <w:rFonts w:hint="eastAsia"/>
          <w:lang w:eastAsia="zh-TW"/>
        </w:rPr>
        <w:t>系統，來將網域名稱轉譯成</w:t>
      </w:r>
      <w:r w:rsidRPr="00005F23">
        <w:rPr>
          <w:rFonts w:hint="eastAsia"/>
          <w:lang w:eastAsia="zh-TW"/>
        </w:rPr>
        <w:t>IP</w:t>
      </w:r>
      <w:r w:rsidRPr="00005F23">
        <w:rPr>
          <w:rFonts w:hint="eastAsia"/>
          <w:lang w:eastAsia="zh-TW"/>
        </w:rPr>
        <w:t>位址，才能連結到資源所在的網站</w:t>
      </w:r>
      <w:r w:rsidR="001D4E72">
        <w:rPr>
          <w:rFonts w:hint="eastAsia"/>
          <w:lang w:eastAsia="zh-TW"/>
        </w:rPr>
        <w:t>及</w:t>
      </w:r>
      <w:r w:rsidR="004F1031">
        <w:rPr>
          <w:rFonts w:hint="eastAsia"/>
          <w:lang w:eastAsia="zh-TW"/>
        </w:rPr>
        <w:t>驗證網域控制站</w:t>
      </w:r>
      <w:proofErr w:type="spellEnd"/>
      <w:r>
        <w:rPr>
          <w:rFonts w:hint="eastAsia"/>
          <w:lang w:eastAsia="zh-TW"/>
        </w:rPr>
        <w:t>。</w:t>
      </w:r>
    </w:p>
    <w:p w14:paraId="62DC8547" w14:textId="330E794A" w:rsidR="00EA428E" w:rsidRPr="009E7DB5" w:rsidRDefault="001D4E72" w:rsidP="001D4E72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 w:rsidRPr="00F05A4E">
        <w:rPr>
          <w:rFonts w:hint="eastAsia"/>
        </w:rPr>
        <w:t>各區資訊設備重新指向</w:t>
      </w:r>
      <w:r>
        <w:rPr>
          <w:rFonts w:hint="eastAsia"/>
          <w:lang w:eastAsia="zh-TW"/>
        </w:rPr>
        <w:t>DNS</w:t>
      </w:r>
      <w:r w:rsidRPr="00F05A4E">
        <w:rPr>
          <w:rFonts w:hint="eastAsia"/>
        </w:rPr>
        <w:t>伺服器，完成</w:t>
      </w:r>
      <w:r>
        <w:rPr>
          <w:rFonts w:hint="eastAsia"/>
          <w:lang w:eastAsia="zh-TW"/>
        </w:rPr>
        <w:t>DNS</w:t>
      </w:r>
      <w:r w:rsidRPr="00F05A4E">
        <w:rPr>
          <w:rFonts w:hint="eastAsia"/>
        </w:rPr>
        <w:t>服務</w:t>
      </w:r>
      <w:r>
        <w:rPr>
          <w:rFonts w:hint="eastAsia"/>
          <w:lang w:eastAsia="zh-TW"/>
        </w:rPr>
        <w:t>移轉</w:t>
      </w:r>
      <w:r w:rsidRPr="00F05A4E">
        <w:rPr>
          <w:rFonts w:hint="eastAsia"/>
        </w:rPr>
        <w:t>整合</w:t>
      </w:r>
      <w:proofErr w:type="spellEnd"/>
      <w:r w:rsidRPr="00F05A4E">
        <w:rPr>
          <w:rFonts w:hint="eastAsia"/>
        </w:rPr>
        <w:t>。</w:t>
      </w:r>
    </w:p>
    <w:p w14:paraId="01E6460A" w14:textId="39514B38" w:rsidR="00760522" w:rsidRPr="00760522" w:rsidRDefault="00EA428E" w:rsidP="00CE23F3">
      <w:pPr>
        <w:pStyle w:val="a3"/>
        <w:spacing w:before="190" w:after="95"/>
      </w:pPr>
      <w:bookmarkStart w:id="26" w:name="_Toc215485400"/>
      <w:bookmarkStart w:id="27" w:name="_Hlk88833450"/>
      <w:proofErr w:type="spellStart"/>
      <w:r>
        <w:rPr>
          <w:lang w:eastAsia="zh-TW"/>
        </w:rPr>
        <w:t>DNS</w:t>
      </w:r>
      <w:r w:rsidRPr="009E7DB5">
        <w:rPr>
          <w:rFonts w:hint="eastAsia"/>
        </w:rPr>
        <w:t>設</w:t>
      </w:r>
      <w:r>
        <w:rPr>
          <w:rFonts w:hint="eastAsia"/>
          <w:lang w:eastAsia="zh-TW"/>
        </w:rPr>
        <w:t>置</w:t>
      </w:r>
      <w:r w:rsidRPr="009E7DB5">
        <w:rPr>
          <w:rFonts w:hint="eastAsia"/>
        </w:rPr>
        <w:t>說明</w:t>
      </w:r>
      <w:bookmarkEnd w:id="26"/>
      <w:proofErr w:type="spellEnd"/>
    </w:p>
    <w:p w14:paraId="5C7F06A4" w14:textId="1FB2BAA1" w:rsidR="00760522" w:rsidRPr="00760522" w:rsidRDefault="00760522" w:rsidP="00760522">
      <w:pPr>
        <w:pStyle w:val="afffff1"/>
        <w:keepNext/>
        <w:jc w:val="center"/>
        <w:rPr>
          <w:sz w:val="28"/>
          <w:szCs w:val="28"/>
        </w:rPr>
      </w:pPr>
      <w:bookmarkStart w:id="28" w:name="_Toc215483495"/>
      <w:r w:rsidRPr="00760522">
        <w:rPr>
          <w:rFonts w:hint="eastAsia"/>
          <w:sz w:val="28"/>
          <w:szCs w:val="28"/>
        </w:rPr>
        <w:t>表</w:t>
      </w:r>
      <w:r w:rsidRPr="00760522">
        <w:rPr>
          <w:rFonts w:hint="eastAsia"/>
          <w:sz w:val="28"/>
          <w:szCs w:val="28"/>
        </w:rPr>
        <w:t xml:space="preserve"> </w:t>
      </w:r>
      <w:r w:rsidRPr="00760522">
        <w:rPr>
          <w:sz w:val="28"/>
          <w:szCs w:val="28"/>
        </w:rPr>
        <w:fldChar w:fldCharType="begin"/>
      </w:r>
      <w:r w:rsidRPr="00760522">
        <w:rPr>
          <w:sz w:val="28"/>
          <w:szCs w:val="28"/>
        </w:rPr>
        <w:instrText xml:space="preserve"> </w:instrText>
      </w:r>
      <w:r w:rsidRPr="00760522">
        <w:rPr>
          <w:rFonts w:hint="eastAsia"/>
          <w:sz w:val="28"/>
          <w:szCs w:val="28"/>
        </w:rPr>
        <w:instrText xml:space="preserve">SEQ </w:instrText>
      </w:r>
      <w:r w:rsidRPr="00760522">
        <w:rPr>
          <w:rFonts w:hint="eastAsia"/>
          <w:sz w:val="28"/>
          <w:szCs w:val="28"/>
        </w:rPr>
        <w:instrText>表</w:instrText>
      </w:r>
      <w:r w:rsidRPr="00760522">
        <w:rPr>
          <w:rFonts w:hint="eastAsia"/>
          <w:sz w:val="28"/>
          <w:szCs w:val="28"/>
        </w:rPr>
        <w:instrText xml:space="preserve"> \* ARABIC</w:instrText>
      </w:r>
      <w:r w:rsidRPr="00760522">
        <w:rPr>
          <w:sz w:val="28"/>
          <w:szCs w:val="28"/>
        </w:rPr>
        <w:instrText xml:space="preserve"> </w:instrText>
      </w:r>
      <w:r w:rsidRPr="00760522">
        <w:rPr>
          <w:sz w:val="28"/>
          <w:szCs w:val="28"/>
        </w:rPr>
        <w:fldChar w:fldCharType="separate"/>
      </w:r>
      <w:r w:rsidR="004D413C">
        <w:rPr>
          <w:noProof/>
          <w:sz w:val="28"/>
          <w:szCs w:val="28"/>
        </w:rPr>
        <w:t>4</w:t>
      </w:r>
      <w:r w:rsidRPr="00760522">
        <w:rPr>
          <w:sz w:val="28"/>
          <w:szCs w:val="28"/>
        </w:rPr>
        <w:fldChar w:fldCharType="end"/>
      </w:r>
      <w:r w:rsidRPr="00760522">
        <w:rPr>
          <w:rFonts w:hint="eastAsia"/>
          <w:sz w:val="28"/>
          <w:szCs w:val="28"/>
        </w:rPr>
        <w:t>、</w:t>
      </w:r>
      <w:r w:rsidRPr="00760522">
        <w:rPr>
          <w:rFonts w:hint="eastAsia"/>
          <w:sz w:val="28"/>
          <w:szCs w:val="28"/>
        </w:rPr>
        <w:t>DNS</w:t>
      </w:r>
      <w:bookmarkStart w:id="29" w:name="_Hlk88834296"/>
      <w:r w:rsidRPr="00760522">
        <w:rPr>
          <w:rFonts w:hint="eastAsia"/>
          <w:sz w:val="28"/>
          <w:szCs w:val="28"/>
        </w:rPr>
        <w:t>設定</w:t>
      </w:r>
      <w:r w:rsidRPr="00760522">
        <w:rPr>
          <w:rFonts w:hint="eastAsia"/>
          <w:sz w:val="28"/>
          <w:szCs w:val="28"/>
        </w:rPr>
        <w:t>I</w:t>
      </w:r>
      <w:r w:rsidRPr="00760522">
        <w:rPr>
          <w:sz w:val="28"/>
          <w:szCs w:val="28"/>
        </w:rPr>
        <w:t>P</w:t>
      </w:r>
      <w:r w:rsidRPr="00760522">
        <w:rPr>
          <w:rFonts w:hint="eastAsia"/>
          <w:sz w:val="28"/>
          <w:szCs w:val="28"/>
        </w:rPr>
        <w:t>對照表</w:t>
      </w:r>
      <w:bookmarkEnd w:id="28"/>
      <w:bookmarkEnd w:id="29"/>
    </w:p>
    <w:bookmarkEnd w:id="27"/>
    <w:tbl>
      <w:tblPr>
        <w:tblStyle w:val="affd"/>
        <w:tblpPr w:leftFromText="180" w:rightFromText="180" w:vertAnchor="text" w:horzAnchor="margin" w:tblpY="93"/>
        <w:tblW w:w="8841" w:type="dxa"/>
        <w:tblLook w:val="04A0" w:firstRow="1" w:lastRow="0" w:firstColumn="1" w:lastColumn="0" w:noHBand="0" w:noVBand="1"/>
      </w:tblPr>
      <w:tblGrid>
        <w:gridCol w:w="2263"/>
        <w:gridCol w:w="3402"/>
        <w:gridCol w:w="3176"/>
      </w:tblGrid>
      <w:tr w:rsidR="005A0075" w:rsidRPr="000E6967" w14:paraId="6EC48E56" w14:textId="77777777" w:rsidTr="005A0075">
        <w:trPr>
          <w:trHeight w:val="695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3966543" w14:textId="77777777" w:rsidR="005A0075" w:rsidRPr="000E6967" w:rsidRDefault="005A0075" w:rsidP="00273669">
            <w:pPr>
              <w:pStyle w:val="af3"/>
              <w:spacing w:before="95" w:after="95"/>
              <w:ind w:left="854" w:firstLine="561"/>
              <w:jc w:val="center"/>
              <w:rPr>
                <w:b/>
              </w:rPr>
            </w:pP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6BB7B266" w14:textId="77777777" w:rsidR="005A0075" w:rsidRPr="000E6967" w:rsidRDefault="005A0075" w:rsidP="00273669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內網</w:t>
            </w:r>
            <w:proofErr w:type="spellEnd"/>
          </w:p>
        </w:tc>
        <w:tc>
          <w:tcPr>
            <w:tcW w:w="3176" w:type="dxa"/>
            <w:shd w:val="clear" w:color="auto" w:fill="D9D9D9" w:themeFill="background1" w:themeFillShade="D9"/>
          </w:tcPr>
          <w:p w14:paraId="24B5D54C" w14:textId="77777777" w:rsidR="005A0075" w:rsidRPr="000E6967" w:rsidRDefault="005A0075" w:rsidP="00273669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外網</w:t>
            </w:r>
            <w:proofErr w:type="spellEnd"/>
          </w:p>
        </w:tc>
      </w:tr>
      <w:tr w:rsidR="005A0075" w:rsidRPr="000E6967" w14:paraId="485AD155" w14:textId="77777777" w:rsidTr="005A0075">
        <w:trPr>
          <w:trHeight w:val="682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5957AC2" w14:textId="77777777" w:rsidR="005A0075" w:rsidRPr="000E6967" w:rsidRDefault="005A0075" w:rsidP="00273669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中心</w:t>
            </w:r>
          </w:p>
        </w:tc>
        <w:tc>
          <w:tcPr>
            <w:tcW w:w="3402" w:type="dxa"/>
            <w:vAlign w:val="center"/>
          </w:tcPr>
          <w:p w14:paraId="3B0A4C6B" w14:textId="77777777" w:rsidR="00F43D7B" w:rsidRPr="00A94D5E" w:rsidRDefault="00F43D7B" w:rsidP="00F43D7B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10.190.4.221</w:t>
            </w:r>
            <w:r w:rsidRPr="00A94D5E">
              <w:rPr>
                <w:lang w:val="en-US" w:eastAsia="zh-TW"/>
              </w:rPr>
              <w:t>(</w:t>
            </w:r>
            <w:r w:rsidRPr="00A94D5E">
              <w:rPr>
                <w:lang w:val="en-US" w:eastAsia="zh-TW"/>
              </w:rPr>
              <w:t>主</w:t>
            </w:r>
            <w:r w:rsidRPr="00A94D5E">
              <w:rPr>
                <w:lang w:val="en-US" w:eastAsia="zh-TW"/>
              </w:rPr>
              <w:t>)</w:t>
            </w:r>
          </w:p>
          <w:p w14:paraId="1522865B" w14:textId="77777777" w:rsidR="00F43D7B" w:rsidRPr="00A94D5E" w:rsidRDefault="00F43D7B" w:rsidP="00F43D7B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10.190.4.222</w:t>
            </w:r>
            <w:r w:rsidRPr="00A94D5E">
              <w:rPr>
                <w:lang w:val="en-US" w:eastAsia="zh-TW"/>
              </w:rPr>
              <w:t>(</w:t>
            </w:r>
            <w:r w:rsidRPr="00A94D5E">
              <w:rPr>
                <w:lang w:val="en-US" w:eastAsia="zh-TW"/>
              </w:rPr>
              <w:t>主</w:t>
            </w:r>
            <w:r w:rsidRPr="00A94D5E">
              <w:rPr>
                <w:lang w:val="en-US" w:eastAsia="zh-TW"/>
              </w:rPr>
              <w:t>)</w:t>
            </w:r>
          </w:p>
          <w:p w14:paraId="68891098" w14:textId="77777777" w:rsidR="00F43D7B" w:rsidRPr="00A94D5E" w:rsidRDefault="00F43D7B" w:rsidP="00F43D7B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10.192.4.221</w:t>
            </w:r>
            <w:r w:rsidRPr="00A94D5E">
              <w:rPr>
                <w:lang w:val="en-US" w:eastAsia="zh-TW"/>
              </w:rPr>
              <w:t>(</w:t>
            </w:r>
            <w:r w:rsidRPr="00A94D5E">
              <w:rPr>
                <w:rFonts w:hint="eastAsia"/>
                <w:lang w:val="en-US" w:eastAsia="zh-TW"/>
              </w:rPr>
              <w:t>異</w:t>
            </w:r>
            <w:r w:rsidRPr="00A94D5E">
              <w:rPr>
                <w:lang w:val="en-US" w:eastAsia="zh-TW"/>
              </w:rPr>
              <w:t>)</w:t>
            </w:r>
          </w:p>
          <w:p w14:paraId="529329EF" w14:textId="6D4E989E" w:rsidR="005A0075" w:rsidRPr="000E6967" w:rsidRDefault="00F43D7B" w:rsidP="00F43D7B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10.192.4.222</w:t>
            </w:r>
            <w:r w:rsidRPr="00A94D5E">
              <w:rPr>
                <w:lang w:val="en-US" w:eastAsia="zh-TW"/>
              </w:rPr>
              <w:t>(</w:t>
            </w:r>
            <w:r w:rsidRPr="00A94D5E">
              <w:rPr>
                <w:rFonts w:hint="eastAsia"/>
                <w:lang w:val="en-US" w:eastAsia="zh-TW"/>
              </w:rPr>
              <w:t>異</w:t>
            </w:r>
            <w:r w:rsidRPr="00A94D5E">
              <w:rPr>
                <w:lang w:val="en-US" w:eastAsia="zh-TW"/>
              </w:rPr>
              <w:t>)</w:t>
            </w:r>
          </w:p>
        </w:tc>
        <w:tc>
          <w:tcPr>
            <w:tcW w:w="3176" w:type="dxa"/>
          </w:tcPr>
          <w:p w14:paraId="51ADF4F5" w14:textId="77777777" w:rsidR="005A0075" w:rsidRDefault="005A0075" w:rsidP="00F80E20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10.254.215.221</w:t>
            </w:r>
          </w:p>
          <w:p w14:paraId="236A841B" w14:textId="7362517F" w:rsidR="005A0075" w:rsidRPr="007A6A13" w:rsidRDefault="005A0075" w:rsidP="00F80E20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10.254.215.222</w:t>
            </w:r>
          </w:p>
        </w:tc>
      </w:tr>
      <w:tr w:rsidR="005A0075" w:rsidRPr="000E6967" w14:paraId="0AC7D864" w14:textId="77777777" w:rsidTr="005A0075">
        <w:trPr>
          <w:trHeight w:val="1030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F1D7555" w14:textId="77777777" w:rsidR="005A0075" w:rsidRPr="000E6967" w:rsidRDefault="005A0075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北國</w:t>
            </w:r>
          </w:p>
        </w:tc>
        <w:tc>
          <w:tcPr>
            <w:tcW w:w="3402" w:type="dxa"/>
            <w:vAlign w:val="center"/>
          </w:tcPr>
          <w:p w14:paraId="082B145A" w14:textId="1E34D28A" w:rsidR="005A0075" w:rsidRPr="000E6967" w:rsidRDefault="00855F0D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F80E20">
              <w:rPr>
                <w:lang w:val="en-US" w:eastAsia="zh-TW"/>
              </w:rPr>
              <w:t>10.</w:t>
            </w:r>
            <w:r>
              <w:rPr>
                <w:rFonts w:hint="eastAsia"/>
                <w:lang w:val="en-US" w:eastAsia="zh-TW"/>
              </w:rPr>
              <w:t>11</w:t>
            </w:r>
            <w:r w:rsidRPr="00F80E20">
              <w:rPr>
                <w:lang w:val="en-US" w:eastAsia="zh-TW"/>
              </w:rPr>
              <w:t>.88.105</w:t>
            </w:r>
            <w:r>
              <w:rPr>
                <w:lang w:val="en-US" w:eastAsia="zh-TW"/>
              </w:rPr>
              <w:br/>
            </w:r>
            <w:r w:rsidRPr="00F80E20">
              <w:rPr>
                <w:lang w:val="en-US"/>
              </w:rPr>
              <w:t>10.</w:t>
            </w:r>
            <w:r>
              <w:rPr>
                <w:rFonts w:hint="eastAsia"/>
                <w:lang w:val="en-US" w:eastAsia="zh-TW"/>
              </w:rPr>
              <w:t>11</w:t>
            </w:r>
            <w:r w:rsidRPr="00F80E20">
              <w:rPr>
                <w:lang w:val="en-US"/>
              </w:rPr>
              <w:t>.88.10</w:t>
            </w:r>
            <w:r>
              <w:rPr>
                <w:rFonts w:hint="eastAsia"/>
                <w:lang w:val="en-US" w:eastAsia="zh-TW"/>
              </w:rPr>
              <w:t>6</w:t>
            </w:r>
          </w:p>
        </w:tc>
        <w:tc>
          <w:tcPr>
            <w:tcW w:w="3176" w:type="dxa"/>
            <w:vAlign w:val="center"/>
          </w:tcPr>
          <w:p w14:paraId="41CA5912" w14:textId="32D80236" w:rsidR="005A0075" w:rsidRDefault="00A94D5E" w:rsidP="00DB595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rFonts w:hint="eastAsia"/>
                <w:lang w:val="en-US" w:eastAsia="zh-TW"/>
              </w:rPr>
              <w:t>10.138.242.31</w:t>
            </w:r>
            <w:r w:rsidRPr="00A94D5E">
              <w:rPr>
                <w:lang w:val="en-US" w:eastAsia="zh-TW"/>
              </w:rPr>
              <w:br/>
            </w:r>
            <w:r w:rsidRPr="00A94D5E">
              <w:rPr>
                <w:rFonts w:hint="eastAsia"/>
                <w:lang w:val="en-US" w:eastAsia="zh-TW"/>
              </w:rPr>
              <w:t>10.138.242.41</w:t>
            </w:r>
          </w:p>
        </w:tc>
      </w:tr>
      <w:tr w:rsidR="005A0075" w:rsidRPr="000E6967" w14:paraId="5224A80E" w14:textId="77777777" w:rsidTr="005A0075">
        <w:trPr>
          <w:trHeight w:val="1329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FC5276E" w14:textId="77777777" w:rsidR="005A0075" w:rsidRPr="000E6967" w:rsidRDefault="005A0075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北區</w:t>
            </w:r>
          </w:p>
        </w:tc>
        <w:tc>
          <w:tcPr>
            <w:tcW w:w="3402" w:type="dxa"/>
            <w:vAlign w:val="center"/>
          </w:tcPr>
          <w:p w14:paraId="39867C28" w14:textId="78A59856" w:rsidR="005A0075" w:rsidRPr="000E6967" w:rsidRDefault="00F80E20" w:rsidP="00DB595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F80E20">
              <w:rPr>
                <w:lang w:val="en-US" w:eastAsia="zh-TW"/>
              </w:rPr>
              <w:t>10.</w:t>
            </w:r>
            <w:r w:rsidR="00855F0D">
              <w:rPr>
                <w:rFonts w:hint="eastAsia"/>
                <w:lang w:val="en-US" w:eastAsia="zh-TW"/>
              </w:rPr>
              <w:t>19</w:t>
            </w:r>
            <w:r w:rsidRPr="00F80E20">
              <w:rPr>
                <w:lang w:val="en-US" w:eastAsia="zh-TW"/>
              </w:rPr>
              <w:t>.88.105</w:t>
            </w:r>
            <w:r>
              <w:rPr>
                <w:lang w:val="en-US" w:eastAsia="zh-TW"/>
              </w:rPr>
              <w:br/>
            </w:r>
            <w:r w:rsidRPr="00F80E20">
              <w:rPr>
                <w:lang w:val="en-US"/>
              </w:rPr>
              <w:t>10.</w:t>
            </w:r>
            <w:r w:rsidR="00855F0D">
              <w:rPr>
                <w:rFonts w:hint="eastAsia"/>
                <w:lang w:val="en-US" w:eastAsia="zh-TW"/>
              </w:rPr>
              <w:t>19</w:t>
            </w:r>
            <w:r w:rsidRPr="00F80E20">
              <w:rPr>
                <w:lang w:val="en-US"/>
              </w:rPr>
              <w:t>.88.10</w:t>
            </w:r>
            <w:r>
              <w:rPr>
                <w:rFonts w:hint="eastAsia"/>
                <w:lang w:val="en-US" w:eastAsia="zh-TW"/>
              </w:rPr>
              <w:t>6</w:t>
            </w:r>
          </w:p>
        </w:tc>
        <w:tc>
          <w:tcPr>
            <w:tcW w:w="3176" w:type="dxa"/>
            <w:vAlign w:val="center"/>
          </w:tcPr>
          <w:p w14:paraId="02E97B1D" w14:textId="603E5FE5" w:rsidR="005A0075" w:rsidRPr="007A6A13" w:rsidRDefault="003D4D2F" w:rsidP="00DB595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3D4D2F">
              <w:rPr>
                <w:color w:val="000000" w:themeColor="text1"/>
                <w:lang w:val="en-US" w:eastAsia="zh-TW"/>
              </w:rPr>
              <w:t>10.98.244.22</w:t>
            </w:r>
            <w:r w:rsidRPr="003D4D2F">
              <w:rPr>
                <w:color w:val="000000" w:themeColor="text1"/>
                <w:lang w:val="en-US" w:eastAsia="zh-TW"/>
              </w:rPr>
              <w:br/>
            </w:r>
            <w:r w:rsidRPr="003D4D2F">
              <w:rPr>
                <w:color w:val="000000" w:themeColor="text1"/>
                <w:lang w:val="en-US"/>
              </w:rPr>
              <w:t>10.98.244.2</w:t>
            </w:r>
            <w:r w:rsidRPr="003D4D2F">
              <w:rPr>
                <w:rFonts w:hint="eastAsia"/>
                <w:color w:val="000000" w:themeColor="text1"/>
                <w:lang w:val="en-US" w:eastAsia="zh-TW"/>
              </w:rPr>
              <w:t>3</w:t>
            </w:r>
          </w:p>
        </w:tc>
      </w:tr>
      <w:tr w:rsidR="00855F0D" w:rsidRPr="000E6967" w14:paraId="654B1ABE" w14:textId="77777777" w:rsidTr="00AA7B7A">
        <w:trPr>
          <w:trHeight w:val="1276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34FF47B" w14:textId="77777777" w:rsidR="00855F0D" w:rsidRPr="000E6967" w:rsidRDefault="00855F0D" w:rsidP="00855F0D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中區</w:t>
            </w:r>
          </w:p>
        </w:tc>
        <w:tc>
          <w:tcPr>
            <w:tcW w:w="3402" w:type="dxa"/>
          </w:tcPr>
          <w:p w14:paraId="0D6309E6" w14:textId="366A6455" w:rsidR="00855F0D" w:rsidRPr="000E6967" w:rsidRDefault="00855F0D" w:rsidP="00855F0D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77C2F">
              <w:rPr>
                <w:lang w:val="en-US" w:eastAsia="zh-TW"/>
              </w:rPr>
              <w:t>10.2</w:t>
            </w:r>
            <w:r>
              <w:rPr>
                <w:rFonts w:hint="eastAsia"/>
                <w:lang w:val="en-US" w:eastAsia="zh-TW"/>
              </w:rPr>
              <w:t>3</w:t>
            </w:r>
            <w:r w:rsidRPr="00077C2F">
              <w:rPr>
                <w:lang w:val="en-US" w:eastAsia="zh-TW"/>
              </w:rPr>
              <w:t>.88.105</w:t>
            </w:r>
            <w:r w:rsidRPr="00077C2F">
              <w:rPr>
                <w:lang w:val="en-US" w:eastAsia="zh-TW"/>
              </w:rPr>
              <w:br/>
            </w:r>
            <w:r w:rsidRPr="00077C2F">
              <w:rPr>
                <w:lang w:val="en-US"/>
              </w:rPr>
              <w:t>10.2</w:t>
            </w:r>
            <w:r>
              <w:rPr>
                <w:rFonts w:hint="eastAsia"/>
                <w:lang w:val="en-US" w:eastAsia="zh-TW"/>
              </w:rPr>
              <w:t>3</w:t>
            </w:r>
            <w:r w:rsidRPr="00077C2F">
              <w:rPr>
                <w:lang w:val="en-US"/>
              </w:rPr>
              <w:t>.88.10</w:t>
            </w:r>
            <w:r w:rsidRPr="00077C2F">
              <w:rPr>
                <w:rFonts w:hint="eastAsia"/>
                <w:lang w:val="en-US" w:eastAsia="zh-TW"/>
              </w:rPr>
              <w:t>6</w:t>
            </w:r>
          </w:p>
        </w:tc>
        <w:tc>
          <w:tcPr>
            <w:tcW w:w="3176" w:type="dxa"/>
            <w:vAlign w:val="center"/>
          </w:tcPr>
          <w:p w14:paraId="293159B4" w14:textId="6D00B318" w:rsidR="00855F0D" w:rsidRPr="007A6A13" w:rsidRDefault="003D4D2F" w:rsidP="00855F0D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F80E20">
              <w:rPr>
                <w:lang w:val="en-US" w:eastAsia="zh-TW"/>
              </w:rPr>
              <w:t>10.22.242.39</w:t>
            </w:r>
            <w:r w:rsidRPr="00F80E20">
              <w:rPr>
                <w:lang w:val="en-US" w:eastAsia="zh-TW"/>
              </w:rPr>
              <w:br/>
            </w:r>
            <w:r w:rsidRPr="00F80E20">
              <w:rPr>
                <w:lang w:val="en-US"/>
              </w:rPr>
              <w:t>10.22.242.</w:t>
            </w:r>
            <w:r w:rsidRPr="00F80E20">
              <w:rPr>
                <w:rFonts w:hint="eastAsia"/>
                <w:lang w:val="en-US" w:eastAsia="zh-TW"/>
              </w:rPr>
              <w:t>40</w:t>
            </w:r>
          </w:p>
        </w:tc>
      </w:tr>
      <w:tr w:rsidR="00A94D5E" w:rsidRPr="000E6967" w14:paraId="00E9CA36" w14:textId="77777777" w:rsidTr="00915B86">
        <w:trPr>
          <w:trHeight w:val="1279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D4DC863" w14:textId="77777777" w:rsidR="00A94D5E" w:rsidRPr="000E6967" w:rsidRDefault="00A94D5E" w:rsidP="00A94D5E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lastRenderedPageBreak/>
              <w:t>南區</w:t>
            </w:r>
          </w:p>
        </w:tc>
        <w:tc>
          <w:tcPr>
            <w:tcW w:w="3402" w:type="dxa"/>
          </w:tcPr>
          <w:p w14:paraId="7C0D3DE0" w14:textId="23D18B5D" w:rsidR="00A94D5E" w:rsidRPr="000E6967" w:rsidRDefault="00A94D5E" w:rsidP="00A94D5E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77C2F">
              <w:rPr>
                <w:lang w:val="en-US" w:eastAsia="zh-TW"/>
              </w:rPr>
              <w:t>10.2</w:t>
            </w:r>
            <w:r>
              <w:rPr>
                <w:rFonts w:hint="eastAsia"/>
                <w:lang w:val="en-US" w:eastAsia="zh-TW"/>
              </w:rPr>
              <w:t>7</w:t>
            </w:r>
            <w:r w:rsidRPr="00077C2F">
              <w:rPr>
                <w:lang w:val="en-US" w:eastAsia="zh-TW"/>
              </w:rPr>
              <w:t>.88.105</w:t>
            </w:r>
            <w:r w:rsidRPr="00077C2F">
              <w:rPr>
                <w:lang w:val="en-US" w:eastAsia="zh-TW"/>
              </w:rPr>
              <w:br/>
            </w:r>
            <w:r w:rsidRPr="00077C2F">
              <w:rPr>
                <w:lang w:val="en-US"/>
              </w:rPr>
              <w:t>10.2</w:t>
            </w:r>
            <w:r>
              <w:rPr>
                <w:rFonts w:hint="eastAsia"/>
                <w:lang w:val="en-US" w:eastAsia="zh-TW"/>
              </w:rPr>
              <w:t>7</w:t>
            </w:r>
            <w:r w:rsidRPr="00077C2F">
              <w:rPr>
                <w:lang w:val="en-US"/>
              </w:rPr>
              <w:t>.88.10</w:t>
            </w:r>
            <w:r w:rsidRPr="00077C2F">
              <w:rPr>
                <w:rFonts w:hint="eastAsia"/>
                <w:lang w:val="en-US" w:eastAsia="zh-TW"/>
              </w:rPr>
              <w:t>6</w:t>
            </w:r>
          </w:p>
        </w:tc>
        <w:tc>
          <w:tcPr>
            <w:tcW w:w="3176" w:type="dxa"/>
          </w:tcPr>
          <w:p w14:paraId="40AE7C77" w14:textId="228F2444" w:rsidR="00A94D5E" w:rsidRPr="007A6A13" w:rsidRDefault="00A94D5E" w:rsidP="00A94D5E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A94D5E">
              <w:rPr>
                <w:rFonts w:hint="eastAsia"/>
                <w:lang w:val="en-US" w:eastAsia="zh-TW"/>
              </w:rPr>
              <w:t>10.26.244.37</w:t>
            </w:r>
            <w:r w:rsidRPr="00A94D5E">
              <w:rPr>
                <w:lang w:val="en-US" w:eastAsia="zh-TW"/>
              </w:rPr>
              <w:br/>
            </w:r>
            <w:r w:rsidRPr="00A94D5E">
              <w:rPr>
                <w:rFonts w:hint="eastAsia"/>
                <w:lang w:val="en-US"/>
              </w:rPr>
              <w:t>10.26.244.3</w:t>
            </w:r>
            <w:r w:rsidRPr="00A94D5E">
              <w:rPr>
                <w:rFonts w:hint="eastAsia"/>
                <w:lang w:val="en-US" w:eastAsia="zh-TW"/>
              </w:rPr>
              <w:t>8</w:t>
            </w:r>
          </w:p>
        </w:tc>
      </w:tr>
      <w:tr w:rsidR="00A94D5E" w:rsidRPr="000E6967" w14:paraId="0BA0A34B" w14:textId="77777777" w:rsidTr="00915B86">
        <w:trPr>
          <w:trHeight w:val="682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3FF1917" w14:textId="77777777" w:rsidR="00A94D5E" w:rsidRDefault="00A94D5E" w:rsidP="00A94D5E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高國</w:t>
            </w:r>
          </w:p>
        </w:tc>
        <w:tc>
          <w:tcPr>
            <w:tcW w:w="3402" w:type="dxa"/>
            <w:vAlign w:val="center"/>
          </w:tcPr>
          <w:p w14:paraId="0C7245ED" w14:textId="0FCDC120" w:rsidR="00A94D5E" w:rsidRPr="000E6967" w:rsidRDefault="00A94D5E" w:rsidP="00A94D5E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77C2F">
              <w:rPr>
                <w:lang w:val="en-US" w:eastAsia="zh-TW"/>
              </w:rPr>
              <w:t>10.</w:t>
            </w:r>
            <w:r>
              <w:rPr>
                <w:rFonts w:hint="eastAsia"/>
                <w:lang w:val="en-US" w:eastAsia="zh-TW"/>
              </w:rPr>
              <w:t>15</w:t>
            </w:r>
            <w:r w:rsidRPr="00077C2F">
              <w:rPr>
                <w:lang w:val="en-US" w:eastAsia="zh-TW"/>
              </w:rPr>
              <w:t>.88.105</w:t>
            </w:r>
            <w:r w:rsidRPr="00077C2F">
              <w:rPr>
                <w:lang w:val="en-US" w:eastAsia="zh-TW"/>
              </w:rPr>
              <w:br/>
            </w:r>
            <w:r w:rsidRPr="00077C2F">
              <w:rPr>
                <w:lang w:val="en-US"/>
              </w:rPr>
              <w:t>10.</w:t>
            </w:r>
            <w:r>
              <w:rPr>
                <w:rFonts w:hint="eastAsia"/>
                <w:lang w:val="en-US" w:eastAsia="zh-TW"/>
              </w:rPr>
              <w:t>15</w:t>
            </w:r>
            <w:r w:rsidRPr="00077C2F">
              <w:rPr>
                <w:lang w:val="en-US"/>
              </w:rPr>
              <w:t>.88.10</w:t>
            </w:r>
            <w:r w:rsidRPr="00077C2F">
              <w:rPr>
                <w:rFonts w:hint="eastAsia"/>
                <w:lang w:val="en-US" w:eastAsia="zh-TW"/>
              </w:rPr>
              <w:t>6</w:t>
            </w:r>
          </w:p>
        </w:tc>
        <w:tc>
          <w:tcPr>
            <w:tcW w:w="3176" w:type="dxa"/>
          </w:tcPr>
          <w:p w14:paraId="5344A5FC" w14:textId="04F74598" w:rsidR="00A94D5E" w:rsidRPr="007A6A13" w:rsidRDefault="00A94D5E" w:rsidP="00A94D5E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A94D5E">
              <w:rPr>
                <w:rFonts w:hint="eastAsia"/>
                <w:lang w:val="en-US" w:eastAsia="zh-TW"/>
              </w:rPr>
              <w:t>10.14.210.107</w:t>
            </w:r>
            <w:r>
              <w:rPr>
                <w:color w:val="EE0000"/>
                <w:lang w:val="en-US" w:eastAsia="zh-TW"/>
              </w:rPr>
              <w:br/>
            </w:r>
            <w:r w:rsidRPr="00A94D5E">
              <w:rPr>
                <w:rFonts w:hint="eastAsia"/>
                <w:lang w:val="en-US"/>
              </w:rPr>
              <w:t>10.14.210.10</w:t>
            </w:r>
            <w:r>
              <w:rPr>
                <w:rFonts w:hint="eastAsia"/>
                <w:lang w:val="en-US" w:eastAsia="zh-TW"/>
              </w:rPr>
              <w:t>8</w:t>
            </w:r>
          </w:p>
        </w:tc>
      </w:tr>
    </w:tbl>
    <w:p w14:paraId="14113A1E" w14:textId="77777777" w:rsidR="005A0075" w:rsidRDefault="005A0075" w:rsidP="00DF3EA0">
      <w:pPr>
        <w:pStyle w:val="af3"/>
        <w:spacing w:before="95" w:after="95"/>
        <w:ind w:leftChars="0" w:left="0" w:firstLineChars="0" w:firstLine="0"/>
        <w:rPr>
          <w:lang w:eastAsia="zh-TW"/>
        </w:rPr>
      </w:pPr>
    </w:p>
    <w:p w14:paraId="475E1018" w14:textId="78454266" w:rsidR="0076551D" w:rsidRDefault="00EA428E" w:rsidP="008058A1">
      <w:pPr>
        <w:pStyle w:val="af3"/>
        <w:spacing w:before="95" w:after="95"/>
        <w:ind w:left="854" w:firstLine="560"/>
      </w:pPr>
      <w:proofErr w:type="spellStart"/>
      <w:r>
        <w:t>Windows</w:t>
      </w:r>
      <w:r>
        <w:rPr>
          <w:rFonts w:hint="eastAsia"/>
        </w:rPr>
        <w:t>設定</w:t>
      </w:r>
      <w:r w:rsidR="00705B4C">
        <w:rPr>
          <w:rFonts w:hint="eastAsia"/>
        </w:rPr>
        <w:t>，</w:t>
      </w:r>
      <w:r w:rsidR="00C04D4C">
        <w:rPr>
          <w:rFonts w:hint="eastAsia"/>
        </w:rPr>
        <w:t>使用</w:t>
      </w:r>
      <w:r w:rsidR="00C04D4C">
        <w:t>PowerShell</w:t>
      </w:r>
      <w:r w:rsidR="00705B4C" w:rsidRPr="00705B4C">
        <w:rPr>
          <w:rFonts w:hint="eastAsia"/>
        </w:rPr>
        <w:t>指令如下</w:t>
      </w:r>
      <w:proofErr w:type="spellEnd"/>
      <w:r w:rsidR="00705B4C" w:rsidRPr="00705B4C">
        <w:rPr>
          <w:rFonts w:hint="eastAsia"/>
        </w:rPr>
        <w:t>:</w:t>
      </w:r>
    </w:p>
    <w:p w14:paraId="0446CE7A" w14:textId="6D4CFCA6" w:rsidR="00763F3B" w:rsidRPr="00763F3B" w:rsidRDefault="00CB5AB8" w:rsidP="008058A1">
      <w:pPr>
        <w:pStyle w:val="af3"/>
        <w:spacing w:before="95" w:after="95"/>
        <w:ind w:left="854" w:firstLine="400"/>
        <w:rPr>
          <w:rFonts w:ascii="新細明體" w:eastAsia="新細明體" w:hAnsi="新細明體" w:cs="新細明體"/>
          <w:kern w:val="0"/>
          <w:sz w:val="24"/>
        </w:rPr>
      </w:pPr>
      <w:r w:rsidRPr="00CB5AB8">
        <w:rPr>
          <w:rFonts w:ascii="Courier New" w:eastAsia="新細明體" w:hAnsi="Courier New" w:cs="Courier New"/>
          <w:noProof/>
          <w:color w:val="000000"/>
          <w:kern w:val="0"/>
          <w:sz w:val="20"/>
          <w:szCs w:val="20"/>
          <w:lang w:val="en-US" w:eastAsia="zh-TW"/>
        </w:rPr>
        <w:drawing>
          <wp:anchor distT="0" distB="0" distL="114300" distR="114300" simplePos="0" relativeHeight="251697152" behindDoc="1" locked="0" layoutInCell="1" allowOverlap="1" wp14:anchorId="5FE69011" wp14:editId="4ACC4F4C">
            <wp:simplePos x="0" y="0"/>
            <wp:positionH relativeFrom="column">
              <wp:posOffset>493395</wp:posOffset>
            </wp:positionH>
            <wp:positionV relativeFrom="paragraph">
              <wp:posOffset>401955</wp:posOffset>
            </wp:positionV>
            <wp:extent cx="5487035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523" y="21515"/>
                <wp:lineTo x="21523" y="0"/>
                <wp:lineTo x="0" y="0"/>
              </wp:wrapPolygon>
            </wp:wrapTight>
            <wp:docPr id="1549023325" name="圖片 1" descr="一張含有 文字, 螢幕擷取畫面, 字型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23325" name="圖片 1" descr="一張含有 文字, 螢幕擷取畫面, 字型 的圖片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5AB8">
        <w:rPr>
          <w:noProof/>
        </w:rPr>
        <w:t xml:space="preserve"> </w:t>
      </w:r>
      <w:r w:rsidRPr="00CB5AB8">
        <w:rPr>
          <w:rFonts w:ascii="Courier New" w:eastAsia="新細明體" w:hAnsi="Courier New" w:cs="Courier New"/>
          <w:color w:val="000000"/>
          <w:kern w:val="0"/>
          <w:sz w:val="20"/>
          <w:szCs w:val="20"/>
        </w:rPr>
        <w:t xml:space="preserve"> </w:t>
      </w:r>
      <w:r w:rsidR="00763F3B" w:rsidRPr="00763F3B">
        <w:rPr>
          <w:rFonts w:ascii="Courier New" w:eastAsia="新細明體" w:hAnsi="Courier New" w:cs="Courier New"/>
          <w:color w:val="000000"/>
          <w:kern w:val="0"/>
          <w:sz w:val="20"/>
          <w:szCs w:val="20"/>
        </w:rPr>
        <w:t xml:space="preserve">&gt;&gt; Get-NetIPConfiguration </w:t>
      </w:r>
    </w:p>
    <w:p w14:paraId="65974566" w14:textId="3D85543B" w:rsidR="00763F3B" w:rsidRDefault="001C1A84" w:rsidP="00CB5AB8">
      <w:pPr>
        <w:pStyle w:val="af3"/>
        <w:spacing w:before="95" w:after="95"/>
        <w:ind w:leftChars="108" w:left="302" w:firstLineChars="71" w:firstLine="199"/>
        <w:rPr>
          <w:lang w:eastAsia="zh-TW"/>
        </w:rPr>
      </w:pP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09498F" wp14:editId="6E20EA0C">
                <wp:simplePos x="0" y="0"/>
                <wp:positionH relativeFrom="column">
                  <wp:posOffset>349250</wp:posOffset>
                </wp:positionH>
                <wp:positionV relativeFrom="paragraph">
                  <wp:posOffset>2583815</wp:posOffset>
                </wp:positionV>
                <wp:extent cx="5631180" cy="635"/>
                <wp:effectExtent l="0" t="0" r="0" b="0"/>
                <wp:wrapSquare wrapText="bothSides"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40472" w14:textId="5E91DBFB" w:rsidR="001017F3" w:rsidRPr="008E05E4" w:rsidRDefault="001017F3" w:rsidP="008E05E4">
                            <w:pPr>
                              <w:pStyle w:val="afffff1"/>
                              <w:jc w:val="center"/>
                              <w:rPr>
                                <w:noProof/>
                                <w:sz w:val="28"/>
                                <w:szCs w:val="28"/>
                                <w:lang w:val="x-none" w:eastAsia="x-none"/>
                              </w:rPr>
                            </w:pPr>
                            <w:bookmarkStart w:id="30" w:name="_Toc215485380"/>
                            <w:r w:rsidRPr="008E05E4">
                              <w:rPr>
                                <w:sz w:val="28"/>
                                <w:szCs w:val="28"/>
                              </w:rPr>
                              <w:t>圖</w:t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instrText xml:space="preserve"> SEQ </w:instrText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instrText>圖</w:instrText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instrText xml:space="preserve"> \* ARABIC </w:instrText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C91A07">
                              <w:rPr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E05E4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="008E05E4" w:rsidRPr="008E05E4">
                              <w:rPr>
                                <w:sz w:val="28"/>
                                <w:szCs w:val="28"/>
                              </w:rPr>
                              <w:t>使用</w:t>
                            </w:r>
                            <w:r w:rsidR="008E05E4" w:rsidRPr="008E05E4">
                              <w:rPr>
                                <w:sz w:val="28"/>
                                <w:szCs w:val="28"/>
                              </w:rPr>
                              <w:t>PowerShell</w:t>
                            </w:r>
                            <w:r w:rsidR="008E05E4" w:rsidRPr="008E05E4">
                              <w:rPr>
                                <w:sz w:val="28"/>
                                <w:szCs w:val="28"/>
                              </w:rPr>
                              <w:t>查詢</w:t>
                            </w:r>
                            <w:r w:rsidR="008E05E4" w:rsidRPr="008E05E4">
                              <w:rPr>
                                <w:sz w:val="28"/>
                                <w:szCs w:val="28"/>
                              </w:rPr>
                              <w:t>IP</w:t>
                            </w:r>
                            <w:r w:rsidR="008E05E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設定</w:t>
                            </w:r>
                            <w:r w:rsidR="008E05E4" w:rsidRPr="008E05E4">
                              <w:rPr>
                                <w:sz w:val="28"/>
                                <w:szCs w:val="28"/>
                              </w:rPr>
                              <w:t>資訊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9498F" id="文字方塊 20" o:spid="_x0000_s1027" type="#_x0000_t202" style="position:absolute;left:0;text-align:left;margin-left:27.5pt;margin-top:203.45pt;width:443.4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" stroked="f">
                <v:textbox style="mso-fit-shape-to-text:t" inset="0,0,0,0">
                  <w:txbxContent>
                    <w:p w14:paraId="32E40472" w14:textId="5E91DBFB" w:rsidR="001017F3" w:rsidRPr="008E05E4" w:rsidRDefault="001017F3" w:rsidP="008E05E4">
                      <w:pPr>
                        <w:pStyle w:val="afffff1"/>
                        <w:jc w:val="center"/>
                        <w:rPr>
                          <w:noProof/>
                          <w:sz w:val="28"/>
                          <w:szCs w:val="28"/>
                          <w:lang w:val="x-none" w:eastAsia="x-none"/>
                        </w:rPr>
                      </w:pPr>
                      <w:bookmarkStart w:id="32" w:name="_Toc215485380"/>
                      <w:r w:rsidRPr="008E05E4">
                        <w:rPr>
                          <w:sz w:val="28"/>
                          <w:szCs w:val="28"/>
                        </w:rPr>
                        <w:t>圖</w:t>
                      </w:r>
                      <w:r w:rsidRPr="008E05E4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E05E4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8E05E4">
                        <w:rPr>
                          <w:sz w:val="28"/>
                          <w:szCs w:val="28"/>
                        </w:rPr>
                        <w:instrText xml:space="preserve"> SEQ </w:instrText>
                      </w:r>
                      <w:r w:rsidRPr="008E05E4">
                        <w:rPr>
                          <w:sz w:val="28"/>
                          <w:szCs w:val="28"/>
                        </w:rPr>
                        <w:instrText>圖</w:instrText>
                      </w:r>
                      <w:r w:rsidRPr="008E05E4">
                        <w:rPr>
                          <w:sz w:val="28"/>
                          <w:szCs w:val="28"/>
                        </w:rPr>
                        <w:instrText xml:space="preserve"> \* ARABIC </w:instrText>
                      </w:r>
                      <w:r w:rsidRPr="008E05E4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C91A07">
                        <w:rPr>
                          <w:noProof/>
                          <w:sz w:val="28"/>
                          <w:szCs w:val="28"/>
                        </w:rPr>
                        <w:t>2</w:t>
                      </w:r>
                      <w:r w:rsidRPr="008E05E4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8E05E4">
                        <w:rPr>
                          <w:sz w:val="28"/>
                          <w:szCs w:val="28"/>
                        </w:rPr>
                        <w:t>、</w:t>
                      </w:r>
                      <w:r w:rsidR="008E05E4" w:rsidRPr="008E05E4">
                        <w:rPr>
                          <w:sz w:val="28"/>
                          <w:szCs w:val="28"/>
                        </w:rPr>
                        <w:t>使用</w:t>
                      </w:r>
                      <w:r w:rsidR="008E05E4" w:rsidRPr="008E05E4">
                        <w:rPr>
                          <w:sz w:val="28"/>
                          <w:szCs w:val="28"/>
                        </w:rPr>
                        <w:t>PowerShell</w:t>
                      </w:r>
                      <w:r w:rsidR="008E05E4" w:rsidRPr="008E05E4">
                        <w:rPr>
                          <w:sz w:val="28"/>
                          <w:szCs w:val="28"/>
                        </w:rPr>
                        <w:t>查詢</w:t>
                      </w:r>
                      <w:r w:rsidR="008E05E4" w:rsidRPr="008E05E4">
                        <w:rPr>
                          <w:sz w:val="28"/>
                          <w:szCs w:val="28"/>
                        </w:rPr>
                        <w:t>IP</w:t>
                      </w:r>
                      <w:r w:rsidR="008E05E4">
                        <w:rPr>
                          <w:rFonts w:hint="eastAsia"/>
                          <w:sz w:val="28"/>
                          <w:szCs w:val="28"/>
                        </w:rPr>
                        <w:t>設定</w:t>
                      </w:r>
                      <w:r w:rsidR="008E05E4" w:rsidRPr="008E05E4">
                        <w:rPr>
                          <w:sz w:val="28"/>
                          <w:szCs w:val="28"/>
                        </w:rPr>
                        <w:t>資訊</w:t>
                      </w:r>
                      <w:bookmarkEnd w:id="3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7A4BCE" w14:textId="3EC467EB" w:rsidR="00C11509" w:rsidRPr="008058A1" w:rsidRDefault="00C11509" w:rsidP="008058A1">
      <w:pPr>
        <w:pStyle w:val="af3"/>
        <w:spacing w:before="95" w:after="95"/>
        <w:ind w:left="854" w:firstLine="560"/>
        <w:rPr>
          <w:szCs w:val="28"/>
        </w:rPr>
      </w:pPr>
      <w:bookmarkStart w:id="31" w:name="_Hlk88753806"/>
      <w:r w:rsidRPr="008058A1">
        <w:rPr>
          <w:rFonts w:hint="eastAsia"/>
          <w:szCs w:val="28"/>
        </w:rPr>
        <w:t>(</w:t>
      </w:r>
      <w:proofErr w:type="spellStart"/>
      <w:r w:rsidRPr="008058A1">
        <w:rPr>
          <w:rFonts w:hint="eastAsia"/>
          <w:szCs w:val="28"/>
        </w:rPr>
        <w:t>以主中心外網區為例，</w:t>
      </w:r>
      <w:r w:rsidRPr="008058A1">
        <w:rPr>
          <w:rFonts w:hint="eastAsia"/>
          <w:szCs w:val="28"/>
        </w:rPr>
        <w:t>DNS</w:t>
      </w:r>
      <w:proofErr w:type="spellEnd"/>
      <w:r w:rsidRPr="008058A1">
        <w:rPr>
          <w:rFonts w:hint="eastAsia"/>
          <w:szCs w:val="28"/>
        </w:rPr>
        <w:t xml:space="preserve"> IP</w:t>
      </w:r>
      <w:r w:rsidRPr="008058A1">
        <w:rPr>
          <w:rFonts w:hint="eastAsia"/>
          <w:szCs w:val="28"/>
        </w:rPr>
        <w:t>為</w:t>
      </w:r>
      <w:r w:rsidR="00CE23F3">
        <w:rPr>
          <w:rFonts w:hint="eastAsia"/>
          <w:szCs w:val="28"/>
          <w:lang w:eastAsia="zh-TW"/>
        </w:rPr>
        <w:t>10.254.215.221</w:t>
      </w:r>
      <w:r w:rsidRPr="008058A1">
        <w:rPr>
          <w:rFonts w:hint="eastAsia"/>
          <w:szCs w:val="28"/>
        </w:rPr>
        <w:t>、</w:t>
      </w:r>
      <w:r w:rsidR="00CE23F3">
        <w:rPr>
          <w:rFonts w:hint="eastAsia"/>
          <w:szCs w:val="28"/>
          <w:lang w:eastAsia="zh-TW"/>
        </w:rPr>
        <w:t>10.254.215.222</w:t>
      </w:r>
      <w:r w:rsidRPr="008058A1">
        <w:rPr>
          <w:rFonts w:hint="eastAsia"/>
          <w:szCs w:val="28"/>
        </w:rPr>
        <w:t>，</w:t>
      </w:r>
      <w:r w:rsidR="00151355" w:rsidRPr="008058A1">
        <w:rPr>
          <w:szCs w:val="28"/>
        </w:rPr>
        <w:t>InterfaceIndex</w:t>
      </w:r>
      <w:r w:rsidR="00151355" w:rsidRPr="008058A1">
        <w:rPr>
          <w:rFonts w:hint="eastAsia"/>
          <w:szCs w:val="28"/>
        </w:rPr>
        <w:t>需先使用</w:t>
      </w:r>
      <w:r w:rsidR="00151355" w:rsidRPr="008058A1">
        <w:rPr>
          <w:rFonts w:ascii="Courier New" w:eastAsia="新細明體" w:hAnsi="Courier New" w:cs="Courier New"/>
          <w:color w:val="000000"/>
          <w:kern w:val="0"/>
          <w:szCs w:val="28"/>
        </w:rPr>
        <w:t>Get-NetIPConfiguration</w:t>
      </w:r>
      <w:r w:rsidR="00151355" w:rsidRPr="008058A1">
        <w:rPr>
          <w:rFonts w:hint="eastAsia"/>
          <w:szCs w:val="28"/>
        </w:rPr>
        <w:t>取得</w:t>
      </w:r>
      <w:r w:rsidR="00151355" w:rsidRPr="008058A1">
        <w:rPr>
          <w:rFonts w:hint="eastAsia"/>
          <w:szCs w:val="28"/>
        </w:rPr>
        <w:t>i</w:t>
      </w:r>
      <w:r w:rsidR="00151355" w:rsidRPr="008058A1">
        <w:rPr>
          <w:szCs w:val="28"/>
        </w:rPr>
        <w:t>ndex</w:t>
      </w:r>
      <w:r w:rsidR="00151355" w:rsidRPr="008058A1">
        <w:rPr>
          <w:rFonts w:hint="eastAsia"/>
          <w:szCs w:val="28"/>
        </w:rPr>
        <w:t>，此範例為</w:t>
      </w:r>
      <w:r w:rsidR="00151355" w:rsidRPr="008058A1">
        <w:rPr>
          <w:rFonts w:hint="eastAsia"/>
          <w:szCs w:val="28"/>
        </w:rPr>
        <w:t>2</w:t>
      </w:r>
      <w:r w:rsidRPr="008058A1">
        <w:rPr>
          <w:rFonts w:hint="eastAsia"/>
          <w:szCs w:val="28"/>
        </w:rPr>
        <w:t>)</w:t>
      </w:r>
    </w:p>
    <w:bookmarkEnd w:id="31"/>
    <w:p w14:paraId="4F9EC2E8" w14:textId="60A056B2" w:rsidR="00763F3B" w:rsidRPr="00A94D5E" w:rsidRDefault="00763F3B" w:rsidP="008058A1">
      <w:pPr>
        <w:pStyle w:val="af3"/>
        <w:spacing w:before="95" w:after="95"/>
        <w:ind w:left="854" w:firstLine="400"/>
        <w:rPr>
          <w:rFonts w:ascii="Courier New" w:eastAsia="新細明體" w:hAnsi="Courier New" w:cs="Courier New"/>
          <w:kern w:val="0"/>
          <w:sz w:val="20"/>
          <w:szCs w:val="20"/>
        </w:rPr>
      </w:pPr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>&gt;&gt;</w:t>
      </w:r>
      <w:r w:rsidRPr="00A94D5E">
        <w:rPr>
          <w:rFonts w:ascii="Courier New" w:eastAsia="新細明體" w:hAnsi="Courier New" w:cs="Courier New" w:hint="eastAsia"/>
          <w:kern w:val="0"/>
          <w:sz w:val="20"/>
          <w:szCs w:val="20"/>
        </w:rPr>
        <w:t xml:space="preserve"> </w:t>
      </w:r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>Set-</w:t>
      </w:r>
      <w:proofErr w:type="spellStart"/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>DnsClientServerAddress</w:t>
      </w:r>
      <w:proofErr w:type="spellEnd"/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 xml:space="preserve"> -</w:t>
      </w:r>
      <w:proofErr w:type="spellStart"/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>InterfaceIndex</w:t>
      </w:r>
      <w:proofErr w:type="spellEnd"/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 xml:space="preserve"> </w:t>
      </w:r>
      <w:r w:rsidRPr="00A94D5E">
        <w:rPr>
          <w:rFonts w:ascii="Courier New" w:eastAsia="新細明體" w:hAnsi="Courier New" w:cs="Courier New"/>
          <w:b/>
          <w:bCs/>
          <w:kern w:val="0"/>
          <w:sz w:val="20"/>
          <w:szCs w:val="20"/>
        </w:rPr>
        <w:t>2</w:t>
      </w:r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 xml:space="preserve"> -</w:t>
      </w:r>
      <w:proofErr w:type="spellStart"/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>ServerAddresses</w:t>
      </w:r>
      <w:proofErr w:type="spellEnd"/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 xml:space="preserve"> ("</w:t>
      </w:r>
      <w:r w:rsidR="00C11509" w:rsidRPr="00A94D5E">
        <w:rPr>
          <w:rFonts w:ascii="Courier New" w:eastAsia="新細明體" w:hAnsi="Courier New" w:cs="Courier New"/>
          <w:kern w:val="0"/>
          <w:sz w:val="20"/>
          <w:szCs w:val="20"/>
        </w:rPr>
        <w:t>1</w:t>
      </w:r>
      <w:r w:rsidR="00CE23F3" w:rsidRPr="00A94D5E">
        <w:rPr>
          <w:rFonts w:ascii="Courier New" w:eastAsia="新細明體" w:hAnsi="Courier New" w:cs="Courier New" w:hint="eastAsia"/>
          <w:kern w:val="0"/>
          <w:sz w:val="20"/>
          <w:szCs w:val="20"/>
          <w:lang w:eastAsia="zh-TW"/>
        </w:rPr>
        <w:t>0.254.215.221</w:t>
      </w:r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>","</w:t>
      </w:r>
      <w:r w:rsidR="00C11509" w:rsidRPr="00A94D5E">
        <w:rPr>
          <w:rFonts w:ascii="Courier New" w:eastAsia="新細明體" w:hAnsi="Courier New" w:cs="Courier New"/>
          <w:kern w:val="0"/>
          <w:sz w:val="20"/>
          <w:szCs w:val="20"/>
        </w:rPr>
        <w:t>1</w:t>
      </w:r>
      <w:r w:rsidR="00CE23F3" w:rsidRPr="00A94D5E">
        <w:rPr>
          <w:rFonts w:ascii="Courier New" w:eastAsia="新細明體" w:hAnsi="Courier New" w:cs="Courier New" w:hint="eastAsia"/>
          <w:kern w:val="0"/>
          <w:sz w:val="20"/>
          <w:szCs w:val="20"/>
          <w:lang w:eastAsia="zh-TW"/>
        </w:rPr>
        <w:t>0.254.215.222</w:t>
      </w:r>
      <w:r w:rsidRPr="00A94D5E">
        <w:rPr>
          <w:rFonts w:ascii="Courier New" w:eastAsia="新細明體" w:hAnsi="Courier New" w:cs="Courier New"/>
          <w:kern w:val="0"/>
          <w:sz w:val="20"/>
          <w:szCs w:val="20"/>
        </w:rPr>
        <w:t>")</w:t>
      </w:r>
    </w:p>
    <w:p w14:paraId="61488015" w14:textId="719B286B" w:rsidR="00763F3B" w:rsidRDefault="00763F3B" w:rsidP="008058A1">
      <w:pPr>
        <w:pStyle w:val="af3"/>
        <w:spacing w:before="95" w:after="95"/>
        <w:ind w:left="854" w:firstLine="480"/>
        <w:rPr>
          <w:rFonts w:ascii="新細明體" w:eastAsia="新細明體" w:hAnsi="新細明體" w:cs="新細明體"/>
          <w:kern w:val="0"/>
          <w:sz w:val="24"/>
          <w:lang w:eastAsia="zh-TW"/>
        </w:rPr>
      </w:pPr>
    </w:p>
    <w:p w14:paraId="4289C9EC" w14:textId="77777777" w:rsidR="00CB5AB8" w:rsidRDefault="00CB5AB8" w:rsidP="008058A1">
      <w:pPr>
        <w:pStyle w:val="af3"/>
        <w:spacing w:before="95" w:after="95"/>
        <w:ind w:left="854" w:firstLine="480"/>
        <w:rPr>
          <w:rFonts w:ascii="新細明體" w:eastAsia="新細明體" w:hAnsi="新細明體" w:cs="新細明體"/>
          <w:kern w:val="0"/>
          <w:sz w:val="24"/>
          <w:lang w:eastAsia="zh-TW"/>
        </w:rPr>
      </w:pPr>
    </w:p>
    <w:p w14:paraId="57FFAC04" w14:textId="77777777" w:rsidR="00DF3EA0" w:rsidRDefault="00DF3EA0" w:rsidP="008058A1">
      <w:pPr>
        <w:pStyle w:val="af3"/>
        <w:spacing w:before="95" w:after="95"/>
        <w:ind w:left="854" w:firstLine="480"/>
        <w:rPr>
          <w:rFonts w:ascii="新細明體" w:eastAsia="新細明體" w:hAnsi="新細明體" w:cs="新細明體"/>
          <w:kern w:val="0"/>
          <w:sz w:val="24"/>
          <w:lang w:eastAsia="zh-TW"/>
        </w:rPr>
      </w:pPr>
    </w:p>
    <w:p w14:paraId="1DC96AC5" w14:textId="77777777" w:rsidR="00DF3EA0" w:rsidRDefault="00DF3EA0" w:rsidP="008058A1">
      <w:pPr>
        <w:pStyle w:val="af3"/>
        <w:spacing w:before="95" w:after="95"/>
        <w:ind w:left="854" w:firstLine="480"/>
        <w:rPr>
          <w:rFonts w:ascii="新細明體" w:eastAsia="新細明體" w:hAnsi="新細明體" w:cs="新細明體"/>
          <w:kern w:val="0"/>
          <w:sz w:val="24"/>
          <w:lang w:eastAsia="zh-TW"/>
        </w:rPr>
      </w:pPr>
    </w:p>
    <w:p w14:paraId="4304FC69" w14:textId="77777777" w:rsidR="00CB5AB8" w:rsidRDefault="00CB5AB8" w:rsidP="005A0075">
      <w:pPr>
        <w:pStyle w:val="af3"/>
        <w:spacing w:before="95" w:after="95"/>
        <w:ind w:leftChars="0" w:left="0" w:firstLineChars="0" w:firstLine="0"/>
        <w:rPr>
          <w:rFonts w:ascii="新細明體" w:eastAsia="新細明體" w:hAnsi="新細明體" w:cs="新細明體"/>
          <w:kern w:val="0"/>
          <w:sz w:val="24"/>
          <w:lang w:eastAsia="zh-TW"/>
        </w:rPr>
      </w:pPr>
    </w:p>
    <w:p w14:paraId="20FA10F1" w14:textId="77777777" w:rsidR="00E5728B" w:rsidRDefault="00E5728B" w:rsidP="005A0075">
      <w:pPr>
        <w:pStyle w:val="af3"/>
        <w:spacing w:before="95" w:after="95"/>
        <w:ind w:leftChars="0" w:left="0" w:firstLineChars="0" w:firstLine="0"/>
        <w:rPr>
          <w:rFonts w:ascii="新細明體" w:eastAsia="新細明體" w:hAnsi="新細明體" w:cs="新細明體"/>
          <w:kern w:val="0"/>
          <w:sz w:val="24"/>
          <w:lang w:eastAsia="zh-TW"/>
        </w:rPr>
      </w:pPr>
    </w:p>
    <w:p w14:paraId="5AB3FE94" w14:textId="0B4DF142" w:rsidR="00280CA3" w:rsidRDefault="00280CA3" w:rsidP="008058A1">
      <w:pPr>
        <w:pStyle w:val="af3"/>
        <w:spacing w:before="95" w:after="95"/>
        <w:ind w:left="854" w:firstLine="560"/>
      </w:pPr>
      <w:proofErr w:type="spellStart"/>
      <w:r w:rsidRPr="00280CA3">
        <w:rPr>
          <w:rFonts w:hint="eastAsia"/>
        </w:rPr>
        <w:t>Li</w:t>
      </w:r>
      <w:r w:rsidRPr="00280CA3">
        <w:t>nux</w:t>
      </w:r>
      <w:r w:rsidRPr="00280CA3">
        <w:rPr>
          <w:rFonts w:hint="eastAsia"/>
        </w:rPr>
        <w:t>設定</w:t>
      </w:r>
      <w:proofErr w:type="spellEnd"/>
    </w:p>
    <w:p w14:paraId="482D35E9" w14:textId="11310296" w:rsidR="00587289" w:rsidRPr="00587289" w:rsidRDefault="00587289" w:rsidP="008058A1">
      <w:pPr>
        <w:pStyle w:val="af3"/>
        <w:spacing w:before="95" w:after="95"/>
        <w:ind w:left="854" w:firstLine="560"/>
      </w:pPr>
      <w:r>
        <w:rPr>
          <w:rFonts w:hint="eastAsia"/>
        </w:rPr>
        <w:t>(</w:t>
      </w:r>
      <w:proofErr w:type="spellStart"/>
      <w:r>
        <w:rPr>
          <w:rFonts w:hint="eastAsia"/>
        </w:rPr>
        <w:t>以主中心外網區為例，</w:t>
      </w:r>
      <w:r>
        <w:rPr>
          <w:rFonts w:hint="eastAsia"/>
        </w:rPr>
        <w:t>DNS</w:t>
      </w:r>
      <w:proofErr w:type="spellEnd"/>
      <w:r>
        <w:rPr>
          <w:rFonts w:hint="eastAsia"/>
        </w:rPr>
        <w:t xml:space="preserve"> IP</w:t>
      </w:r>
      <w:r>
        <w:rPr>
          <w:rFonts w:hint="eastAsia"/>
        </w:rPr>
        <w:t>為</w:t>
      </w:r>
      <w:r w:rsidR="00CE23F3">
        <w:rPr>
          <w:rFonts w:hint="eastAsia"/>
          <w:lang w:eastAsia="zh-TW"/>
        </w:rPr>
        <w:t>10.254.215.221</w:t>
      </w:r>
      <w:r>
        <w:rPr>
          <w:rFonts w:hint="eastAsia"/>
        </w:rPr>
        <w:t>、</w:t>
      </w:r>
      <w:r w:rsidRPr="00C11509">
        <w:t>1</w:t>
      </w:r>
      <w:r w:rsidR="00CE23F3">
        <w:rPr>
          <w:rFonts w:hint="eastAsia"/>
          <w:lang w:eastAsia="zh-TW"/>
        </w:rPr>
        <w:t>0.254.215.222</w:t>
      </w:r>
      <w:r>
        <w:rPr>
          <w:rFonts w:hint="eastAsia"/>
        </w:rPr>
        <w:t>)</w:t>
      </w:r>
    </w:p>
    <w:tbl>
      <w:tblPr>
        <w:tblStyle w:val="affd"/>
        <w:tblW w:w="0" w:type="auto"/>
        <w:tblInd w:w="1413" w:type="dxa"/>
        <w:tblLook w:val="04A0" w:firstRow="1" w:lastRow="0" w:firstColumn="1" w:lastColumn="0" w:noHBand="0" w:noVBand="1"/>
      </w:tblPr>
      <w:tblGrid>
        <w:gridCol w:w="7513"/>
      </w:tblGrid>
      <w:tr w:rsidR="00280CA3" w:rsidRPr="00280CA3" w14:paraId="5C52A071" w14:textId="77777777" w:rsidTr="00C0544D">
        <w:tc>
          <w:tcPr>
            <w:tcW w:w="7513" w:type="dxa"/>
          </w:tcPr>
          <w:p w14:paraId="463A4F54" w14:textId="4E12C4F7" w:rsidR="00280CA3" w:rsidRPr="00280CA3" w:rsidRDefault="00241FA4" w:rsidP="00C17764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#</w:t>
            </w:r>
            <w:r w:rsidR="00280CA3" w:rsidRPr="00280CA3">
              <w:rPr>
                <w:rFonts w:hint="eastAsia"/>
                <w:lang w:eastAsia="zh-TW"/>
              </w:rPr>
              <w:t>修改</w:t>
            </w:r>
            <w:r>
              <w:rPr>
                <w:rFonts w:hint="eastAsia"/>
                <w:lang w:eastAsia="zh-TW"/>
              </w:rPr>
              <w:t>n</w:t>
            </w:r>
            <w:r>
              <w:rPr>
                <w:lang w:eastAsia="zh-TW"/>
              </w:rPr>
              <w:t>ameserver</w:t>
            </w:r>
            <w:r>
              <w:rPr>
                <w:rFonts w:hint="eastAsia"/>
                <w:lang w:eastAsia="zh-TW"/>
              </w:rPr>
              <w:t xml:space="preserve"> IP</w:t>
            </w:r>
          </w:p>
          <w:p w14:paraId="46022202" w14:textId="77777777" w:rsidR="00280CA3" w:rsidRPr="00241FA4" w:rsidRDefault="00280CA3" w:rsidP="00C17764">
            <w:pPr>
              <w:pStyle w:val="af3"/>
              <w:spacing w:before="95" w:after="95"/>
              <w:ind w:leftChars="0" w:left="0" w:firstLineChars="0" w:firstLine="0"/>
              <w:rPr>
                <w:sz w:val="24"/>
                <w:szCs w:val="22"/>
                <w:lang w:eastAsia="zh-TW"/>
              </w:rPr>
            </w:pPr>
            <w:r w:rsidRPr="00280CA3">
              <w:rPr>
                <w:rFonts w:hint="eastAsia"/>
                <w:lang w:eastAsia="zh-TW"/>
              </w:rPr>
              <w:t>&gt;&gt;</w:t>
            </w:r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vi /</w:t>
            </w:r>
            <w:proofErr w:type="spellStart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etc</w:t>
            </w:r>
            <w:proofErr w:type="spellEnd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/</w:t>
            </w:r>
            <w:proofErr w:type="spellStart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resolv.conf</w:t>
            </w:r>
            <w:proofErr w:type="spellEnd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 xml:space="preserve"> </w:t>
            </w:r>
          </w:p>
          <w:p w14:paraId="5ADF6E0F" w14:textId="77777777" w:rsidR="00280CA3" w:rsidRPr="009A44BA" w:rsidRDefault="00280CA3" w:rsidP="00C17764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 w:rsidRPr="009A44BA">
              <w:rPr>
                <w:lang w:eastAsia="zh-TW"/>
              </w:rPr>
              <w:t>search</w:t>
            </w:r>
          </w:p>
          <w:p w14:paraId="488E0C4A" w14:textId="21260BA7" w:rsidR="00280CA3" w:rsidRPr="00241FA4" w:rsidRDefault="00280CA3" w:rsidP="00C17764">
            <w:pPr>
              <w:pStyle w:val="af3"/>
              <w:spacing w:before="95" w:after="95"/>
              <w:ind w:leftChars="0" w:left="0" w:firstLineChars="0" w:firstLine="0"/>
              <w:rPr>
                <w:rFonts w:ascii="Courier New" w:hAnsi="Courier New" w:cs="Courier New"/>
                <w:sz w:val="24"/>
                <w:szCs w:val="22"/>
                <w:lang w:eastAsia="zh-TW"/>
              </w:rPr>
            </w:pPr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 xml:space="preserve">nameserver </w:t>
            </w:r>
            <w:r w:rsidR="00587289"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1</w:t>
            </w:r>
            <w:r w:rsidR="001367E5">
              <w:rPr>
                <w:rFonts w:ascii="Courier New" w:hAnsi="Courier New" w:cs="Courier New" w:hint="eastAsia"/>
                <w:sz w:val="24"/>
                <w:szCs w:val="22"/>
                <w:lang w:eastAsia="zh-TW"/>
              </w:rPr>
              <w:t>0.254.215.221</w:t>
            </w:r>
          </w:p>
          <w:p w14:paraId="0C7A60BB" w14:textId="669CBF58" w:rsidR="00280CA3" w:rsidRPr="00241FA4" w:rsidRDefault="00280CA3" w:rsidP="00C17764">
            <w:pPr>
              <w:pStyle w:val="af3"/>
              <w:spacing w:before="95" w:after="95"/>
              <w:ind w:leftChars="0" w:left="0" w:firstLineChars="0" w:firstLine="0"/>
              <w:rPr>
                <w:rFonts w:ascii="Courier New" w:hAnsi="Courier New" w:cs="Courier New"/>
                <w:sz w:val="24"/>
                <w:szCs w:val="22"/>
                <w:lang w:eastAsia="zh-TW"/>
              </w:rPr>
            </w:pPr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 xml:space="preserve">nameserver </w:t>
            </w:r>
            <w:r w:rsidR="00587289"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1</w:t>
            </w:r>
            <w:r w:rsidR="001367E5">
              <w:rPr>
                <w:rFonts w:ascii="Courier New" w:hAnsi="Courier New" w:cs="Courier New" w:hint="eastAsia"/>
                <w:sz w:val="24"/>
                <w:szCs w:val="22"/>
                <w:lang w:eastAsia="zh-TW"/>
              </w:rPr>
              <w:t>0.254.215.222</w:t>
            </w:r>
          </w:p>
          <w:p w14:paraId="4AF6CFEF" w14:textId="77777777" w:rsidR="00280CA3" w:rsidRPr="00280CA3" w:rsidRDefault="00280CA3" w:rsidP="00DF567E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</w:p>
          <w:p w14:paraId="7993E959" w14:textId="411B2533" w:rsidR="00280CA3" w:rsidRPr="00280CA3" w:rsidRDefault="00241FA4" w:rsidP="00C17764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#</w:t>
            </w:r>
            <w:r w:rsidR="00280CA3" w:rsidRPr="00280CA3">
              <w:rPr>
                <w:rFonts w:hint="eastAsia"/>
                <w:lang w:eastAsia="zh-TW"/>
              </w:rPr>
              <w:t>重新啟動網路服務</w:t>
            </w:r>
          </w:p>
          <w:p w14:paraId="3A6C0041" w14:textId="77777777" w:rsidR="00280CA3" w:rsidRPr="00280CA3" w:rsidRDefault="00280CA3" w:rsidP="00C17764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 w:rsidRPr="00280CA3">
              <w:rPr>
                <w:rFonts w:hint="eastAsia"/>
                <w:lang w:eastAsia="zh-TW"/>
              </w:rPr>
              <w:t>&gt;&gt;</w:t>
            </w:r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 xml:space="preserve"> /</w:t>
            </w:r>
            <w:proofErr w:type="spellStart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etc</w:t>
            </w:r>
            <w:proofErr w:type="spellEnd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/</w:t>
            </w:r>
            <w:proofErr w:type="spellStart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init.d</w:t>
            </w:r>
            <w:proofErr w:type="spellEnd"/>
            <w:r w:rsidRPr="00241FA4">
              <w:rPr>
                <w:rFonts w:ascii="Courier New" w:hAnsi="Courier New" w:cs="Courier New"/>
                <w:sz w:val="24"/>
                <w:szCs w:val="22"/>
                <w:lang w:eastAsia="zh-TW"/>
              </w:rPr>
              <w:t>/network restart</w:t>
            </w:r>
          </w:p>
        </w:tc>
      </w:tr>
    </w:tbl>
    <w:p w14:paraId="76657D45" w14:textId="11E926C4" w:rsidR="004C16BD" w:rsidRDefault="00905DB4" w:rsidP="004C16BD">
      <w:pPr>
        <w:pStyle w:val="a0"/>
        <w:spacing w:before="190" w:after="95"/>
      </w:pPr>
      <w:bookmarkStart w:id="32" w:name="_Toc215485401"/>
      <w:proofErr w:type="spellStart"/>
      <w:r>
        <w:rPr>
          <w:rFonts w:hint="eastAsia"/>
          <w:lang w:eastAsia="zh-TW"/>
        </w:rPr>
        <w:lastRenderedPageBreak/>
        <w:t>WSUS</w:t>
      </w:r>
      <w:r>
        <w:rPr>
          <w:rFonts w:hint="eastAsia"/>
          <w:lang w:eastAsia="zh-TW"/>
        </w:rPr>
        <w:t>移轉</w:t>
      </w:r>
      <w:r w:rsidR="00551E59">
        <w:rPr>
          <w:rFonts w:hint="eastAsia"/>
          <w:lang w:eastAsia="zh-TW"/>
        </w:rPr>
        <w:t>作業</w:t>
      </w:r>
      <w:bookmarkEnd w:id="32"/>
      <w:proofErr w:type="spellEnd"/>
    </w:p>
    <w:p w14:paraId="52119739" w14:textId="77777777" w:rsidR="009E7DB5" w:rsidRPr="009E7DB5" w:rsidRDefault="009E7DB5" w:rsidP="009E7DB5">
      <w:pPr>
        <w:pStyle w:val="a3"/>
        <w:spacing w:before="190" w:after="95"/>
      </w:pPr>
      <w:bookmarkStart w:id="33" w:name="_Toc215485402"/>
      <w:proofErr w:type="spellStart"/>
      <w:r w:rsidRPr="009E7DB5">
        <w:rPr>
          <w:rFonts w:hint="eastAsia"/>
        </w:rPr>
        <w:t>介紹與目的</w:t>
      </w:r>
      <w:bookmarkEnd w:id="33"/>
      <w:proofErr w:type="spellEnd"/>
    </w:p>
    <w:p w14:paraId="231942AB" w14:textId="18338314" w:rsidR="002B20DD" w:rsidRDefault="002B20DD" w:rsidP="005E1FAF">
      <w:pPr>
        <w:pStyle w:val="af3"/>
        <w:spacing w:before="95" w:after="95"/>
        <w:ind w:left="854" w:firstLine="560"/>
      </w:pPr>
      <w:bookmarkStart w:id="34" w:name="_Toc88757982"/>
      <w:bookmarkStart w:id="35" w:name="_Toc88835460"/>
      <w:bookmarkStart w:id="36" w:name="_Hlk88745559"/>
      <w:r w:rsidRPr="00005F23">
        <w:rPr>
          <w:rFonts w:hint="eastAsia"/>
        </w:rPr>
        <w:t xml:space="preserve">Windows </w:t>
      </w:r>
      <w:proofErr w:type="spellStart"/>
      <w:r w:rsidRPr="00005F23">
        <w:rPr>
          <w:rFonts w:hint="eastAsia"/>
        </w:rPr>
        <w:t>Server</w:t>
      </w:r>
      <w:r w:rsidRPr="00005F23">
        <w:rPr>
          <w:rFonts w:hint="eastAsia"/>
        </w:rPr>
        <w:t>更新服務</w:t>
      </w:r>
      <w:r>
        <w:rPr>
          <w:rFonts w:hint="eastAsia"/>
        </w:rPr>
        <w:t>（</w:t>
      </w:r>
      <w:r w:rsidRPr="00005F23">
        <w:rPr>
          <w:rFonts w:hint="eastAsia"/>
        </w:rPr>
        <w:t>Windows</w:t>
      </w:r>
      <w:proofErr w:type="spellEnd"/>
      <w:r w:rsidRPr="00005F23">
        <w:rPr>
          <w:rFonts w:hint="eastAsia"/>
        </w:rPr>
        <w:t xml:space="preserve"> Server Update </w:t>
      </w:r>
      <w:proofErr w:type="spellStart"/>
      <w:r w:rsidRPr="00005F23">
        <w:rPr>
          <w:rFonts w:hint="eastAsia"/>
        </w:rPr>
        <w:t>Services</w:t>
      </w:r>
      <w:r w:rsidR="00BD19A5">
        <w:rPr>
          <w:rFonts w:hint="eastAsia"/>
          <w:lang w:eastAsia="zh-TW"/>
        </w:rPr>
        <w:t>，</w:t>
      </w:r>
      <w:r w:rsidR="002226B0">
        <w:rPr>
          <w:rFonts w:hint="eastAsia"/>
          <w:lang w:eastAsia="zh-TW"/>
        </w:rPr>
        <w:t>縮寫</w:t>
      </w:r>
      <w:proofErr w:type="spellEnd"/>
      <w:r w:rsidRPr="00005F23">
        <w:rPr>
          <w:rFonts w:hint="eastAsia"/>
        </w:rPr>
        <w:t>WSUS</w:t>
      </w:r>
      <w:r w:rsidRPr="00005F23">
        <w:rPr>
          <w:rFonts w:hint="eastAsia"/>
        </w:rPr>
        <w:t>），它允許管理員管理為微軟產品發布的更新和熱修復修補程式分</w:t>
      </w:r>
      <w:r>
        <w:rPr>
          <w:rFonts w:hint="eastAsia"/>
        </w:rPr>
        <w:t>配</w:t>
      </w:r>
      <w:r w:rsidRPr="00005F23">
        <w:rPr>
          <w:rFonts w:hint="eastAsia"/>
        </w:rPr>
        <w:t>到企業環境中的電腦。</w:t>
      </w:r>
      <w:r w:rsidRPr="00005F23">
        <w:rPr>
          <w:rFonts w:hint="eastAsia"/>
        </w:rPr>
        <w:t>WSUS</w:t>
      </w:r>
      <w:r w:rsidRPr="00005F23">
        <w:rPr>
          <w:rFonts w:hint="eastAsia"/>
        </w:rPr>
        <w:t>從微軟更新網站下載這些更新，分</w:t>
      </w:r>
      <w:r>
        <w:rPr>
          <w:rFonts w:hint="eastAsia"/>
        </w:rPr>
        <w:t>配</w:t>
      </w:r>
      <w:r w:rsidRPr="00005F23">
        <w:rPr>
          <w:rFonts w:hint="eastAsia"/>
        </w:rPr>
        <w:t>它們到網路上的電腦。</w:t>
      </w:r>
      <w:bookmarkEnd w:id="34"/>
      <w:bookmarkEnd w:id="35"/>
    </w:p>
    <w:bookmarkEnd w:id="36"/>
    <w:p w14:paraId="3EA24466" w14:textId="742D5C8F" w:rsidR="00D41AC3" w:rsidRPr="009E7DB5" w:rsidRDefault="00D65CD0" w:rsidP="00D65CD0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 w:rsidRPr="00F05A4E">
        <w:rPr>
          <w:rFonts w:hint="eastAsia"/>
        </w:rPr>
        <w:t>各區資訊設備重新指向</w:t>
      </w:r>
      <w:r w:rsidRPr="00F05A4E">
        <w:rPr>
          <w:rFonts w:hint="eastAsia"/>
        </w:rPr>
        <w:t>WSUS</w:t>
      </w:r>
      <w:r w:rsidRPr="00F05A4E">
        <w:rPr>
          <w:rFonts w:hint="eastAsia"/>
        </w:rPr>
        <w:t>伺服器，完成</w:t>
      </w:r>
      <w:r w:rsidRPr="00F05A4E">
        <w:rPr>
          <w:rFonts w:hint="eastAsia"/>
        </w:rPr>
        <w:t>WSUS</w:t>
      </w:r>
      <w:r w:rsidRPr="00F05A4E">
        <w:rPr>
          <w:rFonts w:hint="eastAsia"/>
        </w:rPr>
        <w:t>服務</w:t>
      </w:r>
      <w:r>
        <w:rPr>
          <w:rFonts w:hint="eastAsia"/>
          <w:lang w:eastAsia="zh-TW"/>
        </w:rPr>
        <w:t>移轉</w:t>
      </w:r>
      <w:r w:rsidRPr="00F05A4E">
        <w:rPr>
          <w:rFonts w:hint="eastAsia"/>
        </w:rPr>
        <w:t>整合</w:t>
      </w:r>
      <w:proofErr w:type="spellEnd"/>
      <w:r w:rsidRPr="00F05A4E">
        <w:rPr>
          <w:rFonts w:hint="eastAsia"/>
        </w:rPr>
        <w:t>。</w:t>
      </w:r>
    </w:p>
    <w:p w14:paraId="0A2B92CA" w14:textId="6233796B" w:rsidR="00151355" w:rsidRPr="00C11509" w:rsidRDefault="009E7DB5" w:rsidP="00D65CD0">
      <w:pPr>
        <w:pStyle w:val="a3"/>
        <w:spacing w:before="190" w:after="95"/>
      </w:pPr>
      <w:bookmarkStart w:id="37" w:name="_Toc215485403"/>
      <w:proofErr w:type="spellStart"/>
      <w:r>
        <w:rPr>
          <w:rFonts w:hint="eastAsia"/>
          <w:lang w:eastAsia="zh-TW"/>
        </w:rPr>
        <w:t>WSUS</w:t>
      </w:r>
      <w:r w:rsidRPr="009E7DB5">
        <w:rPr>
          <w:rFonts w:hint="eastAsia"/>
        </w:rPr>
        <w:t>設</w:t>
      </w:r>
      <w:r>
        <w:rPr>
          <w:rFonts w:hint="eastAsia"/>
          <w:lang w:eastAsia="zh-TW"/>
        </w:rPr>
        <w:t>置</w:t>
      </w:r>
      <w:r w:rsidRPr="009E7DB5">
        <w:rPr>
          <w:rFonts w:hint="eastAsia"/>
        </w:rPr>
        <w:t>說明</w:t>
      </w:r>
      <w:bookmarkStart w:id="38" w:name="_Hlk88753675"/>
      <w:bookmarkEnd w:id="37"/>
      <w:proofErr w:type="spellEnd"/>
    </w:p>
    <w:tbl>
      <w:tblPr>
        <w:tblStyle w:val="affd"/>
        <w:tblpPr w:leftFromText="180" w:rightFromText="180" w:vertAnchor="text" w:horzAnchor="margin" w:tblpY="403"/>
        <w:tblW w:w="8896" w:type="dxa"/>
        <w:tblLook w:val="04A0" w:firstRow="1" w:lastRow="0" w:firstColumn="1" w:lastColumn="0" w:noHBand="0" w:noVBand="1"/>
      </w:tblPr>
      <w:tblGrid>
        <w:gridCol w:w="1554"/>
        <w:gridCol w:w="2410"/>
        <w:gridCol w:w="2552"/>
        <w:gridCol w:w="2380"/>
      </w:tblGrid>
      <w:tr w:rsidR="002F74A8" w:rsidRPr="000E6967" w14:paraId="09E9D91A" w14:textId="77777777" w:rsidTr="002F74A8">
        <w:trPr>
          <w:trHeight w:val="690"/>
        </w:trPr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72251DB9" w14:textId="77777777" w:rsidR="002F74A8" w:rsidRPr="000E6967" w:rsidRDefault="002F74A8" w:rsidP="002F74A8">
            <w:pPr>
              <w:pStyle w:val="af3"/>
              <w:spacing w:before="95" w:after="95"/>
              <w:ind w:left="854" w:firstLine="561"/>
              <w:jc w:val="center"/>
              <w:rPr>
                <w:b/>
              </w:rPr>
            </w:pPr>
            <w:bookmarkStart w:id="39" w:name="_Hlk88833133"/>
            <w:bookmarkStart w:id="40" w:name="_Toc215483496"/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4F2366C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內網</w:t>
            </w:r>
            <w:proofErr w:type="spellEnd"/>
          </w:p>
        </w:tc>
        <w:tc>
          <w:tcPr>
            <w:tcW w:w="2552" w:type="dxa"/>
            <w:shd w:val="clear" w:color="auto" w:fill="A5A5A5" w:themeFill="accent3"/>
            <w:vAlign w:val="center"/>
          </w:tcPr>
          <w:p w14:paraId="1BCA4C7D" w14:textId="21B6C055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rPr>
                <w:rFonts w:hint="eastAsia"/>
              </w:rPr>
              <w:t>中介</w:t>
            </w:r>
            <w:proofErr w:type="spellEnd"/>
          </w:p>
        </w:tc>
        <w:tc>
          <w:tcPr>
            <w:tcW w:w="2380" w:type="dxa"/>
            <w:shd w:val="clear" w:color="auto" w:fill="D9D9D9" w:themeFill="background1" w:themeFillShade="D9"/>
          </w:tcPr>
          <w:p w14:paraId="5069E7AE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外網</w:t>
            </w:r>
            <w:proofErr w:type="spellEnd"/>
          </w:p>
        </w:tc>
      </w:tr>
      <w:tr w:rsidR="002F74A8" w:rsidRPr="000E6967" w14:paraId="4F36979F" w14:textId="77777777" w:rsidTr="002F74A8">
        <w:trPr>
          <w:trHeight w:val="980"/>
        </w:trPr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6B3A7A95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中心</w:t>
            </w:r>
          </w:p>
        </w:tc>
        <w:tc>
          <w:tcPr>
            <w:tcW w:w="2410" w:type="dxa"/>
            <w:vAlign w:val="center"/>
          </w:tcPr>
          <w:p w14:paraId="3D7D928D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10.190.4.217</w:t>
            </w:r>
          </w:p>
        </w:tc>
        <w:tc>
          <w:tcPr>
            <w:tcW w:w="2552" w:type="dxa"/>
            <w:vAlign w:val="center"/>
          </w:tcPr>
          <w:p w14:paraId="7AFD4508" w14:textId="05C2AF50" w:rsidR="002F74A8" w:rsidRPr="00A94D5E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 w:rsidRPr="00A94D5E">
              <w:rPr>
                <w:rFonts w:hint="eastAsia"/>
                <w:lang w:eastAsia="zh-TW"/>
              </w:rPr>
              <w:t>內</w:t>
            </w:r>
            <w:r w:rsidRPr="00A94D5E">
              <w:rPr>
                <w:rFonts w:hint="eastAsia"/>
              </w:rPr>
              <w:t>：</w:t>
            </w:r>
            <w:r w:rsidRPr="00A94D5E">
              <w:t xml:space="preserve"> 10.1</w:t>
            </w:r>
            <w:r w:rsidR="00FE568E" w:rsidRPr="00A94D5E">
              <w:rPr>
                <w:rFonts w:hint="eastAsia"/>
                <w:lang w:eastAsia="zh-TW"/>
              </w:rPr>
              <w:t>6</w:t>
            </w:r>
            <w:r w:rsidRPr="00A94D5E">
              <w:t>1.124.1</w:t>
            </w:r>
            <w:r w:rsidR="00FE568E" w:rsidRPr="00A94D5E">
              <w:rPr>
                <w:rFonts w:hint="eastAsia"/>
                <w:lang w:eastAsia="zh-TW"/>
              </w:rPr>
              <w:t>0</w:t>
            </w:r>
          </w:p>
          <w:p w14:paraId="00C84DAA" w14:textId="702AEC96" w:rsidR="002F74A8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 w:rsidRPr="00A94D5E">
              <w:rPr>
                <w:rFonts w:hint="eastAsia"/>
              </w:rPr>
              <w:t>外：</w:t>
            </w:r>
            <w:r w:rsidRPr="00A94D5E">
              <w:t xml:space="preserve"> 172.2</w:t>
            </w:r>
            <w:r w:rsidR="00FE568E" w:rsidRPr="00A94D5E">
              <w:rPr>
                <w:rFonts w:hint="eastAsia"/>
                <w:lang w:eastAsia="zh-TW"/>
              </w:rPr>
              <w:t>1</w:t>
            </w:r>
            <w:r w:rsidRPr="00A94D5E">
              <w:t>.124.1</w:t>
            </w:r>
            <w:r w:rsidR="00FE568E" w:rsidRPr="00A94D5E">
              <w:rPr>
                <w:rFonts w:hint="eastAsia"/>
                <w:lang w:eastAsia="zh-TW"/>
              </w:rPr>
              <w:t>0</w:t>
            </w:r>
          </w:p>
        </w:tc>
        <w:tc>
          <w:tcPr>
            <w:tcW w:w="2380" w:type="dxa"/>
            <w:vAlign w:val="center"/>
          </w:tcPr>
          <w:p w14:paraId="6B199358" w14:textId="77777777" w:rsidR="002F74A8" w:rsidRPr="007A6A13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10.254.215.217</w:t>
            </w:r>
          </w:p>
        </w:tc>
      </w:tr>
      <w:tr w:rsidR="002F74A8" w:rsidRPr="000E6967" w14:paraId="6ED8A18B" w14:textId="77777777" w:rsidTr="002F74A8">
        <w:trPr>
          <w:trHeight w:val="1024"/>
        </w:trPr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7C6383F4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北國</w:t>
            </w:r>
          </w:p>
        </w:tc>
        <w:tc>
          <w:tcPr>
            <w:tcW w:w="2410" w:type="dxa"/>
            <w:vAlign w:val="center"/>
          </w:tcPr>
          <w:p w14:paraId="10CA15A3" w14:textId="77777777" w:rsidR="002F74A8" w:rsidRPr="00F80E20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F80E20">
              <w:rPr>
                <w:lang w:val="en-US" w:eastAsia="zh-TW"/>
              </w:rPr>
              <w:t>10.</w:t>
            </w:r>
            <w:r w:rsidRPr="00F80E20">
              <w:rPr>
                <w:rFonts w:hint="eastAsia"/>
                <w:lang w:val="en-US" w:eastAsia="zh-TW"/>
              </w:rPr>
              <w:t>11</w:t>
            </w:r>
            <w:r w:rsidRPr="00F80E20">
              <w:rPr>
                <w:lang w:val="en-US" w:eastAsia="zh-TW"/>
              </w:rPr>
              <w:t>.88.108</w:t>
            </w:r>
          </w:p>
        </w:tc>
        <w:tc>
          <w:tcPr>
            <w:tcW w:w="2552" w:type="dxa"/>
            <w:vAlign w:val="center"/>
          </w:tcPr>
          <w:p w14:paraId="1221DD4D" w14:textId="2A72AAD5" w:rsidR="002F74A8" w:rsidRDefault="002F74A8" w:rsidP="002F74A8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="00A94D5E" w:rsidRPr="00A94D5E">
              <w:rPr>
                <w:rFonts w:hint="eastAsia"/>
                <w:lang w:val="en-US"/>
              </w:rPr>
              <w:t>10.11.64.6</w:t>
            </w:r>
          </w:p>
          <w:p w14:paraId="15662A76" w14:textId="3CC0991D" w:rsidR="002F74A8" w:rsidRPr="00DB5954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color w:val="EE0000"/>
                <w:lang w:eastAsia="zh-TW"/>
              </w:rPr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="00A94D5E" w:rsidRPr="00A94D5E">
              <w:rPr>
                <w:rFonts w:hint="eastAsia"/>
                <w:lang w:val="en-US"/>
              </w:rPr>
              <w:t>10.138.242.61</w:t>
            </w:r>
          </w:p>
        </w:tc>
        <w:tc>
          <w:tcPr>
            <w:tcW w:w="2380" w:type="dxa"/>
            <w:vAlign w:val="center"/>
          </w:tcPr>
          <w:p w14:paraId="0949CA0A" w14:textId="4C860735" w:rsidR="002F74A8" w:rsidRDefault="00A94D5E" w:rsidP="002F74A8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A94D5E">
              <w:rPr>
                <w:lang w:val="en-US" w:eastAsia="zh-TW"/>
              </w:rPr>
              <w:t>10.138.242.42</w:t>
            </w:r>
          </w:p>
        </w:tc>
      </w:tr>
      <w:tr w:rsidR="002F74A8" w:rsidRPr="000E6967" w14:paraId="70B5F265" w14:textId="77777777" w:rsidTr="002F74A8">
        <w:trPr>
          <w:trHeight w:val="1081"/>
        </w:trPr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07BA4F61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北區</w:t>
            </w:r>
          </w:p>
        </w:tc>
        <w:tc>
          <w:tcPr>
            <w:tcW w:w="2410" w:type="dxa"/>
            <w:vAlign w:val="center"/>
          </w:tcPr>
          <w:p w14:paraId="1183F5B6" w14:textId="77777777" w:rsidR="002F74A8" w:rsidRPr="00F80E20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F80E20">
              <w:rPr>
                <w:lang w:val="en-US" w:eastAsia="zh-TW"/>
              </w:rPr>
              <w:t>10.</w:t>
            </w:r>
            <w:r w:rsidRPr="00F80E20">
              <w:rPr>
                <w:rFonts w:hint="eastAsia"/>
                <w:lang w:val="en-US" w:eastAsia="zh-TW"/>
              </w:rPr>
              <w:t>19</w:t>
            </w:r>
            <w:r w:rsidRPr="00F80E20">
              <w:rPr>
                <w:lang w:val="en-US" w:eastAsia="zh-TW"/>
              </w:rPr>
              <w:t>.88.108</w:t>
            </w:r>
          </w:p>
        </w:tc>
        <w:tc>
          <w:tcPr>
            <w:tcW w:w="2552" w:type="dxa"/>
            <w:vAlign w:val="center"/>
          </w:tcPr>
          <w:p w14:paraId="2A526B9E" w14:textId="054C461D" w:rsidR="002F74A8" w:rsidRDefault="002F74A8" w:rsidP="002F74A8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2F74A8">
              <w:rPr>
                <w:lang w:val="en-US"/>
              </w:rPr>
              <w:t>10.19.64.2</w:t>
            </w:r>
          </w:p>
          <w:p w14:paraId="0AC424BB" w14:textId="22EBD6BE" w:rsidR="002F74A8" w:rsidRPr="005C412B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2F74A8">
              <w:rPr>
                <w:lang w:val="en-US"/>
              </w:rPr>
              <w:t>10.98.244.19</w:t>
            </w:r>
          </w:p>
        </w:tc>
        <w:tc>
          <w:tcPr>
            <w:tcW w:w="2380" w:type="dxa"/>
            <w:vAlign w:val="center"/>
          </w:tcPr>
          <w:p w14:paraId="60EFF5CF" w14:textId="77777777" w:rsidR="002F74A8" w:rsidRPr="007A6A13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5C412B">
              <w:rPr>
                <w:color w:val="000000" w:themeColor="text1"/>
                <w:lang w:val="en-US" w:eastAsia="zh-TW"/>
              </w:rPr>
              <w:t>10.98.244.18</w:t>
            </w:r>
          </w:p>
        </w:tc>
      </w:tr>
      <w:tr w:rsidR="002F74A8" w:rsidRPr="000E6967" w14:paraId="643FCE48" w14:textId="77777777" w:rsidTr="002F74A8">
        <w:trPr>
          <w:trHeight w:val="983"/>
        </w:trPr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0F20F1A0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中區</w:t>
            </w:r>
          </w:p>
        </w:tc>
        <w:tc>
          <w:tcPr>
            <w:tcW w:w="2410" w:type="dxa"/>
            <w:vAlign w:val="center"/>
          </w:tcPr>
          <w:p w14:paraId="7DE22E02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F80E20">
              <w:rPr>
                <w:lang w:val="en-US" w:eastAsia="zh-TW"/>
              </w:rPr>
              <w:t>10.23.88.108</w:t>
            </w:r>
          </w:p>
        </w:tc>
        <w:tc>
          <w:tcPr>
            <w:tcW w:w="2552" w:type="dxa"/>
            <w:vAlign w:val="center"/>
          </w:tcPr>
          <w:p w14:paraId="48BE8A80" w14:textId="54EC2CFB" w:rsidR="002F74A8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內：</w:t>
            </w:r>
            <w:r w:rsidR="00A94D5E" w:rsidRPr="00A94D5E">
              <w:rPr>
                <w:rFonts w:hint="eastAsia"/>
                <w:lang w:val="en-US" w:eastAsia="zh-TW"/>
              </w:rPr>
              <w:t>10.23.64.2</w:t>
            </w:r>
          </w:p>
          <w:p w14:paraId="23CDECED" w14:textId="4DDC4686" w:rsidR="002F74A8" w:rsidRPr="00D37E15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lang w:val="en-US" w:eastAsia="zh-TW"/>
              </w:rPr>
            </w:pPr>
            <w:r>
              <w:rPr>
                <w:rFonts w:hint="eastAsia"/>
                <w:lang w:eastAsia="zh-TW"/>
              </w:rPr>
              <w:t>外：</w:t>
            </w:r>
            <w:r w:rsidRPr="002A060B">
              <w:rPr>
                <w:lang w:val="en-US" w:eastAsia="zh-TW"/>
              </w:rPr>
              <w:t>10.22.242.3</w:t>
            </w:r>
            <w:r w:rsidR="00A94D5E">
              <w:rPr>
                <w:rFonts w:hint="eastAsia"/>
                <w:lang w:val="en-US" w:eastAsia="zh-TW"/>
              </w:rPr>
              <w:t>6</w:t>
            </w:r>
          </w:p>
        </w:tc>
        <w:tc>
          <w:tcPr>
            <w:tcW w:w="2380" w:type="dxa"/>
            <w:vAlign w:val="center"/>
          </w:tcPr>
          <w:p w14:paraId="0E68C44F" w14:textId="77777777" w:rsidR="002F74A8" w:rsidRPr="007A6A13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D37E15">
              <w:rPr>
                <w:lang w:val="en-US" w:eastAsia="zh-TW"/>
              </w:rPr>
              <w:t>10.22.242.35</w:t>
            </w:r>
          </w:p>
        </w:tc>
      </w:tr>
      <w:tr w:rsidR="002F74A8" w:rsidRPr="000E6967" w14:paraId="7983216B" w14:textId="77777777" w:rsidTr="002F74A8">
        <w:trPr>
          <w:trHeight w:val="983"/>
        </w:trPr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7ED99A36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南區</w:t>
            </w:r>
          </w:p>
        </w:tc>
        <w:tc>
          <w:tcPr>
            <w:tcW w:w="2410" w:type="dxa"/>
            <w:vAlign w:val="center"/>
          </w:tcPr>
          <w:p w14:paraId="7CFE05B2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F80E20">
              <w:rPr>
                <w:lang w:val="en-US" w:eastAsia="zh-TW"/>
              </w:rPr>
              <w:t>10.23.88.108</w:t>
            </w:r>
          </w:p>
        </w:tc>
        <w:tc>
          <w:tcPr>
            <w:tcW w:w="2552" w:type="dxa"/>
            <w:vAlign w:val="center"/>
          </w:tcPr>
          <w:p w14:paraId="77073629" w14:textId="12DD8A69" w:rsidR="002F74A8" w:rsidRPr="000F2EF8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color w:val="000000" w:themeColor="text1"/>
              </w:rPr>
            </w:pPr>
            <w:r w:rsidRPr="000F2EF8">
              <w:rPr>
                <w:rFonts w:hint="eastAsia"/>
                <w:color w:val="000000" w:themeColor="text1"/>
                <w:lang w:eastAsia="zh-TW"/>
              </w:rPr>
              <w:t>內</w:t>
            </w:r>
            <w:r w:rsidRPr="000F2EF8">
              <w:rPr>
                <w:rFonts w:hint="eastAsia"/>
                <w:color w:val="000000" w:themeColor="text1"/>
              </w:rPr>
              <w:t>：</w:t>
            </w:r>
            <w:r w:rsidRPr="000F2EF8">
              <w:rPr>
                <w:color w:val="000000" w:themeColor="text1"/>
              </w:rPr>
              <w:t xml:space="preserve"> </w:t>
            </w:r>
            <w:r w:rsidR="000F2EF8" w:rsidRPr="000F2EF8">
              <w:rPr>
                <w:rFonts w:hint="eastAsia"/>
                <w:color w:val="000000" w:themeColor="text1"/>
                <w:lang w:val="en-US"/>
              </w:rPr>
              <w:t>10.27.64.2</w:t>
            </w:r>
          </w:p>
          <w:p w14:paraId="5D493E29" w14:textId="0A93C707" w:rsidR="002F74A8" w:rsidRPr="0019229B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color w:val="EE0000"/>
                <w:lang w:eastAsia="zh-TW"/>
              </w:rPr>
            </w:pPr>
            <w:r w:rsidRPr="000F2EF8">
              <w:rPr>
                <w:rFonts w:hint="eastAsia"/>
                <w:color w:val="000000" w:themeColor="text1"/>
              </w:rPr>
              <w:t>外：</w:t>
            </w:r>
            <w:r w:rsidRPr="000F2EF8">
              <w:rPr>
                <w:color w:val="000000" w:themeColor="text1"/>
              </w:rPr>
              <w:t xml:space="preserve"> </w:t>
            </w:r>
            <w:r w:rsidR="000F2EF8" w:rsidRPr="000F2EF8">
              <w:rPr>
                <w:rFonts w:hint="eastAsia"/>
                <w:color w:val="000000" w:themeColor="text1"/>
                <w:lang w:val="en-US"/>
              </w:rPr>
              <w:t>10.26.244.34</w:t>
            </w:r>
          </w:p>
        </w:tc>
        <w:tc>
          <w:tcPr>
            <w:tcW w:w="2380" w:type="dxa"/>
            <w:vAlign w:val="center"/>
          </w:tcPr>
          <w:p w14:paraId="43178CD8" w14:textId="7BD71374" w:rsidR="002F74A8" w:rsidRPr="007A6A13" w:rsidRDefault="0019229B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19229B">
              <w:rPr>
                <w:lang w:val="en-US" w:eastAsia="zh-TW"/>
              </w:rPr>
              <w:t>10.26.244.33</w:t>
            </w:r>
          </w:p>
        </w:tc>
      </w:tr>
      <w:tr w:rsidR="002F74A8" w:rsidRPr="000E6967" w14:paraId="7C85D2F8" w14:textId="77777777" w:rsidTr="002F74A8">
        <w:trPr>
          <w:trHeight w:val="841"/>
        </w:trPr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36A5F5BD" w14:textId="77777777" w:rsidR="002F74A8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高國</w:t>
            </w:r>
          </w:p>
        </w:tc>
        <w:tc>
          <w:tcPr>
            <w:tcW w:w="2410" w:type="dxa"/>
            <w:vAlign w:val="center"/>
          </w:tcPr>
          <w:p w14:paraId="17D134D8" w14:textId="77777777" w:rsidR="002F74A8" w:rsidRPr="000E6967" w:rsidRDefault="002F74A8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F80E20">
              <w:rPr>
                <w:lang w:val="en-US" w:eastAsia="zh-TW"/>
              </w:rPr>
              <w:t>10.</w:t>
            </w:r>
            <w:r>
              <w:rPr>
                <w:rFonts w:hint="eastAsia"/>
                <w:lang w:val="en-US" w:eastAsia="zh-TW"/>
              </w:rPr>
              <w:t>15</w:t>
            </w:r>
            <w:r w:rsidRPr="00F80E20">
              <w:rPr>
                <w:lang w:val="en-US" w:eastAsia="zh-TW"/>
              </w:rPr>
              <w:t>.88.108</w:t>
            </w:r>
          </w:p>
        </w:tc>
        <w:tc>
          <w:tcPr>
            <w:tcW w:w="2552" w:type="dxa"/>
            <w:vAlign w:val="center"/>
          </w:tcPr>
          <w:p w14:paraId="5A804273" w14:textId="63A0B064" w:rsidR="002F74A8" w:rsidRPr="000F2EF8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color w:val="000000" w:themeColor="text1"/>
              </w:rPr>
            </w:pPr>
            <w:r w:rsidRPr="000F2EF8">
              <w:rPr>
                <w:rFonts w:hint="eastAsia"/>
                <w:color w:val="000000" w:themeColor="text1"/>
                <w:lang w:eastAsia="zh-TW"/>
              </w:rPr>
              <w:t>內</w:t>
            </w:r>
            <w:r w:rsidRPr="000F2EF8">
              <w:rPr>
                <w:rFonts w:hint="eastAsia"/>
                <w:color w:val="000000" w:themeColor="text1"/>
              </w:rPr>
              <w:t>：</w:t>
            </w:r>
            <w:r w:rsidRPr="000F2EF8">
              <w:rPr>
                <w:color w:val="000000" w:themeColor="text1"/>
              </w:rPr>
              <w:t xml:space="preserve"> </w:t>
            </w:r>
            <w:r w:rsidR="000F2EF8" w:rsidRPr="000F2EF8">
              <w:rPr>
                <w:rFonts w:hint="eastAsia"/>
                <w:color w:val="000000" w:themeColor="text1"/>
                <w:lang w:val="en-US"/>
              </w:rPr>
              <w:t>10.15.64.2</w:t>
            </w:r>
          </w:p>
          <w:p w14:paraId="598D3984" w14:textId="386E02E5" w:rsidR="002F74A8" w:rsidRPr="0019229B" w:rsidRDefault="002F74A8" w:rsidP="002F74A8">
            <w:pPr>
              <w:pStyle w:val="af3"/>
              <w:spacing w:before="95" w:after="95"/>
              <w:ind w:leftChars="0" w:left="0" w:firstLineChars="0" w:firstLine="0"/>
              <w:rPr>
                <w:color w:val="EE0000"/>
                <w:lang w:eastAsia="zh-TW"/>
              </w:rPr>
            </w:pPr>
            <w:r w:rsidRPr="000F2EF8">
              <w:rPr>
                <w:rFonts w:hint="eastAsia"/>
                <w:color w:val="000000" w:themeColor="text1"/>
              </w:rPr>
              <w:lastRenderedPageBreak/>
              <w:t>外：</w:t>
            </w:r>
            <w:r w:rsidRPr="000F2EF8">
              <w:rPr>
                <w:color w:val="000000" w:themeColor="text1"/>
              </w:rPr>
              <w:t xml:space="preserve"> </w:t>
            </w:r>
            <w:r w:rsidR="000F2EF8" w:rsidRPr="000F2EF8">
              <w:rPr>
                <w:rFonts w:hint="eastAsia"/>
                <w:color w:val="000000" w:themeColor="text1"/>
                <w:lang w:val="en-US"/>
              </w:rPr>
              <w:t>10.14.214.2</w:t>
            </w:r>
          </w:p>
        </w:tc>
        <w:tc>
          <w:tcPr>
            <w:tcW w:w="2380" w:type="dxa"/>
            <w:vAlign w:val="center"/>
          </w:tcPr>
          <w:p w14:paraId="211D4FA9" w14:textId="7A59BA52" w:rsidR="002F74A8" w:rsidRPr="007A6A13" w:rsidRDefault="0019229B" w:rsidP="002F74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19229B">
              <w:rPr>
                <w:lang w:val="en-US" w:eastAsia="zh-TW"/>
              </w:rPr>
              <w:lastRenderedPageBreak/>
              <w:t>10.14.210.103</w:t>
            </w:r>
          </w:p>
        </w:tc>
      </w:tr>
    </w:tbl>
    <w:p w14:paraId="58B1C168" w14:textId="2514CB6B" w:rsidR="00D65CD0" w:rsidRPr="00D65CD0" w:rsidRDefault="001B5F72" w:rsidP="00D65CD0">
      <w:pPr>
        <w:pStyle w:val="af3"/>
        <w:spacing w:before="95" w:after="95"/>
        <w:ind w:leftChars="0" w:left="0" w:firstLineChars="0" w:firstLine="0"/>
        <w:jc w:val="center"/>
        <w:rPr>
          <w:szCs w:val="28"/>
          <w:lang w:eastAsia="zh-TW"/>
        </w:rPr>
      </w:pPr>
      <w:r w:rsidRPr="001B5F72">
        <w:rPr>
          <w:szCs w:val="28"/>
        </w:rPr>
        <w:t>表</w:t>
      </w:r>
      <w:r w:rsidRPr="001B5F72">
        <w:rPr>
          <w:szCs w:val="28"/>
        </w:rPr>
        <w:t xml:space="preserve"> </w:t>
      </w:r>
      <w:r>
        <w:rPr>
          <w:szCs w:val="28"/>
        </w:rPr>
        <w:fldChar w:fldCharType="begin"/>
      </w:r>
      <w:r>
        <w:rPr>
          <w:szCs w:val="28"/>
        </w:rPr>
        <w:instrText xml:space="preserve"> SEQ </w:instrText>
      </w:r>
      <w:r>
        <w:rPr>
          <w:szCs w:val="28"/>
        </w:rPr>
        <w:instrText>表</w:instrText>
      </w:r>
      <w:r>
        <w:rPr>
          <w:szCs w:val="28"/>
        </w:rPr>
        <w:instrText xml:space="preserve"> \* ARABIC </w:instrText>
      </w:r>
      <w:r>
        <w:rPr>
          <w:szCs w:val="28"/>
        </w:rPr>
        <w:fldChar w:fldCharType="separate"/>
      </w:r>
      <w:r w:rsidR="004D413C">
        <w:rPr>
          <w:noProof/>
          <w:szCs w:val="28"/>
        </w:rPr>
        <w:t>5</w:t>
      </w:r>
      <w:r>
        <w:rPr>
          <w:szCs w:val="28"/>
        </w:rPr>
        <w:fldChar w:fldCharType="end"/>
      </w:r>
      <w:r w:rsidRPr="001B5F72">
        <w:rPr>
          <w:szCs w:val="28"/>
        </w:rPr>
        <w:t>、</w:t>
      </w:r>
      <w:r w:rsidRPr="001B5F72">
        <w:rPr>
          <w:szCs w:val="28"/>
          <w:lang w:eastAsia="zh-TW"/>
        </w:rPr>
        <w:t>WSUS</w:t>
      </w:r>
      <w:r w:rsidRPr="001B5F72">
        <w:rPr>
          <w:szCs w:val="28"/>
          <w:lang w:eastAsia="zh-TW"/>
        </w:rPr>
        <w:t>設定</w:t>
      </w:r>
      <w:proofErr w:type="spellStart"/>
      <w:r w:rsidRPr="001B5F72">
        <w:rPr>
          <w:szCs w:val="28"/>
          <w:lang w:eastAsia="zh-TW"/>
        </w:rPr>
        <w:t>IP</w:t>
      </w:r>
      <w:r w:rsidRPr="001B5F72">
        <w:rPr>
          <w:szCs w:val="28"/>
          <w:lang w:eastAsia="zh-TW"/>
        </w:rPr>
        <w:t>對照表</w:t>
      </w:r>
      <w:bookmarkEnd w:id="38"/>
      <w:bookmarkEnd w:id="39"/>
      <w:bookmarkEnd w:id="40"/>
      <w:proofErr w:type="spellEnd"/>
    </w:p>
    <w:p w14:paraId="3748B3FA" w14:textId="77777777" w:rsidR="00F80E20" w:rsidRPr="001B5F72" w:rsidRDefault="00F80E20" w:rsidP="001B5F72">
      <w:pPr>
        <w:widowControl/>
        <w:textAlignment w:val="auto"/>
        <w:rPr>
          <w:lang w:val="x-none"/>
        </w:rPr>
      </w:pPr>
    </w:p>
    <w:p w14:paraId="29E61846" w14:textId="565FC489" w:rsidR="000E6967" w:rsidRPr="005E1FAF" w:rsidRDefault="000E6967" w:rsidP="005E1FAF">
      <w:pPr>
        <w:pStyle w:val="af3"/>
        <w:spacing w:before="95" w:after="95"/>
        <w:ind w:left="854" w:firstLine="560"/>
      </w:pPr>
      <w:r w:rsidRPr="005E1FAF">
        <w:rPr>
          <w:rFonts w:hint="eastAsia"/>
        </w:rPr>
        <w:t>(</w:t>
      </w:r>
      <w:proofErr w:type="spellStart"/>
      <w:r w:rsidRPr="005E1FAF">
        <w:rPr>
          <w:rFonts w:hint="eastAsia"/>
        </w:rPr>
        <w:t>以主中心外網區為例，</w:t>
      </w:r>
      <w:r w:rsidRPr="005E1FAF">
        <w:t>WSUS</w:t>
      </w:r>
      <w:proofErr w:type="spellEnd"/>
      <w:r w:rsidRPr="005E1FAF">
        <w:t xml:space="preserve"> IP</w:t>
      </w:r>
      <w:r w:rsidRPr="005E1FAF">
        <w:rPr>
          <w:rFonts w:hint="eastAsia"/>
        </w:rPr>
        <w:t>為</w:t>
      </w:r>
      <w:r w:rsidRPr="005E1FAF">
        <w:t>1</w:t>
      </w:r>
      <w:r w:rsidR="005E1A6C">
        <w:rPr>
          <w:rFonts w:hint="eastAsia"/>
          <w:lang w:eastAsia="zh-TW"/>
        </w:rPr>
        <w:t>0.254.215.217</w:t>
      </w:r>
      <w:r w:rsidRPr="005E1FAF">
        <w:rPr>
          <w:rFonts w:hint="eastAsia"/>
        </w:rPr>
        <w:t xml:space="preserve"> )</w:t>
      </w:r>
    </w:p>
    <w:p w14:paraId="72A93670" w14:textId="159AD200" w:rsidR="00905DB4" w:rsidRDefault="005E1A6C" w:rsidP="005E1A6C">
      <w:pPr>
        <w:pStyle w:val="af3"/>
        <w:spacing w:before="95" w:after="95"/>
        <w:ind w:left="854" w:firstLine="560"/>
        <w:rPr>
          <w:lang w:eastAsia="zh-TW"/>
        </w:rPr>
      </w:pPr>
      <w:r w:rsidRPr="005E1A6C">
        <w:rPr>
          <w:noProof/>
          <w:lang w:val="en-US" w:eastAsia="zh-TW"/>
        </w:rPr>
        <w:drawing>
          <wp:anchor distT="0" distB="0" distL="114300" distR="114300" simplePos="0" relativeHeight="251698176" behindDoc="1" locked="0" layoutInCell="1" allowOverlap="1" wp14:anchorId="4D2E6826" wp14:editId="69774DF6">
            <wp:simplePos x="0" y="0"/>
            <wp:positionH relativeFrom="column">
              <wp:posOffset>113030</wp:posOffset>
            </wp:positionH>
            <wp:positionV relativeFrom="paragraph">
              <wp:posOffset>422275</wp:posOffset>
            </wp:positionV>
            <wp:extent cx="5759450" cy="3718560"/>
            <wp:effectExtent l="0" t="0" r="0" b="0"/>
            <wp:wrapTight wrapText="bothSides">
              <wp:wrapPolygon edited="0">
                <wp:start x="0" y="0"/>
                <wp:lineTo x="0" y="21467"/>
                <wp:lineTo x="21505" y="21467"/>
                <wp:lineTo x="21505" y="0"/>
                <wp:lineTo x="0" y="0"/>
              </wp:wrapPolygon>
            </wp:wrapTight>
            <wp:docPr id="142438338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338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E1FAF">
        <w:rPr>
          <w:rFonts w:hint="eastAsia"/>
        </w:rPr>
        <w:t>以下為</w:t>
      </w:r>
      <w:r>
        <w:rPr>
          <w:rFonts w:hint="eastAsia"/>
          <w:lang w:eastAsia="zh-TW"/>
        </w:rPr>
        <w:t>移轉指向</w:t>
      </w:r>
      <w:proofErr w:type="spellEnd"/>
      <w:r w:rsidR="00A53350" w:rsidRPr="005E1FAF">
        <w:rPr>
          <w:rFonts w:hint="eastAsia"/>
        </w:rPr>
        <w:t xml:space="preserve">WSUS </w:t>
      </w:r>
      <w:proofErr w:type="spellStart"/>
      <w:r>
        <w:rPr>
          <w:rFonts w:hint="eastAsia"/>
          <w:lang w:eastAsia="zh-TW"/>
        </w:rPr>
        <w:t>GPO</w:t>
      </w:r>
      <w:r w:rsidR="006A5B5F" w:rsidRPr="005E1FAF">
        <w:rPr>
          <w:rFonts w:hint="eastAsia"/>
        </w:rPr>
        <w:t>所屬服務位置對應</w:t>
      </w:r>
      <w:r w:rsidR="006A5B5F" w:rsidRPr="005E1FAF">
        <w:rPr>
          <w:rFonts w:hint="eastAsia"/>
        </w:rPr>
        <w:t>IP</w:t>
      </w:r>
      <w:proofErr w:type="spellEnd"/>
      <w:r w:rsidR="006A5B5F" w:rsidRPr="005E1FAF">
        <w:rPr>
          <w:rFonts w:hint="eastAsia"/>
        </w:rPr>
        <w:t>。</w:t>
      </w:r>
    </w:p>
    <w:p w14:paraId="105422F7" w14:textId="1ADDF5E0" w:rsidR="005E1A6C" w:rsidRPr="001017F3" w:rsidRDefault="005E1A6C" w:rsidP="005E1A6C">
      <w:pPr>
        <w:pStyle w:val="afffff1"/>
        <w:jc w:val="center"/>
        <w:rPr>
          <w:rFonts w:eastAsia="Times New Roman"/>
          <w:noProof/>
          <w:sz w:val="28"/>
          <w:szCs w:val="28"/>
          <w:lang w:val="x-none" w:eastAsia="x-none"/>
        </w:rPr>
      </w:pPr>
      <w:r w:rsidRPr="005E1A6C">
        <w:rPr>
          <w:noProof/>
        </w:rPr>
        <w:drawing>
          <wp:anchor distT="0" distB="0" distL="114300" distR="114300" simplePos="0" relativeHeight="251699200" behindDoc="1" locked="0" layoutInCell="1" allowOverlap="1" wp14:anchorId="3B615348" wp14:editId="657DE2A2">
            <wp:simplePos x="0" y="0"/>
            <wp:positionH relativeFrom="column">
              <wp:posOffset>219710</wp:posOffset>
            </wp:positionH>
            <wp:positionV relativeFrom="paragraph">
              <wp:posOffset>4185920</wp:posOffset>
            </wp:positionV>
            <wp:extent cx="564388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508" y="21380"/>
                <wp:lineTo x="21508" y="0"/>
                <wp:lineTo x="0" y="0"/>
              </wp:wrapPolygon>
            </wp:wrapTight>
            <wp:docPr id="1332023849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3849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17F3">
        <w:rPr>
          <w:rFonts w:hint="eastAsia"/>
          <w:sz w:val="28"/>
          <w:szCs w:val="28"/>
        </w:rPr>
        <w:t>圖</w:t>
      </w:r>
      <w:r w:rsidRPr="001017F3">
        <w:rPr>
          <w:rFonts w:hint="eastAsia"/>
          <w:sz w:val="28"/>
          <w:szCs w:val="28"/>
        </w:rPr>
        <w:t xml:space="preserve"> </w:t>
      </w:r>
      <w:r w:rsidR="006F3282">
        <w:rPr>
          <w:rFonts w:hint="eastAsia"/>
          <w:sz w:val="28"/>
          <w:szCs w:val="28"/>
        </w:rPr>
        <w:t>3</w:t>
      </w:r>
      <w:r w:rsidRPr="001017F3">
        <w:rPr>
          <w:rFonts w:hint="eastAsia"/>
          <w:sz w:val="28"/>
          <w:szCs w:val="28"/>
        </w:rPr>
        <w:t>、</w:t>
      </w:r>
      <w:r w:rsidRPr="005E1A6C">
        <w:rPr>
          <w:rFonts w:hint="eastAsia"/>
          <w:sz w:val="28"/>
          <w:szCs w:val="28"/>
        </w:rPr>
        <w:t>移轉指向</w:t>
      </w:r>
      <w:r w:rsidRPr="005E1A6C">
        <w:rPr>
          <w:rFonts w:hint="eastAsia"/>
          <w:sz w:val="28"/>
          <w:szCs w:val="28"/>
        </w:rPr>
        <w:t>WSUS GPO</w:t>
      </w:r>
      <w:r w:rsidRPr="001017F3">
        <w:rPr>
          <w:rFonts w:hint="eastAsia"/>
          <w:sz w:val="28"/>
          <w:szCs w:val="28"/>
        </w:rPr>
        <w:t>圖</w:t>
      </w:r>
    </w:p>
    <w:p w14:paraId="212D5F74" w14:textId="19F590F9" w:rsidR="005E1A6C" w:rsidRPr="005E1A6C" w:rsidRDefault="005E1A6C" w:rsidP="005E1A6C">
      <w:pPr>
        <w:pStyle w:val="afffff1"/>
        <w:jc w:val="center"/>
        <w:rPr>
          <w:lang w:val="x-none"/>
        </w:rPr>
      </w:pPr>
      <w:r w:rsidRPr="001017F3">
        <w:rPr>
          <w:rFonts w:hint="eastAsia"/>
          <w:sz w:val="28"/>
          <w:szCs w:val="28"/>
        </w:rPr>
        <w:t>圖</w:t>
      </w:r>
      <w:r w:rsidRPr="001017F3">
        <w:rPr>
          <w:rFonts w:hint="eastAsia"/>
          <w:sz w:val="28"/>
          <w:szCs w:val="28"/>
        </w:rPr>
        <w:t xml:space="preserve"> </w:t>
      </w:r>
      <w:r w:rsidR="006F3282">
        <w:rPr>
          <w:rFonts w:hint="eastAsia"/>
          <w:sz w:val="28"/>
          <w:szCs w:val="28"/>
        </w:rPr>
        <w:t>4</w:t>
      </w:r>
      <w:r w:rsidRPr="001017F3">
        <w:rPr>
          <w:rFonts w:hint="eastAsia"/>
          <w:sz w:val="28"/>
          <w:szCs w:val="28"/>
        </w:rPr>
        <w:t>、</w:t>
      </w:r>
      <w:r w:rsidRPr="005E1A6C">
        <w:rPr>
          <w:rFonts w:hint="eastAsia"/>
          <w:sz w:val="28"/>
          <w:szCs w:val="28"/>
        </w:rPr>
        <w:t>移轉指向</w:t>
      </w:r>
      <w:r w:rsidRPr="005E1A6C">
        <w:rPr>
          <w:rFonts w:hint="eastAsia"/>
          <w:sz w:val="28"/>
          <w:szCs w:val="28"/>
        </w:rPr>
        <w:t>WSUS GPO</w:t>
      </w:r>
      <w:r w:rsidRPr="001017F3">
        <w:rPr>
          <w:rFonts w:hint="eastAsia"/>
          <w:sz w:val="28"/>
          <w:szCs w:val="28"/>
        </w:rPr>
        <w:t>圖</w:t>
      </w:r>
    </w:p>
    <w:p w14:paraId="7826CAE9" w14:textId="3880E9F9" w:rsidR="00905DB4" w:rsidRDefault="00905DB4" w:rsidP="00905DB4">
      <w:pPr>
        <w:pStyle w:val="a0"/>
        <w:spacing w:before="190" w:after="95"/>
        <w:rPr>
          <w:lang w:eastAsia="zh-TW"/>
        </w:rPr>
      </w:pPr>
      <w:bookmarkStart w:id="41" w:name="_Toc215485404"/>
      <w:proofErr w:type="spellStart"/>
      <w:r>
        <w:rPr>
          <w:rFonts w:hint="eastAsia"/>
          <w:lang w:eastAsia="zh-TW"/>
        </w:rPr>
        <w:lastRenderedPageBreak/>
        <w:t>Y</w:t>
      </w:r>
      <w:r>
        <w:rPr>
          <w:lang w:eastAsia="zh-TW"/>
        </w:rPr>
        <w:t>UM</w:t>
      </w:r>
      <w:r>
        <w:rPr>
          <w:rFonts w:hint="eastAsia"/>
          <w:lang w:eastAsia="zh-TW"/>
        </w:rPr>
        <w:t>移轉</w:t>
      </w:r>
      <w:r w:rsidR="00551E59">
        <w:rPr>
          <w:rFonts w:hint="eastAsia"/>
          <w:lang w:eastAsia="zh-TW"/>
        </w:rPr>
        <w:t>作業</w:t>
      </w:r>
      <w:bookmarkEnd w:id="41"/>
      <w:proofErr w:type="spellEnd"/>
    </w:p>
    <w:p w14:paraId="0639687F" w14:textId="109040DE" w:rsidR="009E7DB5" w:rsidRDefault="009E7DB5" w:rsidP="004357E6">
      <w:pPr>
        <w:pStyle w:val="a3"/>
        <w:spacing w:before="190" w:after="95"/>
      </w:pPr>
      <w:bookmarkStart w:id="42" w:name="_Toc215485405"/>
      <w:proofErr w:type="spellStart"/>
      <w:r w:rsidRPr="009E7DB5">
        <w:rPr>
          <w:rFonts w:hint="eastAsia"/>
        </w:rPr>
        <w:t>介紹與目的</w:t>
      </w:r>
      <w:bookmarkEnd w:id="42"/>
      <w:proofErr w:type="spellEnd"/>
    </w:p>
    <w:p w14:paraId="3B6C51B7" w14:textId="0C67B214" w:rsidR="00B22BE4" w:rsidRDefault="00005F23" w:rsidP="00063584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 w:rsidRPr="005E1FAF">
        <w:rPr>
          <w:rFonts w:hint="eastAsia"/>
        </w:rPr>
        <w:t>Y</w:t>
      </w:r>
      <w:r w:rsidR="004E06D9" w:rsidRPr="005E1FAF">
        <w:t>UM</w:t>
      </w:r>
      <w:r w:rsidRPr="005E1FAF">
        <w:rPr>
          <w:rFonts w:hint="eastAsia"/>
        </w:rPr>
        <w:t>（</w:t>
      </w:r>
      <w:r w:rsidRPr="005E1FAF">
        <w:rPr>
          <w:rFonts w:hint="eastAsia"/>
        </w:rPr>
        <w:t>Yellow</w:t>
      </w:r>
      <w:proofErr w:type="spellEnd"/>
      <w:r w:rsidRPr="005E1FAF">
        <w:rPr>
          <w:rFonts w:hint="eastAsia"/>
        </w:rPr>
        <w:t xml:space="preserve"> dog Updater, </w:t>
      </w:r>
      <w:proofErr w:type="spellStart"/>
      <w:r w:rsidRPr="005E1FAF">
        <w:rPr>
          <w:rFonts w:hint="eastAsia"/>
        </w:rPr>
        <w:t>Modified</w:t>
      </w:r>
      <w:r w:rsidRPr="005E1FAF">
        <w:rPr>
          <w:rFonts w:hint="eastAsia"/>
        </w:rPr>
        <w:t>）是一個基於</w:t>
      </w:r>
      <w:r w:rsidRPr="005E1FAF">
        <w:rPr>
          <w:rFonts w:hint="eastAsia"/>
        </w:rPr>
        <w:t>RPM</w:t>
      </w:r>
      <w:r w:rsidRPr="005E1FAF">
        <w:rPr>
          <w:rFonts w:hint="eastAsia"/>
        </w:rPr>
        <w:t>包管理的字元前端軟體套件管理器。能夠從指定的伺服器下載</w:t>
      </w:r>
      <w:r w:rsidRPr="005E1FAF">
        <w:rPr>
          <w:rFonts w:hint="eastAsia"/>
        </w:rPr>
        <w:t>RPM</w:t>
      </w:r>
      <w:r w:rsidRPr="005E1FAF">
        <w:rPr>
          <w:rFonts w:hint="eastAsia"/>
        </w:rPr>
        <w:t>包並且下載、安裝</w:t>
      </w:r>
      <w:proofErr w:type="spellEnd"/>
      <w:r w:rsidRPr="005E1FAF">
        <w:rPr>
          <w:rFonts w:hint="eastAsia"/>
        </w:rPr>
        <w:t>。</w:t>
      </w:r>
    </w:p>
    <w:p w14:paraId="32149213" w14:textId="0B91D1E1" w:rsidR="00344B13" w:rsidRPr="004357E6" w:rsidRDefault="00344B13" w:rsidP="00063584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 w:rsidRPr="00F05A4E">
        <w:rPr>
          <w:rFonts w:hint="eastAsia"/>
        </w:rPr>
        <w:t>各區資訊設備重新指向</w:t>
      </w:r>
      <w:r>
        <w:rPr>
          <w:rFonts w:hint="eastAsia"/>
          <w:lang w:eastAsia="zh-TW"/>
        </w:rPr>
        <w:t>YUM</w:t>
      </w:r>
      <w:r w:rsidRPr="00F05A4E">
        <w:rPr>
          <w:rFonts w:hint="eastAsia"/>
        </w:rPr>
        <w:t>伺服器，完成</w:t>
      </w:r>
      <w:r>
        <w:rPr>
          <w:rFonts w:hint="eastAsia"/>
          <w:lang w:eastAsia="zh-TW"/>
        </w:rPr>
        <w:t>YUM</w:t>
      </w:r>
      <w:r w:rsidRPr="00F05A4E">
        <w:rPr>
          <w:rFonts w:hint="eastAsia"/>
        </w:rPr>
        <w:t>服務</w:t>
      </w:r>
      <w:r>
        <w:rPr>
          <w:rFonts w:hint="eastAsia"/>
          <w:lang w:eastAsia="zh-TW"/>
        </w:rPr>
        <w:t>移轉</w:t>
      </w:r>
      <w:r w:rsidRPr="00F05A4E">
        <w:rPr>
          <w:rFonts w:hint="eastAsia"/>
        </w:rPr>
        <w:t>整合</w:t>
      </w:r>
      <w:proofErr w:type="spellEnd"/>
      <w:r w:rsidRPr="00F05A4E">
        <w:rPr>
          <w:rFonts w:hint="eastAsia"/>
        </w:rPr>
        <w:t>。</w:t>
      </w:r>
    </w:p>
    <w:p w14:paraId="3C6AEDBD" w14:textId="2309AB94" w:rsidR="00063584" w:rsidRPr="00063584" w:rsidRDefault="009E7DB5" w:rsidP="00063584">
      <w:pPr>
        <w:pStyle w:val="a3"/>
        <w:spacing w:before="190" w:after="95"/>
        <w:rPr>
          <w:lang w:eastAsia="zh-TW"/>
        </w:rPr>
      </w:pPr>
      <w:bookmarkStart w:id="43" w:name="_Toc215485406"/>
      <w:proofErr w:type="spellStart"/>
      <w:r>
        <w:rPr>
          <w:rFonts w:hint="eastAsia"/>
          <w:lang w:eastAsia="zh-TW"/>
        </w:rPr>
        <w:t>YUM</w:t>
      </w:r>
      <w:r w:rsidRPr="009E7DB5">
        <w:rPr>
          <w:rFonts w:hint="eastAsia"/>
        </w:rPr>
        <w:t>設</w:t>
      </w:r>
      <w:r>
        <w:rPr>
          <w:rFonts w:hint="eastAsia"/>
          <w:lang w:eastAsia="zh-TW"/>
        </w:rPr>
        <w:t>置</w:t>
      </w:r>
      <w:r w:rsidRPr="009E7DB5">
        <w:rPr>
          <w:rFonts w:hint="eastAsia"/>
        </w:rPr>
        <w:t>說明</w:t>
      </w:r>
      <w:bookmarkEnd w:id="43"/>
      <w:proofErr w:type="spellEnd"/>
    </w:p>
    <w:p w14:paraId="1F3FE784" w14:textId="3DB8F3AD" w:rsidR="000E6967" w:rsidRPr="00C91A07" w:rsidRDefault="00C91A07" w:rsidP="00C91A07">
      <w:pPr>
        <w:pStyle w:val="afffff1"/>
        <w:jc w:val="center"/>
        <w:rPr>
          <w:sz w:val="28"/>
          <w:szCs w:val="28"/>
        </w:rPr>
      </w:pPr>
      <w:bookmarkStart w:id="44" w:name="_Toc215483497"/>
      <w:bookmarkStart w:id="45" w:name="_Hlk88754448"/>
      <w:r w:rsidRPr="00C91A07">
        <w:rPr>
          <w:rFonts w:hint="eastAsia"/>
          <w:sz w:val="28"/>
          <w:szCs w:val="28"/>
        </w:rPr>
        <w:t>表</w:t>
      </w:r>
      <w:r w:rsidRPr="00C91A07">
        <w:rPr>
          <w:rFonts w:hint="eastAsia"/>
          <w:sz w:val="28"/>
          <w:szCs w:val="28"/>
        </w:rPr>
        <w:t xml:space="preserve"> </w:t>
      </w:r>
      <w:r w:rsidRPr="00C91A07">
        <w:rPr>
          <w:sz w:val="28"/>
          <w:szCs w:val="28"/>
        </w:rPr>
        <w:fldChar w:fldCharType="begin"/>
      </w:r>
      <w:r w:rsidRPr="00C91A07">
        <w:rPr>
          <w:sz w:val="28"/>
          <w:szCs w:val="28"/>
        </w:rPr>
        <w:instrText xml:space="preserve"> </w:instrText>
      </w:r>
      <w:r w:rsidRPr="00C91A07">
        <w:rPr>
          <w:rFonts w:hint="eastAsia"/>
          <w:sz w:val="28"/>
          <w:szCs w:val="28"/>
        </w:rPr>
        <w:instrText xml:space="preserve">SEQ </w:instrText>
      </w:r>
      <w:r w:rsidRPr="00C91A07">
        <w:rPr>
          <w:rFonts w:hint="eastAsia"/>
          <w:sz w:val="28"/>
          <w:szCs w:val="28"/>
        </w:rPr>
        <w:instrText>表</w:instrText>
      </w:r>
      <w:r w:rsidRPr="00C91A07">
        <w:rPr>
          <w:rFonts w:hint="eastAsia"/>
          <w:sz w:val="28"/>
          <w:szCs w:val="28"/>
        </w:rPr>
        <w:instrText xml:space="preserve"> \* ARABIC</w:instrText>
      </w:r>
      <w:r w:rsidRPr="00C91A07">
        <w:rPr>
          <w:sz w:val="28"/>
          <w:szCs w:val="28"/>
        </w:rPr>
        <w:instrText xml:space="preserve"> </w:instrText>
      </w:r>
      <w:r w:rsidRPr="00C91A07">
        <w:rPr>
          <w:sz w:val="28"/>
          <w:szCs w:val="28"/>
        </w:rPr>
        <w:fldChar w:fldCharType="separate"/>
      </w:r>
      <w:r w:rsidR="004D413C">
        <w:rPr>
          <w:noProof/>
          <w:sz w:val="28"/>
          <w:szCs w:val="28"/>
        </w:rPr>
        <w:t>6</w:t>
      </w:r>
      <w:r w:rsidRPr="00C91A07">
        <w:rPr>
          <w:sz w:val="28"/>
          <w:szCs w:val="28"/>
        </w:rPr>
        <w:fldChar w:fldCharType="end"/>
      </w:r>
      <w:r w:rsidRPr="00C91A07">
        <w:rPr>
          <w:rFonts w:hint="eastAsia"/>
          <w:sz w:val="28"/>
          <w:szCs w:val="28"/>
        </w:rPr>
        <w:t>、</w:t>
      </w:r>
      <w:r w:rsidRPr="00C91A07">
        <w:rPr>
          <w:rFonts w:hint="eastAsia"/>
          <w:sz w:val="28"/>
          <w:szCs w:val="28"/>
        </w:rPr>
        <w:t>YUM</w:t>
      </w:r>
      <w:r w:rsidRPr="00C91A07">
        <w:rPr>
          <w:rFonts w:hint="eastAsia"/>
          <w:sz w:val="28"/>
          <w:szCs w:val="28"/>
        </w:rPr>
        <w:t>設定</w:t>
      </w:r>
      <w:r w:rsidRPr="00C91A07">
        <w:rPr>
          <w:rFonts w:hint="eastAsia"/>
          <w:sz w:val="28"/>
          <w:szCs w:val="28"/>
        </w:rPr>
        <w:t>IP</w:t>
      </w:r>
      <w:r w:rsidRPr="00C91A07">
        <w:rPr>
          <w:rFonts w:hint="eastAsia"/>
          <w:sz w:val="28"/>
          <w:szCs w:val="28"/>
        </w:rPr>
        <w:t>對照表</w:t>
      </w:r>
      <w:bookmarkEnd w:id="44"/>
    </w:p>
    <w:bookmarkEnd w:id="45"/>
    <w:tbl>
      <w:tblPr>
        <w:tblStyle w:val="affd"/>
        <w:tblpPr w:leftFromText="180" w:rightFromText="180" w:vertAnchor="text" w:horzAnchor="margin" w:tblpY="93"/>
        <w:tblW w:w="9162" w:type="dxa"/>
        <w:tblLook w:val="04A0" w:firstRow="1" w:lastRow="0" w:firstColumn="1" w:lastColumn="0" w:noHBand="0" w:noVBand="1"/>
      </w:tblPr>
      <w:tblGrid>
        <w:gridCol w:w="1980"/>
        <w:gridCol w:w="2410"/>
        <w:gridCol w:w="2693"/>
        <w:gridCol w:w="2079"/>
      </w:tblGrid>
      <w:tr w:rsidR="00063584" w:rsidRPr="000E6967" w14:paraId="5887CA2D" w14:textId="77777777" w:rsidTr="00063584">
        <w:trPr>
          <w:trHeight w:val="689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9F6D594" w14:textId="77777777" w:rsidR="00063584" w:rsidRPr="000E6967" w:rsidRDefault="00063584" w:rsidP="00063584">
            <w:pPr>
              <w:pStyle w:val="af3"/>
              <w:spacing w:before="95" w:after="95"/>
              <w:ind w:left="854" w:firstLine="561"/>
              <w:jc w:val="center"/>
              <w:rPr>
                <w:b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D6C750C" w14:textId="77777777" w:rsidR="00063584" w:rsidRPr="000E6967" w:rsidRDefault="00063584" w:rsidP="00063584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內網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4D2FE97" w14:textId="1C69DB7E" w:rsidR="00063584" w:rsidRPr="000E6967" w:rsidRDefault="00063584" w:rsidP="0006358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proofErr w:type="spellStart"/>
            <w:r w:rsidRPr="000E6967">
              <w:rPr>
                <w:rFonts w:hint="eastAsia"/>
              </w:rPr>
              <w:t>中介</w:t>
            </w:r>
            <w:proofErr w:type="spellEnd"/>
          </w:p>
        </w:tc>
        <w:tc>
          <w:tcPr>
            <w:tcW w:w="2079" w:type="dxa"/>
            <w:shd w:val="clear" w:color="auto" w:fill="D9D9D9" w:themeFill="background1" w:themeFillShade="D9"/>
          </w:tcPr>
          <w:p w14:paraId="7D7DA74A" w14:textId="77777777" w:rsidR="00063584" w:rsidRPr="000E6967" w:rsidRDefault="00063584" w:rsidP="00063584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外網</w:t>
            </w:r>
            <w:proofErr w:type="spellEnd"/>
          </w:p>
        </w:tc>
      </w:tr>
      <w:tr w:rsidR="00637F39" w:rsidRPr="000E6967" w14:paraId="227819BB" w14:textId="77777777" w:rsidTr="008657A0">
        <w:trPr>
          <w:trHeight w:val="676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C6409C5" w14:textId="77777777" w:rsidR="00637F39" w:rsidRPr="000E6967" w:rsidRDefault="00637F39" w:rsidP="00637F39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中心</w:t>
            </w:r>
          </w:p>
        </w:tc>
        <w:tc>
          <w:tcPr>
            <w:tcW w:w="2410" w:type="dxa"/>
            <w:vAlign w:val="center"/>
          </w:tcPr>
          <w:p w14:paraId="54D7BA35" w14:textId="77777777" w:rsidR="00637F39" w:rsidRPr="000F2EF8" w:rsidRDefault="00637F39" w:rsidP="00637F39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color w:val="000000" w:themeColor="text1"/>
                <w:lang w:eastAsia="zh-TW"/>
              </w:rPr>
            </w:pPr>
            <w:r w:rsidRPr="000F2EF8">
              <w:rPr>
                <w:rFonts w:hint="eastAsia"/>
                <w:color w:val="000000" w:themeColor="text1"/>
                <w:lang w:eastAsia="zh-TW"/>
              </w:rPr>
              <w:t>10.190.4.219(</w:t>
            </w:r>
            <w:r w:rsidRPr="000F2EF8">
              <w:rPr>
                <w:rFonts w:hint="eastAsia"/>
                <w:color w:val="000000" w:themeColor="text1"/>
                <w:lang w:eastAsia="zh-TW"/>
              </w:rPr>
              <w:t>主</w:t>
            </w:r>
            <w:r w:rsidRPr="000F2EF8">
              <w:rPr>
                <w:rFonts w:hint="eastAsia"/>
                <w:color w:val="000000" w:themeColor="text1"/>
                <w:lang w:eastAsia="zh-TW"/>
              </w:rPr>
              <w:t>)</w:t>
            </w:r>
          </w:p>
          <w:p w14:paraId="730F75F7" w14:textId="77777777" w:rsidR="00637F39" w:rsidRPr="000E6967" w:rsidRDefault="00637F39" w:rsidP="00637F39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0F2EF8">
              <w:rPr>
                <w:rFonts w:hint="eastAsia"/>
                <w:color w:val="000000" w:themeColor="text1"/>
                <w:lang w:eastAsia="zh-TW"/>
              </w:rPr>
              <w:t>10.192.4.219(</w:t>
            </w:r>
            <w:r w:rsidRPr="000F2EF8">
              <w:rPr>
                <w:rFonts w:hint="eastAsia"/>
                <w:color w:val="000000" w:themeColor="text1"/>
                <w:lang w:eastAsia="zh-TW"/>
              </w:rPr>
              <w:t>異</w:t>
            </w:r>
            <w:r w:rsidRPr="000F2EF8">
              <w:rPr>
                <w:rFonts w:hint="eastAsia"/>
                <w:color w:val="000000" w:themeColor="text1"/>
                <w:lang w:eastAsia="zh-TW"/>
              </w:rPr>
              <w:t>)</w:t>
            </w:r>
          </w:p>
        </w:tc>
        <w:tc>
          <w:tcPr>
            <w:tcW w:w="2693" w:type="dxa"/>
            <w:vAlign w:val="center"/>
          </w:tcPr>
          <w:p w14:paraId="332D8875" w14:textId="77777777" w:rsidR="00637F39" w:rsidRDefault="00637F39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7A6A13">
              <w:t>10.171.124.12</w:t>
            </w:r>
          </w:p>
          <w:p w14:paraId="74D8B091" w14:textId="77777777" w:rsidR="00637F39" w:rsidRPr="000E6967" w:rsidRDefault="00637F39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7A6A13">
              <w:t>172.24.124.12</w:t>
            </w:r>
          </w:p>
        </w:tc>
        <w:tc>
          <w:tcPr>
            <w:tcW w:w="2079" w:type="dxa"/>
            <w:vAlign w:val="center"/>
          </w:tcPr>
          <w:p w14:paraId="37FA9021" w14:textId="2911D848" w:rsidR="00637F39" w:rsidRPr="007A6A13" w:rsidRDefault="00637F39" w:rsidP="00637F39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10.254.215.219</w:t>
            </w:r>
          </w:p>
        </w:tc>
      </w:tr>
      <w:tr w:rsidR="00DB5954" w:rsidRPr="000E6967" w14:paraId="12554BD4" w14:textId="77777777" w:rsidTr="009C4731">
        <w:trPr>
          <w:trHeight w:val="1021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47FE94E" w14:textId="77777777" w:rsidR="00DB5954" w:rsidRPr="000E6967" w:rsidRDefault="00DB5954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北國</w:t>
            </w:r>
          </w:p>
        </w:tc>
        <w:tc>
          <w:tcPr>
            <w:tcW w:w="2410" w:type="dxa"/>
            <w:vAlign w:val="center"/>
          </w:tcPr>
          <w:p w14:paraId="6A265563" w14:textId="719AFEDB" w:rsidR="00DB5954" w:rsidRPr="000E6967" w:rsidRDefault="00415FFE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415FFE">
              <w:rPr>
                <w:rFonts w:hint="eastAsia"/>
                <w:color w:val="000000" w:themeColor="text1"/>
                <w:lang w:eastAsia="zh-TW"/>
              </w:rPr>
              <w:t>1</w:t>
            </w:r>
            <w:r w:rsidRPr="00415FFE">
              <w:rPr>
                <w:color w:val="000000" w:themeColor="text1"/>
                <w:lang w:eastAsia="zh-TW"/>
              </w:rPr>
              <w:t>0.11.88.1</w:t>
            </w:r>
          </w:p>
        </w:tc>
        <w:tc>
          <w:tcPr>
            <w:tcW w:w="2693" w:type="dxa"/>
            <w:vAlign w:val="center"/>
          </w:tcPr>
          <w:p w14:paraId="27D519E2" w14:textId="6C53F566" w:rsidR="008976EC" w:rsidRDefault="008976EC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="00415FFE" w:rsidRPr="00415FFE">
              <w:t>10.11.64.1</w:t>
            </w:r>
          </w:p>
          <w:p w14:paraId="2280A451" w14:textId="73B7B8C8" w:rsidR="00DB5954" w:rsidRPr="000E6967" w:rsidRDefault="008976EC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="00415FFE" w:rsidRPr="00415FFE">
              <w:t>10.138.242.2</w:t>
            </w:r>
          </w:p>
        </w:tc>
        <w:tc>
          <w:tcPr>
            <w:tcW w:w="2079" w:type="dxa"/>
            <w:vAlign w:val="center"/>
          </w:tcPr>
          <w:p w14:paraId="3C2C80C8" w14:textId="398EFD72" w:rsidR="00DB5954" w:rsidRDefault="00415FFE" w:rsidP="00DB595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415FFE">
              <w:rPr>
                <w:color w:val="000000" w:themeColor="text1"/>
                <w:lang w:eastAsia="zh-TW"/>
              </w:rPr>
              <w:t>10.138.242.1</w:t>
            </w:r>
          </w:p>
        </w:tc>
      </w:tr>
      <w:tr w:rsidR="00DB5954" w:rsidRPr="000E6967" w14:paraId="0EF378E8" w14:textId="77777777" w:rsidTr="00976E69">
        <w:trPr>
          <w:trHeight w:val="1317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D4ACF51" w14:textId="77777777" w:rsidR="00DB5954" w:rsidRPr="000E6967" w:rsidRDefault="00DB5954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北區</w:t>
            </w:r>
          </w:p>
        </w:tc>
        <w:tc>
          <w:tcPr>
            <w:tcW w:w="2410" w:type="dxa"/>
            <w:vAlign w:val="center"/>
          </w:tcPr>
          <w:p w14:paraId="6A004551" w14:textId="55012F73" w:rsidR="00DB5954" w:rsidRPr="000E6967" w:rsidRDefault="002E15D0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8976EC">
              <w:rPr>
                <w:lang w:val="en-US" w:eastAsia="zh-TW"/>
              </w:rPr>
              <w:t>10.</w:t>
            </w:r>
            <w:r>
              <w:rPr>
                <w:rFonts w:hint="eastAsia"/>
                <w:lang w:val="en-US" w:eastAsia="zh-TW"/>
              </w:rPr>
              <w:t>19</w:t>
            </w:r>
            <w:r w:rsidRPr="008976EC">
              <w:rPr>
                <w:lang w:val="en-US" w:eastAsia="zh-TW"/>
              </w:rPr>
              <w:t>.88.118</w:t>
            </w:r>
          </w:p>
        </w:tc>
        <w:tc>
          <w:tcPr>
            <w:tcW w:w="2693" w:type="dxa"/>
            <w:vAlign w:val="center"/>
          </w:tcPr>
          <w:p w14:paraId="7D52D8B1" w14:textId="31DF8504" w:rsidR="008976EC" w:rsidRDefault="008976EC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="0028321B" w:rsidRPr="0028321B">
              <w:rPr>
                <w:lang w:val="en-US"/>
              </w:rPr>
              <w:t>10.19.64.118</w:t>
            </w:r>
          </w:p>
          <w:p w14:paraId="15A2E18B" w14:textId="59631E26" w:rsidR="00DB5954" w:rsidRPr="000E6967" w:rsidRDefault="008976EC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="0028321B" w:rsidRPr="0028321B">
              <w:rPr>
                <w:lang w:val="en-US"/>
              </w:rPr>
              <w:t>10.98.244.64</w:t>
            </w:r>
          </w:p>
        </w:tc>
        <w:tc>
          <w:tcPr>
            <w:tcW w:w="2079" w:type="dxa"/>
            <w:vAlign w:val="center"/>
          </w:tcPr>
          <w:p w14:paraId="24B355E8" w14:textId="23C23FE4" w:rsidR="00DB5954" w:rsidRPr="007A6A13" w:rsidRDefault="002E15D0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2E15D0">
              <w:rPr>
                <w:color w:val="000000" w:themeColor="text1"/>
                <w:lang w:val="en-US" w:eastAsia="zh-TW"/>
              </w:rPr>
              <w:t>10.98.244.65</w:t>
            </w:r>
          </w:p>
        </w:tc>
      </w:tr>
      <w:tr w:rsidR="00DB5954" w:rsidRPr="000E6967" w14:paraId="50445574" w14:textId="77777777" w:rsidTr="00976E69">
        <w:trPr>
          <w:trHeight w:val="1265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D7204AB" w14:textId="77777777" w:rsidR="00DB5954" w:rsidRPr="000E6967" w:rsidRDefault="00DB5954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中區</w:t>
            </w:r>
          </w:p>
        </w:tc>
        <w:tc>
          <w:tcPr>
            <w:tcW w:w="2410" w:type="dxa"/>
            <w:vAlign w:val="center"/>
          </w:tcPr>
          <w:p w14:paraId="0A29EA4B" w14:textId="5726ACBA" w:rsidR="00DB5954" w:rsidRPr="000E6967" w:rsidRDefault="008976EC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8976EC">
              <w:rPr>
                <w:lang w:val="en-US" w:eastAsia="zh-TW"/>
              </w:rPr>
              <w:t>10.23.88.118</w:t>
            </w:r>
          </w:p>
        </w:tc>
        <w:tc>
          <w:tcPr>
            <w:tcW w:w="2693" w:type="dxa"/>
            <w:vAlign w:val="center"/>
          </w:tcPr>
          <w:p w14:paraId="5730041A" w14:textId="0DA00091" w:rsidR="008976EC" w:rsidRDefault="008976EC" w:rsidP="002A060B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內：</w:t>
            </w:r>
            <w:r w:rsidR="00BF309E" w:rsidRPr="00BF309E">
              <w:rPr>
                <w:lang w:eastAsia="zh-TW"/>
              </w:rPr>
              <w:t>10.23.64.37</w:t>
            </w:r>
          </w:p>
          <w:p w14:paraId="027EBC62" w14:textId="26044A38" w:rsidR="00DB5954" w:rsidRPr="007A6A13" w:rsidRDefault="008976EC" w:rsidP="002A060B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外：</w:t>
            </w:r>
            <w:r w:rsidR="002A060B" w:rsidRPr="002A060B">
              <w:rPr>
                <w:lang w:val="en-US" w:eastAsia="zh-TW"/>
              </w:rPr>
              <w:t>10.22.242.37</w:t>
            </w:r>
          </w:p>
        </w:tc>
        <w:tc>
          <w:tcPr>
            <w:tcW w:w="2079" w:type="dxa"/>
            <w:vAlign w:val="center"/>
          </w:tcPr>
          <w:p w14:paraId="530DB778" w14:textId="76099F4E" w:rsidR="00DB5954" w:rsidRPr="007A6A13" w:rsidRDefault="00D83138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D83138">
              <w:rPr>
                <w:lang w:val="en-US" w:eastAsia="zh-TW"/>
              </w:rPr>
              <w:t>10.22.242.118</w:t>
            </w:r>
          </w:p>
        </w:tc>
      </w:tr>
      <w:tr w:rsidR="00DB5954" w:rsidRPr="000E6967" w14:paraId="4A9499B7" w14:textId="77777777" w:rsidTr="00586088">
        <w:trPr>
          <w:trHeight w:val="1268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88F3255" w14:textId="77777777" w:rsidR="00DB5954" w:rsidRPr="000E6967" w:rsidRDefault="00DB5954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南區</w:t>
            </w:r>
          </w:p>
        </w:tc>
        <w:tc>
          <w:tcPr>
            <w:tcW w:w="2410" w:type="dxa"/>
            <w:vAlign w:val="center"/>
          </w:tcPr>
          <w:p w14:paraId="588AD5FF" w14:textId="63A78896" w:rsidR="00DB5954" w:rsidRPr="000F2EF8" w:rsidRDefault="000F2EF8" w:rsidP="00DB595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color w:val="000000" w:themeColor="text1"/>
              </w:rPr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10.27.88.118</w:t>
            </w:r>
          </w:p>
        </w:tc>
        <w:tc>
          <w:tcPr>
            <w:tcW w:w="2693" w:type="dxa"/>
            <w:vAlign w:val="center"/>
          </w:tcPr>
          <w:p w14:paraId="40532F37" w14:textId="77777777" w:rsidR="000F2EF8" w:rsidRDefault="000F2EF8" w:rsidP="000F2EF8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10.27.64.5</w:t>
            </w:r>
          </w:p>
          <w:p w14:paraId="02732E4C" w14:textId="524724AD" w:rsidR="00DB5954" w:rsidRPr="007A6A13" w:rsidRDefault="000F2EF8" w:rsidP="000F2EF8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10.26.244.119</w:t>
            </w:r>
          </w:p>
        </w:tc>
        <w:tc>
          <w:tcPr>
            <w:tcW w:w="2079" w:type="dxa"/>
            <w:vAlign w:val="center"/>
          </w:tcPr>
          <w:p w14:paraId="17C3B8C8" w14:textId="2F1EF189" w:rsidR="00DB5954" w:rsidRPr="007A6A13" w:rsidRDefault="000F2EF8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10.26.244.118</w:t>
            </w:r>
          </w:p>
        </w:tc>
      </w:tr>
      <w:tr w:rsidR="00DB5954" w:rsidRPr="000E6967" w14:paraId="2753F867" w14:textId="77777777" w:rsidTr="00586088">
        <w:trPr>
          <w:trHeight w:val="676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1D9CFC8" w14:textId="77777777" w:rsidR="00DB5954" w:rsidRDefault="00DB5954" w:rsidP="00DB595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高國</w:t>
            </w:r>
          </w:p>
        </w:tc>
        <w:tc>
          <w:tcPr>
            <w:tcW w:w="2410" w:type="dxa"/>
            <w:vAlign w:val="center"/>
          </w:tcPr>
          <w:p w14:paraId="5C04FE60" w14:textId="6A827716" w:rsidR="00DB5954" w:rsidRPr="000F2EF8" w:rsidRDefault="000F2EF8" w:rsidP="00DB5954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color w:val="000000" w:themeColor="text1"/>
              </w:rPr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10.15.88.118</w:t>
            </w:r>
          </w:p>
        </w:tc>
        <w:tc>
          <w:tcPr>
            <w:tcW w:w="2693" w:type="dxa"/>
            <w:vAlign w:val="center"/>
          </w:tcPr>
          <w:p w14:paraId="15DAA5B9" w14:textId="7FD79058" w:rsidR="008976EC" w:rsidRDefault="008976EC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="000F2EF8" w:rsidRPr="000F2EF8">
              <w:rPr>
                <w:rFonts w:hint="eastAsia"/>
                <w:lang w:val="en-US"/>
              </w:rPr>
              <w:t>10.15.64.118</w:t>
            </w:r>
          </w:p>
          <w:p w14:paraId="737454F9" w14:textId="153BDBAB" w:rsidR="00DB5954" w:rsidRPr="007A6A13" w:rsidRDefault="008976EC" w:rsidP="002A060B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="000F2EF8" w:rsidRPr="000F2EF8">
              <w:rPr>
                <w:rFonts w:ascii="微軟正黑體" w:eastAsia="微軟正黑體" w:hAnsi="微軟正黑體" w:hint="eastAsia"/>
                <w:color w:val="156082"/>
                <w:sz w:val="22"/>
                <w:szCs w:val="22"/>
                <w:shd w:val="clear" w:color="auto" w:fill="FFFFFF"/>
                <w:lang w:val="en-US" w:eastAsia="zh-TW"/>
              </w:rPr>
              <w:t xml:space="preserve"> </w:t>
            </w:r>
            <w:r w:rsidR="000F2EF8" w:rsidRPr="000F2EF8">
              <w:rPr>
                <w:rFonts w:hint="eastAsia"/>
                <w:lang w:val="en-US"/>
              </w:rPr>
              <w:t>10.14.214.118</w:t>
            </w:r>
          </w:p>
        </w:tc>
        <w:tc>
          <w:tcPr>
            <w:tcW w:w="2079" w:type="dxa"/>
            <w:vAlign w:val="center"/>
          </w:tcPr>
          <w:p w14:paraId="50ECCBD1" w14:textId="050452DC" w:rsidR="00DB5954" w:rsidRPr="007A6A13" w:rsidRDefault="000F2EF8" w:rsidP="00DB5954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10.14.210.118</w:t>
            </w:r>
          </w:p>
        </w:tc>
      </w:tr>
    </w:tbl>
    <w:p w14:paraId="43C290CF" w14:textId="77777777" w:rsidR="00B35BB9" w:rsidRPr="00BB7D6C" w:rsidRDefault="00B35BB9" w:rsidP="001B5F72">
      <w:pPr>
        <w:pStyle w:val="af3"/>
        <w:spacing w:before="95" w:after="95"/>
        <w:ind w:leftChars="0" w:left="0" w:firstLineChars="0" w:firstLine="0"/>
        <w:rPr>
          <w:lang w:val="en-US" w:eastAsia="zh-TW"/>
        </w:rPr>
      </w:pPr>
    </w:p>
    <w:p w14:paraId="416CD14F" w14:textId="22BB317C" w:rsidR="00D24D86" w:rsidRDefault="001179CC" w:rsidP="005E1FAF">
      <w:pPr>
        <w:pStyle w:val="af3"/>
        <w:spacing w:before="95" w:after="95"/>
        <w:ind w:left="854" w:firstLine="560"/>
      </w:pPr>
      <w:r w:rsidRPr="001179CC">
        <w:rPr>
          <w:noProof/>
          <w:lang w:val="en-US" w:eastAsia="zh-TW"/>
        </w:rPr>
        <w:drawing>
          <wp:anchor distT="0" distB="0" distL="114300" distR="114300" simplePos="0" relativeHeight="251694080" behindDoc="1" locked="0" layoutInCell="1" allowOverlap="1" wp14:anchorId="4486EA05" wp14:editId="70A1CBC2">
            <wp:simplePos x="0" y="0"/>
            <wp:positionH relativeFrom="margin">
              <wp:posOffset>-1270</wp:posOffset>
            </wp:positionH>
            <wp:positionV relativeFrom="paragraph">
              <wp:posOffset>1036320</wp:posOffset>
            </wp:positionV>
            <wp:extent cx="5759450" cy="3277235"/>
            <wp:effectExtent l="0" t="0" r="0" b="0"/>
            <wp:wrapTight wrapText="bothSides">
              <wp:wrapPolygon edited="0">
                <wp:start x="0" y="0"/>
                <wp:lineTo x="0" y="21470"/>
                <wp:lineTo x="21505" y="21470"/>
                <wp:lineTo x="21505" y="0"/>
                <wp:lineTo x="0" y="0"/>
              </wp:wrapPolygon>
            </wp:wrapTight>
            <wp:docPr id="1387004921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4921" name="圖片 1" descr="一張含有 文字, 螢幕擷取畫面, 軟體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333">
        <w:rPr>
          <w:b/>
          <w:bCs/>
          <w:color w:val="FF0000"/>
        </w:rPr>
        <w:t xml:space="preserve"> </w:t>
      </w:r>
      <w:proofErr w:type="spellStart"/>
      <w:r w:rsidR="00D24D86" w:rsidRPr="00D24D86">
        <w:rPr>
          <w:rFonts w:hint="eastAsia"/>
        </w:rPr>
        <w:t>編輯</w:t>
      </w:r>
      <w:r w:rsidR="00D24D86" w:rsidRPr="00D24D86">
        <w:rPr>
          <w:rFonts w:hint="eastAsia"/>
        </w:rPr>
        <w:t>YUM</w:t>
      </w:r>
      <w:r w:rsidR="00D24D86" w:rsidRPr="00D24D86">
        <w:rPr>
          <w:rFonts w:hint="eastAsia"/>
        </w:rPr>
        <w:t>更新來源設定檔</w:t>
      </w:r>
      <w:proofErr w:type="spellEnd"/>
    </w:p>
    <w:tbl>
      <w:tblPr>
        <w:tblStyle w:val="affd"/>
        <w:tblpPr w:leftFromText="180" w:rightFromText="180" w:vertAnchor="text" w:horzAnchor="margin" w:tblpX="-10" w:tblpY="9"/>
        <w:tblW w:w="9070" w:type="dxa"/>
        <w:tblLook w:val="04A0" w:firstRow="1" w:lastRow="0" w:firstColumn="1" w:lastColumn="0" w:noHBand="0" w:noVBand="1"/>
      </w:tblPr>
      <w:tblGrid>
        <w:gridCol w:w="9070"/>
      </w:tblGrid>
      <w:tr w:rsidR="00D24D86" w14:paraId="4BF14E8B" w14:textId="77777777" w:rsidTr="001179CC">
        <w:tc>
          <w:tcPr>
            <w:tcW w:w="9070" w:type="dxa"/>
          </w:tcPr>
          <w:p w14:paraId="1BB6B959" w14:textId="4B8665E2" w:rsidR="00D24D86" w:rsidRPr="00D24D86" w:rsidRDefault="00D24D86" w:rsidP="001179CC">
            <w:pPr>
              <w:pStyle w:val="af3"/>
              <w:spacing w:before="95" w:after="95"/>
              <w:ind w:left="854" w:firstLine="44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ascii="Courier New" w:hAnsi="Courier New" w:cs="Courier New" w:hint="eastAsia"/>
                <w:sz w:val="22"/>
                <w:szCs w:val="20"/>
              </w:rPr>
              <w:t>v</w:t>
            </w:r>
            <w:r w:rsidRPr="00D24D86">
              <w:rPr>
                <w:rFonts w:ascii="Courier New" w:hAnsi="Courier New" w:cs="Courier New"/>
                <w:sz w:val="22"/>
                <w:szCs w:val="20"/>
              </w:rPr>
              <w:t>i /</w:t>
            </w:r>
            <w:proofErr w:type="spellStart"/>
            <w:r w:rsidRPr="00D24D86">
              <w:rPr>
                <w:rFonts w:ascii="Courier New" w:hAnsi="Courier New" w:cs="Courier New"/>
                <w:sz w:val="22"/>
                <w:szCs w:val="20"/>
              </w:rPr>
              <w:t>etc</w:t>
            </w:r>
            <w:proofErr w:type="spellEnd"/>
            <w:r w:rsidRPr="00D24D86">
              <w:rPr>
                <w:rFonts w:ascii="Courier New" w:hAnsi="Courier New" w:cs="Courier New"/>
                <w:sz w:val="22"/>
                <w:szCs w:val="20"/>
              </w:rPr>
              <w:t>/</w:t>
            </w:r>
            <w:proofErr w:type="spellStart"/>
            <w:r w:rsidRPr="00D24D86">
              <w:rPr>
                <w:rFonts w:ascii="Courier New" w:hAnsi="Courier New" w:cs="Courier New"/>
                <w:sz w:val="22"/>
                <w:szCs w:val="20"/>
              </w:rPr>
              <w:t>yum.repos.d</w:t>
            </w:r>
            <w:proofErr w:type="spellEnd"/>
            <w:r w:rsidRPr="00D24D86">
              <w:rPr>
                <w:rFonts w:ascii="Courier New" w:hAnsi="Courier New" w:cs="Courier New"/>
                <w:sz w:val="22"/>
                <w:szCs w:val="20"/>
              </w:rPr>
              <w:t>/</w:t>
            </w:r>
            <w:proofErr w:type="spellStart"/>
            <w:r w:rsidR="00B35BB9">
              <w:rPr>
                <w:rFonts w:ascii="Courier New" w:hAnsi="Courier New" w:cs="Courier New" w:hint="eastAsia"/>
                <w:sz w:val="22"/>
                <w:szCs w:val="20"/>
                <w:lang w:eastAsia="zh-TW"/>
              </w:rPr>
              <w:t>redhat</w:t>
            </w:r>
            <w:r w:rsidRPr="00D24D86">
              <w:rPr>
                <w:rFonts w:ascii="Courier New" w:hAnsi="Courier New" w:cs="Courier New"/>
                <w:sz w:val="22"/>
                <w:szCs w:val="20"/>
              </w:rPr>
              <w:t>.repo</w:t>
            </w:r>
            <w:proofErr w:type="spellEnd"/>
          </w:p>
        </w:tc>
      </w:tr>
    </w:tbl>
    <w:p w14:paraId="7D31A316" w14:textId="6B4E3DC3" w:rsidR="004E01E3" w:rsidRDefault="00C91A07" w:rsidP="006F30C3">
      <w:pPr>
        <w:pStyle w:val="af3"/>
        <w:spacing w:before="95" w:after="95"/>
        <w:ind w:leftChars="0" w:left="0" w:firstLineChars="0" w:firstLine="0"/>
        <w:rPr>
          <w:lang w:eastAsia="zh-TW"/>
        </w:rPr>
      </w:pP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CEAF16" wp14:editId="426C47AD">
                <wp:simplePos x="0" y="0"/>
                <wp:positionH relativeFrom="column">
                  <wp:posOffset>3810</wp:posOffset>
                </wp:positionH>
                <wp:positionV relativeFrom="paragraph">
                  <wp:posOffset>3933190</wp:posOffset>
                </wp:positionV>
                <wp:extent cx="5748020" cy="635"/>
                <wp:effectExtent l="0" t="0" r="0" b="0"/>
                <wp:wrapNone/>
                <wp:docPr id="22" name="文字方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DC6120" w14:textId="092D63FF" w:rsidR="00C91A07" w:rsidRPr="00C91A07" w:rsidRDefault="00C91A07" w:rsidP="00C91A07">
                            <w:pPr>
                              <w:pStyle w:val="afffff1"/>
                              <w:jc w:val="center"/>
                              <w:rPr>
                                <w:sz w:val="28"/>
                                <w:szCs w:val="28"/>
                                <w:lang w:val="x-none" w:eastAsia="x-none"/>
                              </w:rPr>
                            </w:pPr>
                            <w:r w:rsidRPr="00C91A07">
                              <w:rPr>
                                <w:sz w:val="28"/>
                                <w:szCs w:val="28"/>
                              </w:rPr>
                              <w:t>圖</w:t>
                            </w:r>
                            <w:r w:rsidRPr="00C91A0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F328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</w:t>
                            </w:r>
                            <w:r w:rsidRPr="00C91A07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Pr="00C91A07">
                              <w:rPr>
                                <w:sz w:val="28"/>
                                <w:szCs w:val="28"/>
                              </w:rPr>
                              <w:t>repo</w:t>
                            </w:r>
                            <w:r w:rsidRPr="00C91A07">
                              <w:rPr>
                                <w:sz w:val="28"/>
                                <w:szCs w:val="28"/>
                              </w:rPr>
                              <w:t>設定修改參考範例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EAF16" id="文字方塊 22" o:spid="_x0000_s1028" type="#_x0000_t202" style="position:absolute;margin-left:.3pt;margin-top:309.7pt;width:452.6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FDcGgIAAD8EAAAOAAAAZHJzL2Uyb0RvYy54bWysU8Fu2zAMvQ/YPwi6L06ytSu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" stroked="f">
                <v:textbox style="mso-fit-shape-to-text:t" inset="0,0,0,0">
                  <w:txbxContent>
                    <w:p w14:paraId="5EDC6120" w14:textId="092D63FF" w:rsidR="00C91A07" w:rsidRPr="00C91A07" w:rsidRDefault="00C91A07" w:rsidP="00C91A07">
                      <w:pPr>
                        <w:pStyle w:val="afffff1"/>
                        <w:jc w:val="center"/>
                        <w:rPr>
                          <w:sz w:val="28"/>
                          <w:szCs w:val="28"/>
                          <w:lang w:val="x-none" w:eastAsia="x-none"/>
                        </w:rPr>
                      </w:pPr>
                      <w:r w:rsidRPr="00C91A07">
                        <w:rPr>
                          <w:sz w:val="28"/>
                          <w:szCs w:val="28"/>
                        </w:rPr>
                        <w:t>圖</w:t>
                      </w:r>
                      <w:r w:rsidRPr="00C91A0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F3282">
                        <w:rPr>
                          <w:rFonts w:hint="eastAsia"/>
                          <w:sz w:val="28"/>
                          <w:szCs w:val="28"/>
                        </w:rPr>
                        <w:t>5</w:t>
                      </w:r>
                      <w:r w:rsidRPr="00C91A07">
                        <w:rPr>
                          <w:sz w:val="28"/>
                          <w:szCs w:val="28"/>
                        </w:rPr>
                        <w:t>、</w:t>
                      </w:r>
                      <w:r w:rsidRPr="00C91A07">
                        <w:rPr>
                          <w:sz w:val="28"/>
                          <w:szCs w:val="28"/>
                        </w:rPr>
                        <w:t>repo</w:t>
                      </w:r>
                      <w:r w:rsidRPr="00C91A07">
                        <w:rPr>
                          <w:sz w:val="28"/>
                          <w:szCs w:val="28"/>
                        </w:rPr>
                        <w:t>設定修改參考範例</w:t>
                      </w:r>
                    </w:p>
                  </w:txbxContent>
                </v:textbox>
              </v:shape>
            </w:pict>
          </mc:Fallback>
        </mc:AlternateContent>
      </w:r>
    </w:p>
    <w:p w14:paraId="69F3E2C5" w14:textId="4BAEA1DB" w:rsidR="004E01E3" w:rsidRDefault="001179CC" w:rsidP="005E1FAF">
      <w:pPr>
        <w:pStyle w:val="af3"/>
        <w:spacing w:before="95" w:after="95"/>
        <w:ind w:left="854" w:firstLine="560"/>
        <w:rPr>
          <w:lang w:eastAsia="zh-TW"/>
        </w:rPr>
      </w:pPr>
      <w:r w:rsidRPr="001179CC">
        <w:rPr>
          <w:noProof/>
          <w:lang w:val="en-US" w:eastAsia="zh-TW"/>
        </w:rPr>
        <w:drawing>
          <wp:anchor distT="0" distB="0" distL="114300" distR="114300" simplePos="0" relativeHeight="251695104" behindDoc="1" locked="0" layoutInCell="1" allowOverlap="1" wp14:anchorId="7D589675" wp14:editId="3FBC5CD8">
            <wp:simplePos x="0" y="0"/>
            <wp:positionH relativeFrom="column">
              <wp:posOffset>29210</wp:posOffset>
            </wp:positionH>
            <wp:positionV relativeFrom="paragraph">
              <wp:posOffset>728980</wp:posOffset>
            </wp:positionV>
            <wp:extent cx="5828030" cy="2364105"/>
            <wp:effectExtent l="0" t="0" r="1270" b="0"/>
            <wp:wrapTight wrapText="bothSides">
              <wp:wrapPolygon edited="0">
                <wp:start x="0" y="0"/>
                <wp:lineTo x="0" y="21409"/>
                <wp:lineTo x="21534" y="21409"/>
                <wp:lineTo x="21534" y="0"/>
                <wp:lineTo x="0" y="0"/>
              </wp:wrapPolygon>
            </wp:wrapTight>
            <wp:docPr id="2077170057" name="圖片 1" descr="一張含有 螢幕擷取畫面, 文字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70057" name="圖片 1" descr="一張含有 螢幕擷取畫面, 文字, 多媒體軟體, 軟體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4E01E3">
        <w:rPr>
          <w:rFonts w:hint="eastAsia"/>
        </w:rPr>
        <w:t>在執行</w:t>
      </w:r>
      <w:r w:rsidR="004E01E3">
        <w:rPr>
          <w:rFonts w:hint="eastAsia"/>
        </w:rPr>
        <w:t>y</w:t>
      </w:r>
      <w:r w:rsidR="004E01E3">
        <w:t>um</w:t>
      </w:r>
      <w:proofErr w:type="spellEnd"/>
      <w:r w:rsidR="004E01E3">
        <w:t xml:space="preserve"> install yum(</w:t>
      </w:r>
      <w:proofErr w:type="spellStart"/>
      <w:r w:rsidR="004E01E3">
        <w:rPr>
          <w:rFonts w:hint="eastAsia"/>
        </w:rPr>
        <w:t>元件名稱</w:t>
      </w:r>
      <w:proofErr w:type="spellEnd"/>
      <w:r w:rsidR="004E01E3">
        <w:t>)</w:t>
      </w:r>
      <w:r w:rsidR="004E01E3">
        <w:rPr>
          <w:rFonts w:hint="eastAsia"/>
        </w:rPr>
        <w:t>，</w:t>
      </w:r>
      <w:proofErr w:type="spellStart"/>
      <w:r w:rsidR="004E01E3">
        <w:rPr>
          <w:rFonts w:hint="eastAsia"/>
        </w:rPr>
        <w:t>系統會搜尋可安裝元件項次供使用者選擇安裝，使用者依需求確認安裝項目</w:t>
      </w:r>
      <w:proofErr w:type="spellEnd"/>
      <w:r w:rsidR="004E01E3">
        <w:rPr>
          <w:rFonts w:hint="eastAsia"/>
        </w:rPr>
        <w:t>。</w:t>
      </w:r>
    </w:p>
    <w:p w14:paraId="6732C2C1" w14:textId="5C9D3E13" w:rsidR="001179CC" w:rsidRPr="001B3C7A" w:rsidRDefault="006F3282" w:rsidP="001B3C7A">
      <w:pPr>
        <w:pStyle w:val="afffff1"/>
        <w:jc w:val="center"/>
        <w:rPr>
          <w:sz w:val="28"/>
          <w:szCs w:val="28"/>
          <w:lang w:val="x-none" w:eastAsia="x-none"/>
        </w:rPr>
      </w:pPr>
      <w:r w:rsidRPr="00C91A07">
        <w:rPr>
          <w:sz w:val="28"/>
          <w:szCs w:val="28"/>
        </w:rPr>
        <w:lastRenderedPageBreak/>
        <w:t>圖</w:t>
      </w:r>
      <w:r w:rsidRPr="00C91A07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6</w:t>
      </w:r>
      <w:r w:rsidRPr="00C91A07">
        <w:rPr>
          <w:sz w:val="28"/>
          <w:szCs w:val="28"/>
        </w:rPr>
        <w:t>、</w:t>
      </w:r>
      <w:r w:rsidRPr="006F3282">
        <w:rPr>
          <w:rFonts w:hint="eastAsia"/>
          <w:sz w:val="28"/>
          <w:szCs w:val="28"/>
        </w:rPr>
        <w:t>y</w:t>
      </w:r>
      <w:r w:rsidRPr="006F3282">
        <w:rPr>
          <w:sz w:val="28"/>
          <w:szCs w:val="28"/>
        </w:rPr>
        <w:t xml:space="preserve">um install </w:t>
      </w:r>
      <w:r w:rsidRPr="00C91A07">
        <w:rPr>
          <w:sz w:val="28"/>
          <w:szCs w:val="28"/>
        </w:rPr>
        <w:t>參考範例</w:t>
      </w:r>
    </w:p>
    <w:p w14:paraId="5D10B70A" w14:textId="449CB4D9" w:rsidR="00905DB4" w:rsidRDefault="00B916CD" w:rsidP="00905DB4">
      <w:pPr>
        <w:pStyle w:val="a0"/>
        <w:spacing w:before="190" w:after="95"/>
        <w:rPr>
          <w:lang w:eastAsia="zh-TW"/>
        </w:rPr>
      </w:pPr>
      <w:bookmarkStart w:id="46" w:name="_Toc215485407"/>
      <w:proofErr w:type="spellStart"/>
      <w:r>
        <w:rPr>
          <w:rFonts w:hint="eastAsia"/>
          <w:lang w:eastAsia="zh-TW"/>
        </w:rPr>
        <w:lastRenderedPageBreak/>
        <w:t>NTP</w:t>
      </w:r>
      <w:r w:rsidR="00905DB4">
        <w:rPr>
          <w:rFonts w:hint="eastAsia"/>
          <w:lang w:eastAsia="zh-TW"/>
        </w:rPr>
        <w:t>移轉</w:t>
      </w:r>
      <w:r w:rsidR="00551E59">
        <w:rPr>
          <w:rFonts w:hint="eastAsia"/>
          <w:lang w:eastAsia="zh-TW"/>
        </w:rPr>
        <w:t>作業</w:t>
      </w:r>
      <w:bookmarkEnd w:id="46"/>
      <w:proofErr w:type="spellEnd"/>
    </w:p>
    <w:p w14:paraId="194EBD35" w14:textId="1A96CD5A" w:rsidR="004357E6" w:rsidRDefault="009E7DB5" w:rsidP="00B22BE4">
      <w:pPr>
        <w:pStyle w:val="a3"/>
        <w:spacing w:before="190" w:after="95"/>
      </w:pPr>
      <w:bookmarkStart w:id="47" w:name="_Toc215485408"/>
      <w:proofErr w:type="spellStart"/>
      <w:r w:rsidRPr="009E7DB5">
        <w:rPr>
          <w:rFonts w:hint="eastAsia"/>
        </w:rPr>
        <w:t>介紹與目的</w:t>
      </w:r>
      <w:bookmarkEnd w:id="47"/>
      <w:proofErr w:type="spellEnd"/>
    </w:p>
    <w:p w14:paraId="27007855" w14:textId="247A6D93" w:rsidR="009E7DB5" w:rsidRDefault="00796B44" w:rsidP="005112C1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>
        <w:rPr>
          <w:rFonts w:hint="eastAsia"/>
        </w:rPr>
        <w:t>N</w:t>
      </w:r>
      <w:r>
        <w:t>TP</w:t>
      </w:r>
      <w:r w:rsidRPr="00796B44">
        <w:rPr>
          <w:rFonts w:hint="eastAsia"/>
        </w:rPr>
        <w:t>時間同步伺服器</w:t>
      </w:r>
      <w:proofErr w:type="spellEnd"/>
      <w:r w:rsidRPr="00796B44">
        <w:rPr>
          <w:rFonts w:hint="eastAsia"/>
        </w:rPr>
        <w:t>(Network Time Protocol)</w:t>
      </w:r>
      <w:r w:rsidRPr="00796B44">
        <w:rPr>
          <w:rFonts w:hint="eastAsia"/>
        </w:rPr>
        <w:t>，</w:t>
      </w:r>
      <w:proofErr w:type="spellStart"/>
      <w:r w:rsidRPr="00796B44">
        <w:rPr>
          <w:rFonts w:hint="eastAsia"/>
        </w:rPr>
        <w:t>時間同步對於計劃備份、入侵檢測記錄、分散式任務排程或者事務訂單管理來說都是非常必要的日常任務</w:t>
      </w:r>
      <w:proofErr w:type="spellEnd"/>
      <w:r w:rsidR="00082870" w:rsidRPr="005E1FAF">
        <w:rPr>
          <w:rFonts w:hint="eastAsia"/>
        </w:rPr>
        <w:t>。</w:t>
      </w:r>
    </w:p>
    <w:p w14:paraId="7A22D7D6" w14:textId="28D49965" w:rsidR="007C3B1D" w:rsidRPr="00CA07B0" w:rsidRDefault="007C3B1D" w:rsidP="00CA07B0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 w:rsidRPr="00F05A4E">
        <w:rPr>
          <w:rFonts w:hint="eastAsia"/>
        </w:rPr>
        <w:t>各區資訊設備重新指向</w:t>
      </w:r>
      <w:r>
        <w:rPr>
          <w:rFonts w:hint="eastAsia"/>
          <w:lang w:eastAsia="zh-TW"/>
        </w:rPr>
        <w:t>NTP</w:t>
      </w:r>
      <w:r w:rsidRPr="00F05A4E">
        <w:rPr>
          <w:rFonts w:hint="eastAsia"/>
        </w:rPr>
        <w:t>伺服器，完成</w:t>
      </w:r>
      <w:r>
        <w:rPr>
          <w:rFonts w:hint="eastAsia"/>
          <w:lang w:eastAsia="zh-TW"/>
        </w:rPr>
        <w:t>NTP</w:t>
      </w:r>
      <w:r w:rsidRPr="00F05A4E">
        <w:rPr>
          <w:rFonts w:hint="eastAsia"/>
        </w:rPr>
        <w:t>服務</w:t>
      </w:r>
      <w:r>
        <w:rPr>
          <w:rFonts w:hint="eastAsia"/>
          <w:lang w:eastAsia="zh-TW"/>
        </w:rPr>
        <w:t>移轉</w:t>
      </w:r>
      <w:r w:rsidRPr="00F05A4E">
        <w:rPr>
          <w:rFonts w:hint="eastAsia"/>
        </w:rPr>
        <w:t>整合</w:t>
      </w:r>
      <w:proofErr w:type="spellEnd"/>
      <w:r w:rsidRPr="00F05A4E">
        <w:rPr>
          <w:rFonts w:hint="eastAsia"/>
        </w:rPr>
        <w:t>。</w:t>
      </w:r>
    </w:p>
    <w:p w14:paraId="58152713" w14:textId="78C0C1D7" w:rsidR="009E7DB5" w:rsidRDefault="009E7DB5" w:rsidP="009E7DB5">
      <w:pPr>
        <w:pStyle w:val="a3"/>
        <w:spacing w:before="190" w:after="95"/>
      </w:pPr>
      <w:bookmarkStart w:id="48" w:name="_Toc215485409"/>
      <w:proofErr w:type="spellStart"/>
      <w:r>
        <w:rPr>
          <w:rFonts w:hint="eastAsia"/>
          <w:lang w:eastAsia="zh-TW"/>
        </w:rPr>
        <w:t>NTP</w:t>
      </w:r>
      <w:r w:rsidRPr="009E7DB5">
        <w:rPr>
          <w:rFonts w:hint="eastAsia"/>
        </w:rPr>
        <w:t>設</w:t>
      </w:r>
      <w:r>
        <w:rPr>
          <w:rFonts w:hint="eastAsia"/>
          <w:lang w:eastAsia="zh-TW"/>
        </w:rPr>
        <w:t>置</w:t>
      </w:r>
      <w:r w:rsidRPr="009E7DB5">
        <w:rPr>
          <w:rFonts w:hint="eastAsia"/>
        </w:rPr>
        <w:t>說明</w:t>
      </w:r>
      <w:bookmarkEnd w:id="48"/>
      <w:proofErr w:type="spellEnd"/>
    </w:p>
    <w:tbl>
      <w:tblPr>
        <w:tblStyle w:val="affd"/>
        <w:tblpPr w:leftFromText="180" w:rightFromText="180" w:vertAnchor="text" w:horzAnchor="margin" w:tblpY="674"/>
        <w:tblW w:w="9162" w:type="dxa"/>
        <w:tblLook w:val="04A0" w:firstRow="1" w:lastRow="0" w:firstColumn="1" w:lastColumn="0" w:noHBand="0" w:noVBand="1"/>
      </w:tblPr>
      <w:tblGrid>
        <w:gridCol w:w="1980"/>
        <w:gridCol w:w="2551"/>
        <w:gridCol w:w="2552"/>
        <w:gridCol w:w="2079"/>
      </w:tblGrid>
      <w:tr w:rsidR="009F6B22" w:rsidRPr="000E6967" w14:paraId="23EE7AA8" w14:textId="5FC3C89B" w:rsidTr="009F6B22">
        <w:trPr>
          <w:trHeight w:val="689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639E6B1" w14:textId="77777777" w:rsidR="009F6B22" w:rsidRPr="000E6967" w:rsidRDefault="009F6B22" w:rsidP="001B5F72">
            <w:pPr>
              <w:pStyle w:val="af3"/>
              <w:spacing w:before="95" w:after="95"/>
              <w:ind w:left="854" w:firstLine="561"/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653D051" w14:textId="4DE7AE57" w:rsidR="009F6B22" w:rsidRPr="000E6967" w:rsidRDefault="009F6B22" w:rsidP="001B5F72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內網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86BA03A" w14:textId="239D4D48" w:rsidR="009F6B22" w:rsidRPr="000E6967" w:rsidRDefault="009F6B22" w:rsidP="001B5F72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rPr>
                <w:rFonts w:hint="eastAsia"/>
              </w:rPr>
              <w:t>中介區</w:t>
            </w:r>
            <w:proofErr w:type="spellEnd"/>
          </w:p>
        </w:tc>
        <w:tc>
          <w:tcPr>
            <w:tcW w:w="2079" w:type="dxa"/>
            <w:shd w:val="clear" w:color="auto" w:fill="D9D9D9" w:themeFill="background1" w:themeFillShade="D9"/>
          </w:tcPr>
          <w:p w14:paraId="74F3B94C" w14:textId="7F74726E" w:rsidR="009F6B22" w:rsidRPr="000E6967" w:rsidRDefault="009F6B22" w:rsidP="001B5F72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外網</w:t>
            </w:r>
            <w:proofErr w:type="spellEnd"/>
          </w:p>
        </w:tc>
      </w:tr>
      <w:tr w:rsidR="00080CD6" w:rsidRPr="000E6967" w14:paraId="79F3CC49" w14:textId="5B019CDD" w:rsidTr="00B146FE">
        <w:trPr>
          <w:trHeight w:val="676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EE4519B" w14:textId="707B7E0E" w:rsidR="00080CD6" w:rsidRPr="000E6967" w:rsidRDefault="00080CD6" w:rsidP="00080CD6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中心</w:t>
            </w:r>
          </w:p>
        </w:tc>
        <w:tc>
          <w:tcPr>
            <w:tcW w:w="2551" w:type="dxa"/>
            <w:vAlign w:val="center"/>
          </w:tcPr>
          <w:p w14:paraId="0D8BE17A" w14:textId="77777777" w:rsidR="00080CD6" w:rsidRPr="00D06D87" w:rsidRDefault="00080CD6" w:rsidP="00080CD6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color w:val="000000" w:themeColor="text1"/>
                <w:lang w:eastAsia="zh-TW"/>
              </w:rPr>
            </w:pPr>
            <w:r w:rsidRPr="00D06D87">
              <w:rPr>
                <w:rFonts w:hint="eastAsia"/>
                <w:color w:val="000000" w:themeColor="text1"/>
                <w:lang w:eastAsia="zh-TW"/>
              </w:rPr>
              <w:t>10.190.4.229(</w:t>
            </w:r>
            <w:r w:rsidRPr="00D06D87">
              <w:rPr>
                <w:rFonts w:hint="eastAsia"/>
                <w:color w:val="000000" w:themeColor="text1"/>
                <w:lang w:eastAsia="zh-TW"/>
              </w:rPr>
              <w:t>主</w:t>
            </w:r>
            <w:r w:rsidRPr="00D06D87">
              <w:rPr>
                <w:rFonts w:hint="eastAsia"/>
                <w:color w:val="000000" w:themeColor="text1"/>
                <w:lang w:eastAsia="zh-TW"/>
              </w:rPr>
              <w:t>)</w:t>
            </w:r>
          </w:p>
          <w:p w14:paraId="681B613A" w14:textId="403F57A0" w:rsidR="00080CD6" w:rsidRPr="00D06D87" w:rsidRDefault="00080CD6" w:rsidP="00080CD6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color w:val="000000" w:themeColor="text1"/>
                <w:lang w:eastAsia="zh-TW"/>
              </w:rPr>
            </w:pPr>
            <w:r w:rsidRPr="00D06D87">
              <w:rPr>
                <w:rFonts w:hint="eastAsia"/>
                <w:color w:val="000000" w:themeColor="text1"/>
                <w:lang w:eastAsia="zh-TW"/>
              </w:rPr>
              <w:t>10.192.4.229(</w:t>
            </w:r>
            <w:r w:rsidRPr="00D06D87">
              <w:rPr>
                <w:rFonts w:hint="eastAsia"/>
                <w:color w:val="000000" w:themeColor="text1"/>
                <w:lang w:eastAsia="zh-TW"/>
              </w:rPr>
              <w:t>異</w:t>
            </w:r>
            <w:r w:rsidRPr="00D06D87">
              <w:rPr>
                <w:rFonts w:hint="eastAsia"/>
                <w:color w:val="000000" w:themeColor="text1"/>
                <w:lang w:eastAsia="zh-TW"/>
              </w:rPr>
              <w:t>)</w:t>
            </w:r>
          </w:p>
        </w:tc>
        <w:tc>
          <w:tcPr>
            <w:tcW w:w="2552" w:type="dxa"/>
            <w:vAlign w:val="center"/>
          </w:tcPr>
          <w:p w14:paraId="45BE4666" w14:textId="1FDB446C" w:rsidR="00080CD6" w:rsidRPr="00D06D87" w:rsidRDefault="00080CD6" w:rsidP="00C84561">
            <w:pPr>
              <w:pStyle w:val="af3"/>
              <w:spacing w:before="95" w:after="95"/>
              <w:ind w:leftChars="0" w:left="0" w:firstLineChars="0" w:firstLine="0"/>
              <w:rPr>
                <w:color w:val="000000" w:themeColor="text1"/>
                <w:szCs w:val="28"/>
                <w:lang w:eastAsia="zh-TW"/>
              </w:rPr>
            </w:pP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內</w:t>
            </w:r>
            <w:r w:rsidRPr="00D06D87">
              <w:rPr>
                <w:rFonts w:hint="eastAsia"/>
                <w:color w:val="000000" w:themeColor="text1"/>
                <w:szCs w:val="28"/>
              </w:rPr>
              <w:t>：</w:t>
            </w:r>
            <w:r w:rsidRPr="00D06D87">
              <w:rPr>
                <w:color w:val="000000" w:themeColor="text1"/>
                <w:szCs w:val="28"/>
              </w:rPr>
              <w:t>10.</w:t>
            </w:r>
            <w:r w:rsidR="00FE568E" w:rsidRPr="00D06D87">
              <w:rPr>
                <w:rFonts w:hint="eastAsia"/>
                <w:color w:val="000000" w:themeColor="text1"/>
                <w:szCs w:val="28"/>
                <w:lang w:eastAsia="zh-TW"/>
              </w:rPr>
              <w:t>253</w:t>
            </w:r>
            <w:r w:rsidRPr="00D06D87">
              <w:rPr>
                <w:color w:val="000000" w:themeColor="text1"/>
                <w:szCs w:val="28"/>
              </w:rPr>
              <w:t>.1</w:t>
            </w:r>
            <w:r w:rsidR="00FE568E" w:rsidRPr="00D06D87">
              <w:rPr>
                <w:rFonts w:hint="eastAsia"/>
                <w:color w:val="000000" w:themeColor="text1"/>
                <w:szCs w:val="28"/>
                <w:lang w:eastAsia="zh-TW"/>
              </w:rPr>
              <w:t>91</w:t>
            </w:r>
            <w:r w:rsidRPr="00D06D87">
              <w:rPr>
                <w:color w:val="000000" w:themeColor="text1"/>
                <w:szCs w:val="28"/>
              </w:rPr>
              <w:t>.</w:t>
            </w:r>
            <w:r w:rsidR="00FE568E" w:rsidRPr="00D06D87">
              <w:rPr>
                <w:rFonts w:hint="eastAsia"/>
                <w:color w:val="000000" w:themeColor="text1"/>
                <w:szCs w:val="28"/>
                <w:lang w:eastAsia="zh-TW"/>
              </w:rPr>
              <w:t>202</w:t>
            </w:r>
          </w:p>
          <w:p w14:paraId="7D6DD791" w14:textId="7914D6B9" w:rsidR="00080CD6" w:rsidRPr="00D06D87" w:rsidRDefault="00080CD6" w:rsidP="00137F63">
            <w:pPr>
              <w:pStyle w:val="af3"/>
              <w:spacing w:before="95" w:after="95"/>
              <w:ind w:leftChars="0" w:left="0" w:firstLineChars="0" w:firstLine="0"/>
              <w:rPr>
                <w:color w:val="000000" w:themeColor="text1"/>
                <w:szCs w:val="28"/>
                <w:lang w:eastAsia="zh-TW"/>
              </w:rPr>
            </w:pPr>
            <w:r w:rsidRPr="00D06D87">
              <w:rPr>
                <w:rFonts w:hint="eastAsia"/>
                <w:color w:val="000000" w:themeColor="text1"/>
              </w:rPr>
              <w:t>外：</w:t>
            </w:r>
            <w:r w:rsidR="00137F63" w:rsidRPr="00D06D87">
              <w:rPr>
                <w:color w:val="000000" w:themeColor="text1"/>
                <w:szCs w:val="28"/>
              </w:rPr>
              <w:t>10.</w:t>
            </w:r>
            <w:r w:rsidR="00137F63" w:rsidRPr="00D06D87">
              <w:rPr>
                <w:rFonts w:hint="eastAsia"/>
                <w:color w:val="000000" w:themeColor="text1"/>
                <w:szCs w:val="28"/>
                <w:lang w:eastAsia="zh-TW"/>
              </w:rPr>
              <w:t>254</w:t>
            </w:r>
            <w:r w:rsidR="00137F63" w:rsidRPr="00D06D87">
              <w:rPr>
                <w:color w:val="000000" w:themeColor="text1"/>
                <w:szCs w:val="28"/>
              </w:rPr>
              <w:t>.1</w:t>
            </w:r>
            <w:r w:rsidR="00137F63" w:rsidRPr="00D06D87">
              <w:rPr>
                <w:rFonts w:hint="eastAsia"/>
                <w:color w:val="000000" w:themeColor="text1"/>
                <w:szCs w:val="28"/>
                <w:lang w:eastAsia="zh-TW"/>
              </w:rPr>
              <w:t>91</w:t>
            </w:r>
            <w:r w:rsidR="00137F63" w:rsidRPr="00D06D87">
              <w:rPr>
                <w:color w:val="000000" w:themeColor="text1"/>
                <w:szCs w:val="28"/>
              </w:rPr>
              <w:t>.</w:t>
            </w:r>
            <w:r w:rsidR="00137F63" w:rsidRPr="00D06D87">
              <w:rPr>
                <w:rFonts w:hint="eastAsia"/>
                <w:color w:val="000000" w:themeColor="text1"/>
                <w:szCs w:val="28"/>
                <w:lang w:eastAsia="zh-TW"/>
              </w:rPr>
              <w:t>202</w:t>
            </w:r>
          </w:p>
        </w:tc>
        <w:tc>
          <w:tcPr>
            <w:tcW w:w="2079" w:type="dxa"/>
            <w:vAlign w:val="center"/>
          </w:tcPr>
          <w:p w14:paraId="67EBB0A3" w14:textId="234A0155" w:rsidR="00080CD6" w:rsidRPr="007A6A13" w:rsidRDefault="00080CD6" w:rsidP="00080CD6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10.254.215.229</w:t>
            </w:r>
          </w:p>
        </w:tc>
      </w:tr>
      <w:tr w:rsidR="00415FFE" w:rsidRPr="000E6967" w14:paraId="3D829581" w14:textId="69D31DBD" w:rsidTr="00EF45EF">
        <w:trPr>
          <w:trHeight w:val="1021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8F0FB0B" w14:textId="55380B60" w:rsidR="00415FFE" w:rsidRPr="000E6967" w:rsidRDefault="00415FFE" w:rsidP="00415FFE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北國</w:t>
            </w:r>
          </w:p>
        </w:tc>
        <w:tc>
          <w:tcPr>
            <w:tcW w:w="2551" w:type="dxa"/>
            <w:vAlign w:val="center"/>
          </w:tcPr>
          <w:p w14:paraId="539C60CD" w14:textId="344086CD" w:rsidR="00415FFE" w:rsidRPr="000E6967" w:rsidRDefault="00415FFE" w:rsidP="00415FFE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415FFE">
              <w:rPr>
                <w:rFonts w:hint="eastAsia"/>
                <w:color w:val="000000" w:themeColor="text1"/>
                <w:lang w:eastAsia="zh-TW"/>
              </w:rPr>
              <w:t>1</w:t>
            </w:r>
            <w:r w:rsidRPr="00415FFE">
              <w:rPr>
                <w:color w:val="000000" w:themeColor="text1"/>
                <w:lang w:eastAsia="zh-TW"/>
              </w:rPr>
              <w:t>0.11.88.1</w:t>
            </w:r>
          </w:p>
        </w:tc>
        <w:tc>
          <w:tcPr>
            <w:tcW w:w="2552" w:type="dxa"/>
            <w:vAlign w:val="center"/>
          </w:tcPr>
          <w:p w14:paraId="12CBCA49" w14:textId="77777777" w:rsidR="00415FFE" w:rsidRDefault="00415FFE" w:rsidP="00415FFE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415FFE">
              <w:t>10.11.64.1</w:t>
            </w:r>
          </w:p>
          <w:p w14:paraId="2BE9A598" w14:textId="2F1C00FA" w:rsidR="00415FFE" w:rsidRPr="000E6967" w:rsidRDefault="00415FFE" w:rsidP="00415FFE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415FFE">
              <w:t>10.138.242.2</w:t>
            </w:r>
          </w:p>
        </w:tc>
        <w:tc>
          <w:tcPr>
            <w:tcW w:w="2079" w:type="dxa"/>
            <w:vAlign w:val="center"/>
          </w:tcPr>
          <w:p w14:paraId="6328C216" w14:textId="1B15CE6B" w:rsidR="00415FFE" w:rsidRDefault="00415FFE" w:rsidP="00415FFE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415FFE">
              <w:rPr>
                <w:color w:val="000000" w:themeColor="text1"/>
                <w:lang w:eastAsia="zh-TW"/>
              </w:rPr>
              <w:t>10.138.242.1</w:t>
            </w:r>
          </w:p>
        </w:tc>
      </w:tr>
      <w:tr w:rsidR="00D371A8" w:rsidRPr="000E6967" w14:paraId="42F848EB" w14:textId="07800C02" w:rsidTr="001A06D0">
        <w:trPr>
          <w:trHeight w:val="1317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5AE552C" w14:textId="670BC6CC" w:rsidR="00D371A8" w:rsidRPr="000E6967" w:rsidRDefault="00D371A8" w:rsidP="00D371A8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北區</w:t>
            </w:r>
          </w:p>
        </w:tc>
        <w:tc>
          <w:tcPr>
            <w:tcW w:w="2551" w:type="dxa"/>
            <w:vAlign w:val="center"/>
          </w:tcPr>
          <w:p w14:paraId="1C0654A0" w14:textId="7BA55083" w:rsidR="00D371A8" w:rsidRPr="000E6967" w:rsidRDefault="00D371A8" w:rsidP="00D371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8976EC">
              <w:rPr>
                <w:lang w:val="en-US" w:eastAsia="zh-TW"/>
              </w:rPr>
              <w:t>10.</w:t>
            </w:r>
            <w:r>
              <w:rPr>
                <w:rFonts w:hint="eastAsia"/>
                <w:lang w:val="en-US" w:eastAsia="zh-TW"/>
              </w:rPr>
              <w:t>19</w:t>
            </w:r>
            <w:r w:rsidRPr="008976EC">
              <w:rPr>
                <w:lang w:val="en-US" w:eastAsia="zh-TW"/>
              </w:rPr>
              <w:t>.88.118</w:t>
            </w:r>
          </w:p>
        </w:tc>
        <w:tc>
          <w:tcPr>
            <w:tcW w:w="2552" w:type="dxa"/>
            <w:vAlign w:val="center"/>
          </w:tcPr>
          <w:p w14:paraId="1E828D99" w14:textId="77777777" w:rsidR="00D371A8" w:rsidRDefault="00D371A8" w:rsidP="00D371A8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28321B">
              <w:rPr>
                <w:lang w:val="en-US"/>
              </w:rPr>
              <w:t>10.19.64.118</w:t>
            </w:r>
          </w:p>
          <w:p w14:paraId="39E93739" w14:textId="117EF6C2" w:rsidR="00D371A8" w:rsidRPr="000E6967" w:rsidRDefault="00D371A8" w:rsidP="00D371A8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28321B">
              <w:rPr>
                <w:lang w:val="en-US"/>
              </w:rPr>
              <w:t>10.98.244.64</w:t>
            </w:r>
          </w:p>
        </w:tc>
        <w:tc>
          <w:tcPr>
            <w:tcW w:w="2079" w:type="dxa"/>
            <w:vAlign w:val="center"/>
          </w:tcPr>
          <w:p w14:paraId="5659692A" w14:textId="30F441C7" w:rsidR="00D371A8" w:rsidRPr="007A6A13" w:rsidRDefault="00D371A8" w:rsidP="00D371A8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2E15D0">
              <w:rPr>
                <w:color w:val="000000" w:themeColor="text1"/>
                <w:lang w:val="en-US" w:eastAsia="zh-TW"/>
              </w:rPr>
              <w:t>10.98.244.65</w:t>
            </w:r>
          </w:p>
        </w:tc>
      </w:tr>
      <w:tr w:rsidR="00C84561" w:rsidRPr="000E6967" w14:paraId="1C503D99" w14:textId="77777777" w:rsidTr="001A06D0">
        <w:trPr>
          <w:trHeight w:val="1265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BE787D1" w14:textId="0BDD1596" w:rsidR="00C84561" w:rsidRPr="000E6967" w:rsidRDefault="00C84561" w:rsidP="00C84561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中區</w:t>
            </w:r>
          </w:p>
        </w:tc>
        <w:tc>
          <w:tcPr>
            <w:tcW w:w="2551" w:type="dxa"/>
            <w:vAlign w:val="center"/>
          </w:tcPr>
          <w:p w14:paraId="0C522B01" w14:textId="763C6CAD" w:rsidR="00C84561" w:rsidRPr="000E6967" w:rsidRDefault="00C84561" w:rsidP="00C84561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8976EC">
              <w:rPr>
                <w:lang w:val="en-US" w:eastAsia="zh-TW"/>
              </w:rPr>
              <w:t>10.23.88.118</w:t>
            </w:r>
          </w:p>
        </w:tc>
        <w:tc>
          <w:tcPr>
            <w:tcW w:w="2552" w:type="dxa"/>
            <w:vAlign w:val="center"/>
          </w:tcPr>
          <w:p w14:paraId="418E2BED" w14:textId="77777777" w:rsidR="00C84561" w:rsidRDefault="00C84561" w:rsidP="00C84561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內：</w:t>
            </w:r>
            <w:r w:rsidRPr="00BF309E">
              <w:rPr>
                <w:lang w:eastAsia="zh-TW"/>
              </w:rPr>
              <w:t>10.23.64.37</w:t>
            </w:r>
          </w:p>
          <w:p w14:paraId="4748832E" w14:textId="0637F047" w:rsidR="00C84561" w:rsidRPr="007A6A13" w:rsidRDefault="00C84561" w:rsidP="00C84561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外：</w:t>
            </w:r>
            <w:r w:rsidRPr="002A060B">
              <w:rPr>
                <w:lang w:val="en-US" w:eastAsia="zh-TW"/>
              </w:rPr>
              <w:t>10.22.242.37</w:t>
            </w:r>
          </w:p>
        </w:tc>
        <w:tc>
          <w:tcPr>
            <w:tcW w:w="2079" w:type="dxa"/>
            <w:vAlign w:val="center"/>
          </w:tcPr>
          <w:p w14:paraId="43DD4FEE" w14:textId="281B6DCB" w:rsidR="00C84561" w:rsidRPr="007A6A13" w:rsidRDefault="00C84561" w:rsidP="00C84561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D83138">
              <w:rPr>
                <w:lang w:val="en-US" w:eastAsia="zh-TW"/>
              </w:rPr>
              <w:t>10.22.242.118</w:t>
            </w:r>
          </w:p>
        </w:tc>
      </w:tr>
      <w:tr w:rsidR="00D06D87" w:rsidRPr="000E6967" w14:paraId="6BE5C59C" w14:textId="77777777" w:rsidTr="001A06D0">
        <w:trPr>
          <w:trHeight w:val="1268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11FA76E" w14:textId="0190D27A" w:rsidR="00D06D87" w:rsidRPr="000E6967" w:rsidRDefault="00D06D87" w:rsidP="00D06D87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南區</w:t>
            </w:r>
          </w:p>
        </w:tc>
        <w:tc>
          <w:tcPr>
            <w:tcW w:w="2551" w:type="dxa"/>
            <w:vAlign w:val="center"/>
          </w:tcPr>
          <w:p w14:paraId="16670BE4" w14:textId="1FBA5370" w:rsidR="00D06D87" w:rsidRPr="000E6967" w:rsidRDefault="00D06D87" w:rsidP="00D06D87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10.27.88.118</w:t>
            </w:r>
          </w:p>
        </w:tc>
        <w:tc>
          <w:tcPr>
            <w:tcW w:w="2552" w:type="dxa"/>
            <w:vAlign w:val="center"/>
          </w:tcPr>
          <w:p w14:paraId="63EAB7AC" w14:textId="77777777" w:rsidR="00D06D87" w:rsidRDefault="00D06D87" w:rsidP="00D06D87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10.27.64.5</w:t>
            </w:r>
          </w:p>
          <w:p w14:paraId="0A3FF702" w14:textId="3E952F68" w:rsidR="00D06D87" w:rsidRPr="007A6A13" w:rsidRDefault="00D06D87" w:rsidP="00D06D87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10.26.244.119</w:t>
            </w:r>
          </w:p>
        </w:tc>
        <w:tc>
          <w:tcPr>
            <w:tcW w:w="2079" w:type="dxa"/>
            <w:vAlign w:val="center"/>
          </w:tcPr>
          <w:p w14:paraId="52F3BEA6" w14:textId="4362E10E" w:rsidR="00D06D87" w:rsidRPr="007A6A13" w:rsidRDefault="00D06D87" w:rsidP="00D06D87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10.26.244.118</w:t>
            </w:r>
          </w:p>
        </w:tc>
      </w:tr>
      <w:tr w:rsidR="00D06D87" w:rsidRPr="000E6967" w14:paraId="4A5A6D4F" w14:textId="77777777" w:rsidTr="001A06D0">
        <w:trPr>
          <w:trHeight w:val="676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D951311" w14:textId="61B4CF24" w:rsidR="00D06D87" w:rsidRDefault="00D06D87" w:rsidP="00D06D87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高國</w:t>
            </w:r>
          </w:p>
        </w:tc>
        <w:tc>
          <w:tcPr>
            <w:tcW w:w="2551" w:type="dxa"/>
            <w:vAlign w:val="center"/>
          </w:tcPr>
          <w:p w14:paraId="5B096969" w14:textId="3E63CA28" w:rsidR="00D06D87" w:rsidRPr="000E6967" w:rsidRDefault="00D06D87" w:rsidP="00D06D87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10.15.88.118</w:t>
            </w:r>
          </w:p>
        </w:tc>
        <w:tc>
          <w:tcPr>
            <w:tcW w:w="2552" w:type="dxa"/>
            <w:vAlign w:val="center"/>
          </w:tcPr>
          <w:p w14:paraId="01B722BE" w14:textId="77777777" w:rsidR="00D06D87" w:rsidRDefault="00D06D87" w:rsidP="00D06D87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10.15.64.118</w:t>
            </w:r>
          </w:p>
          <w:p w14:paraId="131DD343" w14:textId="7A19A103" w:rsidR="00D06D87" w:rsidRPr="007A6A13" w:rsidRDefault="00D06D87" w:rsidP="00D06D87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</w:rPr>
              <w:lastRenderedPageBreak/>
              <w:t>外：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10.14.214.118</w:t>
            </w:r>
          </w:p>
        </w:tc>
        <w:tc>
          <w:tcPr>
            <w:tcW w:w="2079" w:type="dxa"/>
            <w:vAlign w:val="center"/>
          </w:tcPr>
          <w:p w14:paraId="7A3E7D50" w14:textId="7143D201" w:rsidR="00D06D87" w:rsidRPr="007A6A13" w:rsidRDefault="00D06D87" w:rsidP="00D06D87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lastRenderedPageBreak/>
              <w:t>10.14.210.118</w:t>
            </w:r>
          </w:p>
        </w:tc>
      </w:tr>
    </w:tbl>
    <w:p w14:paraId="38A6E7C8" w14:textId="4BD67E0F" w:rsidR="00C36750" w:rsidRPr="00C91A07" w:rsidRDefault="00C91A07" w:rsidP="00C91A07">
      <w:pPr>
        <w:pStyle w:val="afffff1"/>
        <w:jc w:val="center"/>
        <w:rPr>
          <w:sz w:val="28"/>
          <w:szCs w:val="28"/>
        </w:rPr>
      </w:pPr>
      <w:bookmarkStart w:id="49" w:name="_Toc215483498"/>
      <w:r w:rsidRPr="00C91A07">
        <w:rPr>
          <w:rFonts w:hint="eastAsia"/>
          <w:sz w:val="28"/>
          <w:szCs w:val="28"/>
        </w:rPr>
        <w:t>表</w:t>
      </w:r>
      <w:r w:rsidRPr="00C91A07">
        <w:rPr>
          <w:rFonts w:hint="eastAsia"/>
          <w:sz w:val="28"/>
          <w:szCs w:val="28"/>
        </w:rPr>
        <w:t xml:space="preserve"> </w:t>
      </w:r>
      <w:r w:rsidRPr="00C91A07">
        <w:rPr>
          <w:sz w:val="28"/>
          <w:szCs w:val="28"/>
        </w:rPr>
        <w:fldChar w:fldCharType="begin"/>
      </w:r>
      <w:r w:rsidRPr="00C91A07">
        <w:rPr>
          <w:sz w:val="28"/>
          <w:szCs w:val="28"/>
        </w:rPr>
        <w:instrText xml:space="preserve"> </w:instrText>
      </w:r>
      <w:r w:rsidRPr="00C91A07">
        <w:rPr>
          <w:rFonts w:hint="eastAsia"/>
          <w:sz w:val="28"/>
          <w:szCs w:val="28"/>
        </w:rPr>
        <w:instrText xml:space="preserve">SEQ </w:instrText>
      </w:r>
      <w:r w:rsidRPr="00C91A07">
        <w:rPr>
          <w:rFonts w:hint="eastAsia"/>
          <w:sz w:val="28"/>
          <w:szCs w:val="28"/>
        </w:rPr>
        <w:instrText>表</w:instrText>
      </w:r>
      <w:r w:rsidRPr="00C91A07">
        <w:rPr>
          <w:rFonts w:hint="eastAsia"/>
          <w:sz w:val="28"/>
          <w:szCs w:val="28"/>
        </w:rPr>
        <w:instrText xml:space="preserve"> \* ARABIC</w:instrText>
      </w:r>
      <w:r w:rsidRPr="00C91A07">
        <w:rPr>
          <w:sz w:val="28"/>
          <w:szCs w:val="28"/>
        </w:rPr>
        <w:instrText xml:space="preserve"> </w:instrText>
      </w:r>
      <w:r w:rsidRPr="00C91A07">
        <w:rPr>
          <w:sz w:val="28"/>
          <w:szCs w:val="28"/>
        </w:rPr>
        <w:fldChar w:fldCharType="separate"/>
      </w:r>
      <w:r w:rsidR="004D413C">
        <w:rPr>
          <w:noProof/>
          <w:sz w:val="28"/>
          <w:szCs w:val="28"/>
        </w:rPr>
        <w:t>7</w:t>
      </w:r>
      <w:r w:rsidRPr="00C91A07">
        <w:rPr>
          <w:sz w:val="28"/>
          <w:szCs w:val="28"/>
        </w:rPr>
        <w:fldChar w:fldCharType="end"/>
      </w:r>
      <w:r w:rsidRPr="00C91A07">
        <w:rPr>
          <w:rFonts w:hint="eastAsia"/>
          <w:sz w:val="28"/>
          <w:szCs w:val="28"/>
        </w:rPr>
        <w:t>、</w:t>
      </w:r>
      <w:r w:rsidRPr="00C91A07">
        <w:rPr>
          <w:rFonts w:hint="eastAsia"/>
          <w:sz w:val="28"/>
          <w:szCs w:val="28"/>
        </w:rPr>
        <w:t>NTP</w:t>
      </w:r>
      <w:r w:rsidRPr="00C91A07">
        <w:rPr>
          <w:rFonts w:hint="eastAsia"/>
          <w:sz w:val="28"/>
          <w:szCs w:val="28"/>
        </w:rPr>
        <w:t>設定</w:t>
      </w:r>
      <w:r w:rsidRPr="00C91A07">
        <w:rPr>
          <w:rFonts w:hint="eastAsia"/>
          <w:sz w:val="28"/>
          <w:szCs w:val="28"/>
        </w:rPr>
        <w:t>IP</w:t>
      </w:r>
      <w:r w:rsidRPr="00C91A07">
        <w:rPr>
          <w:rFonts w:hint="eastAsia"/>
          <w:sz w:val="28"/>
          <w:szCs w:val="28"/>
        </w:rPr>
        <w:t>對照表</w:t>
      </w:r>
      <w:bookmarkEnd w:id="49"/>
    </w:p>
    <w:p w14:paraId="4EB19DAE" w14:textId="4442F251" w:rsidR="009F6B22" w:rsidRPr="009F6B22" w:rsidRDefault="009F6B22" w:rsidP="00C91A07">
      <w:pPr>
        <w:widowControl/>
        <w:textAlignment w:val="auto"/>
      </w:pPr>
    </w:p>
    <w:p w14:paraId="1B8F122D" w14:textId="4EF289FB" w:rsidR="00877513" w:rsidRPr="00F37C4D" w:rsidRDefault="00796B44" w:rsidP="006F30C3">
      <w:pPr>
        <w:pStyle w:val="af3"/>
        <w:spacing w:before="95" w:after="95"/>
        <w:ind w:left="854" w:firstLine="561"/>
        <w:rPr>
          <w:b/>
          <w:bCs/>
        </w:rPr>
      </w:pPr>
      <w:proofErr w:type="spellStart"/>
      <w:r w:rsidRPr="00F37C4D">
        <w:rPr>
          <w:b/>
          <w:bCs/>
        </w:rPr>
        <w:t>Windows</w:t>
      </w:r>
      <w:r w:rsidRPr="00F37C4D">
        <w:rPr>
          <w:rFonts w:hint="eastAsia"/>
          <w:b/>
          <w:bCs/>
        </w:rPr>
        <w:t>設定</w:t>
      </w:r>
      <w:proofErr w:type="spellEnd"/>
    </w:p>
    <w:p w14:paraId="2846C59F" w14:textId="151E8575" w:rsidR="00E85004" w:rsidRPr="006F30C3" w:rsidRDefault="00E85004" w:rsidP="006F30C3">
      <w:pPr>
        <w:pStyle w:val="af3"/>
        <w:spacing w:before="95" w:after="95"/>
        <w:ind w:left="854" w:firstLine="560"/>
      </w:pPr>
      <w:proofErr w:type="spellStart"/>
      <w:r w:rsidRPr="006F30C3">
        <w:rPr>
          <w:rFonts w:hint="eastAsia"/>
        </w:rPr>
        <w:t>使用命令列移轉的方式如下</w:t>
      </w:r>
      <w:proofErr w:type="spellEnd"/>
      <w:r w:rsidRPr="006F30C3">
        <w:rPr>
          <w:rFonts w:hint="eastAsia"/>
        </w:rPr>
        <w:t>，</w:t>
      </w:r>
    </w:p>
    <w:p w14:paraId="5FEF41EB" w14:textId="49A02D02" w:rsidR="00C36750" w:rsidRPr="006F30C3" w:rsidRDefault="00E85004" w:rsidP="006F30C3">
      <w:pPr>
        <w:pStyle w:val="af3"/>
        <w:spacing w:before="95" w:after="95"/>
        <w:ind w:left="854" w:firstLine="560"/>
      </w:pPr>
      <w:bookmarkStart w:id="50" w:name="_Hlk88983194"/>
      <w:r w:rsidRPr="006F30C3">
        <w:t xml:space="preserve"> </w:t>
      </w:r>
      <w:r w:rsidRPr="006F30C3">
        <w:rPr>
          <w:rFonts w:hint="eastAsia"/>
        </w:rPr>
        <w:t>(</w:t>
      </w:r>
      <w:proofErr w:type="spellStart"/>
      <w:r w:rsidRPr="006F30C3">
        <w:rPr>
          <w:rFonts w:hint="eastAsia"/>
        </w:rPr>
        <w:t>以主中心外網區為例，</w:t>
      </w:r>
      <w:r w:rsidRPr="006F30C3">
        <w:rPr>
          <w:rFonts w:hint="eastAsia"/>
        </w:rPr>
        <w:t>NTP</w:t>
      </w:r>
      <w:proofErr w:type="spellEnd"/>
      <w:r w:rsidRPr="006F30C3">
        <w:rPr>
          <w:rFonts w:hint="eastAsia"/>
        </w:rPr>
        <w:t xml:space="preserve"> </w:t>
      </w:r>
      <w:r w:rsidRPr="006F30C3">
        <w:t>IP</w:t>
      </w:r>
      <w:r w:rsidRPr="006F30C3">
        <w:rPr>
          <w:rFonts w:hint="eastAsia"/>
        </w:rPr>
        <w:t>為</w:t>
      </w:r>
      <w:r w:rsidR="009F6B22">
        <w:rPr>
          <w:rFonts w:hint="eastAsia"/>
          <w:lang w:eastAsia="zh-TW"/>
        </w:rPr>
        <w:t>10.254.215.229</w:t>
      </w:r>
      <w:r w:rsidRPr="006F30C3">
        <w:rPr>
          <w:rFonts w:hint="eastAsia"/>
        </w:rPr>
        <w:t xml:space="preserve"> )</w:t>
      </w:r>
    </w:p>
    <w:tbl>
      <w:tblPr>
        <w:tblStyle w:val="affd"/>
        <w:tblW w:w="0" w:type="auto"/>
        <w:tblInd w:w="279" w:type="dxa"/>
        <w:tblLook w:val="04A0" w:firstRow="1" w:lastRow="0" w:firstColumn="1" w:lastColumn="0" w:noHBand="0" w:noVBand="1"/>
      </w:tblPr>
      <w:tblGrid>
        <w:gridCol w:w="8781"/>
      </w:tblGrid>
      <w:tr w:rsidR="00796B44" w14:paraId="04EC8E09" w14:textId="77777777" w:rsidTr="009F6B22">
        <w:tc>
          <w:tcPr>
            <w:tcW w:w="8781" w:type="dxa"/>
          </w:tcPr>
          <w:bookmarkEnd w:id="50"/>
          <w:p w14:paraId="69ECC8A1" w14:textId="77777777" w:rsidR="0025611D" w:rsidRPr="009F6B22" w:rsidRDefault="0025611D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kern w:val="0"/>
                <w:sz w:val="24"/>
              </w:rPr>
            </w:pPr>
            <w:r w:rsidRPr="009F6B22">
              <w:rPr>
                <w:rFonts w:ascii="Courier New" w:eastAsia="新細明體" w:hAnsi="Courier New" w:cs="Courier New"/>
                <w:b/>
                <w:bCs/>
                <w:kern w:val="0"/>
                <w:sz w:val="24"/>
              </w:rPr>
              <w:t>@</w:t>
            </w:r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>echo off</w:t>
            </w:r>
          </w:p>
          <w:p w14:paraId="3BD9C64B" w14:textId="03A37434" w:rsidR="0025611D" w:rsidRPr="009F6B22" w:rsidRDefault="0025611D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kern w:val="0"/>
                <w:sz w:val="24"/>
              </w:rPr>
            </w:pPr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>w32tm /config /update /</w:t>
            </w:r>
            <w:proofErr w:type="spellStart"/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>manualpeerlist</w:t>
            </w:r>
            <w:proofErr w:type="spellEnd"/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 xml:space="preserve">: </w:t>
            </w:r>
            <w:r w:rsidR="009F6B22" w:rsidRPr="009F6B22">
              <w:rPr>
                <w:rFonts w:hint="eastAsia"/>
                <w:b/>
                <w:bCs/>
                <w:sz w:val="24"/>
              </w:rPr>
              <w:t>10.254.215.229</w:t>
            </w:r>
          </w:p>
          <w:p w14:paraId="2C99041D" w14:textId="77777777" w:rsidR="0025611D" w:rsidRPr="009F6B22" w:rsidRDefault="0025611D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kern w:val="0"/>
                <w:sz w:val="24"/>
              </w:rPr>
            </w:pPr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>w32tm /config /update</w:t>
            </w:r>
          </w:p>
          <w:p w14:paraId="1E783741" w14:textId="240BC737" w:rsidR="00796B44" w:rsidRPr="0025611D" w:rsidRDefault="0025611D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>w32tm /</w:t>
            </w:r>
            <w:proofErr w:type="spellStart"/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>stripchart</w:t>
            </w:r>
            <w:proofErr w:type="spellEnd"/>
            <w:r w:rsidRPr="009F6B22">
              <w:rPr>
                <w:rFonts w:ascii="Courier New" w:eastAsia="新細明體" w:hAnsi="Courier New" w:cs="Courier New"/>
                <w:kern w:val="0"/>
                <w:sz w:val="24"/>
              </w:rPr>
              <w:t xml:space="preserve"> /computer: </w:t>
            </w:r>
            <w:r w:rsidR="009F6B22" w:rsidRPr="009F6B22">
              <w:rPr>
                <w:rFonts w:hint="eastAsia"/>
                <w:b/>
                <w:bCs/>
                <w:sz w:val="24"/>
              </w:rPr>
              <w:t>10.254.215.229</w:t>
            </w:r>
          </w:p>
        </w:tc>
      </w:tr>
    </w:tbl>
    <w:p w14:paraId="4FCD4D7F" w14:textId="608B8F10" w:rsidR="00533156" w:rsidRPr="009F6B22" w:rsidRDefault="00533156" w:rsidP="006F30C3">
      <w:pPr>
        <w:widowControl/>
        <w:textAlignment w:val="auto"/>
      </w:pPr>
    </w:p>
    <w:p w14:paraId="5568D022" w14:textId="26D2CBA7" w:rsidR="00D904C9" w:rsidRPr="007D08C1" w:rsidRDefault="00796B44" w:rsidP="006F30C3">
      <w:pPr>
        <w:pStyle w:val="af3"/>
        <w:spacing w:before="95" w:after="95"/>
        <w:ind w:left="854" w:firstLine="561"/>
        <w:rPr>
          <w:b/>
          <w:bCs/>
        </w:rPr>
      </w:pPr>
      <w:proofErr w:type="spellStart"/>
      <w:r w:rsidRPr="007D08C1">
        <w:rPr>
          <w:rFonts w:hint="eastAsia"/>
          <w:b/>
          <w:bCs/>
        </w:rPr>
        <w:t>Li</w:t>
      </w:r>
      <w:r w:rsidRPr="007D08C1">
        <w:rPr>
          <w:b/>
          <w:bCs/>
        </w:rPr>
        <w:t>nux</w:t>
      </w:r>
      <w:r w:rsidRPr="007D08C1">
        <w:rPr>
          <w:rFonts w:hint="eastAsia"/>
          <w:b/>
          <w:bCs/>
        </w:rPr>
        <w:t>設定</w:t>
      </w:r>
      <w:proofErr w:type="spellEnd"/>
    </w:p>
    <w:p w14:paraId="677A01A6" w14:textId="39F964CC" w:rsidR="00D904C9" w:rsidRPr="00D904C9" w:rsidRDefault="00D904C9" w:rsidP="006F30C3">
      <w:pPr>
        <w:pStyle w:val="af3"/>
        <w:spacing w:before="95" w:after="95"/>
        <w:ind w:left="854" w:firstLine="560"/>
      </w:pPr>
      <w:r w:rsidRPr="000E6967">
        <w:rPr>
          <w:rFonts w:hint="eastAsia"/>
        </w:rPr>
        <w:t>(</w:t>
      </w:r>
      <w:proofErr w:type="spellStart"/>
      <w:r w:rsidRPr="000E6967">
        <w:rPr>
          <w:rFonts w:hint="eastAsia"/>
        </w:rPr>
        <w:t>以主中心外網區為例，</w:t>
      </w:r>
      <w:r>
        <w:rPr>
          <w:rFonts w:hint="eastAsia"/>
        </w:rPr>
        <w:t>NTP</w:t>
      </w:r>
      <w:proofErr w:type="spellEnd"/>
      <w:r>
        <w:rPr>
          <w:rFonts w:hint="eastAsia"/>
        </w:rPr>
        <w:t xml:space="preserve"> </w:t>
      </w:r>
      <w:r>
        <w:t>IP</w:t>
      </w:r>
      <w:r w:rsidRPr="000E6967">
        <w:rPr>
          <w:rFonts w:hint="eastAsia"/>
        </w:rPr>
        <w:t>為</w:t>
      </w:r>
      <w:r w:rsidR="009F6B22" w:rsidRPr="009F6B22">
        <w:rPr>
          <w:rFonts w:hint="eastAsia"/>
          <w:b/>
          <w:bCs/>
          <w:sz w:val="24"/>
          <w:lang w:eastAsia="zh-TW"/>
        </w:rPr>
        <w:t>10.254.215.229</w:t>
      </w:r>
      <w:r w:rsidRPr="000E6967">
        <w:rPr>
          <w:rFonts w:hint="eastAsia"/>
        </w:rPr>
        <w:t xml:space="preserve"> )</w:t>
      </w:r>
    </w:p>
    <w:p w14:paraId="205D2C13" w14:textId="3170A00E" w:rsidR="003A5178" w:rsidRPr="009E5253" w:rsidRDefault="00C36750" w:rsidP="006F30C3">
      <w:pPr>
        <w:pStyle w:val="af3"/>
        <w:spacing w:before="95" w:after="95"/>
        <w:ind w:left="854" w:firstLine="560"/>
      </w:pPr>
      <w:r>
        <w:rPr>
          <w:rFonts w:hint="eastAsia"/>
        </w:rPr>
        <w:t>使用</w:t>
      </w:r>
      <w:r>
        <w:rPr>
          <w:rFonts w:hint="eastAsia"/>
        </w:rPr>
        <w:t>c</w:t>
      </w:r>
      <w:r>
        <w:t xml:space="preserve">rontab </w:t>
      </w:r>
      <w:r>
        <w:rPr>
          <w:rFonts w:hint="eastAsia"/>
        </w:rPr>
        <w:t>加入排程，新增以下語法</w:t>
      </w:r>
      <w:r w:rsidR="007A6A13">
        <w:rPr>
          <w:rFonts w:hint="eastAsia"/>
        </w:rPr>
        <w:t>如下</w:t>
      </w:r>
      <w:r>
        <w:rPr>
          <w:rFonts w:hint="eastAsia"/>
        </w:rPr>
        <w:t>，</w:t>
      </w:r>
    </w:p>
    <w:tbl>
      <w:tblPr>
        <w:tblStyle w:val="affd"/>
        <w:tblW w:w="0" w:type="auto"/>
        <w:tblInd w:w="302" w:type="dxa"/>
        <w:tblLook w:val="04A0" w:firstRow="1" w:lastRow="0" w:firstColumn="1" w:lastColumn="0" w:noHBand="0" w:noVBand="1"/>
      </w:tblPr>
      <w:tblGrid>
        <w:gridCol w:w="8758"/>
      </w:tblGrid>
      <w:tr w:rsidR="00796B44" w14:paraId="09682EA2" w14:textId="77777777" w:rsidTr="003A5178">
        <w:tc>
          <w:tcPr>
            <w:tcW w:w="8758" w:type="dxa"/>
          </w:tcPr>
          <w:p w14:paraId="10571263" w14:textId="3D70E893" w:rsidR="003A5178" w:rsidRPr="00877513" w:rsidRDefault="003A5178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&gt;&gt; crontab -e</w:t>
            </w:r>
            <w:r w:rsidRPr="00877513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 xml:space="preserve">   </w:t>
            </w:r>
            <w:r w:rsidRPr="00877513">
              <w:rPr>
                <w:rFonts w:ascii="標楷體" w:hAnsi="標楷體" w:cs="Courier New" w:hint="eastAsia"/>
                <w:b/>
                <w:bCs/>
                <w:color w:val="FF0000"/>
                <w:kern w:val="0"/>
                <w:sz w:val="24"/>
              </w:rPr>
              <w:t>進入編輯模式</w:t>
            </w:r>
          </w:p>
          <w:p w14:paraId="13E3C5C2" w14:textId="77777777" w:rsidR="003A5178" w:rsidRPr="00877513" w:rsidRDefault="003A5178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09B30F3E" w14:textId="38573220" w:rsidR="003A5178" w:rsidRPr="00877513" w:rsidRDefault="0025611D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#NTP sync</w:t>
            </w:r>
            <w:r w:rsidR="003A5178" w:rsidRPr="00877513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 xml:space="preserve"> </w:t>
            </w:r>
            <w:r w:rsidR="003A5178" w:rsidRPr="00877513">
              <w:rPr>
                <w:rFonts w:ascii="標楷體" w:hAnsi="標楷體" w:cs="Courier New" w:hint="eastAsia"/>
                <w:b/>
                <w:bCs/>
                <w:color w:val="FF0000"/>
                <w:kern w:val="0"/>
                <w:sz w:val="24"/>
              </w:rPr>
              <w:t xml:space="preserve">(每天早上 </w:t>
            </w:r>
            <w:r w:rsidR="00995BCD" w:rsidRPr="00877513">
              <w:rPr>
                <w:rFonts w:ascii="標楷體" w:hAnsi="標楷體" w:cs="Courier New" w:hint="eastAsia"/>
                <w:b/>
                <w:bCs/>
                <w:color w:val="FF0000"/>
                <w:kern w:val="0"/>
                <w:sz w:val="24"/>
              </w:rPr>
              <w:t>7</w:t>
            </w:r>
            <w:r w:rsidR="003A5178" w:rsidRPr="00877513">
              <w:rPr>
                <w:rFonts w:ascii="標楷體" w:hAnsi="標楷體" w:cs="Courier New" w:hint="eastAsia"/>
                <w:b/>
                <w:bCs/>
                <w:color w:val="FF0000"/>
                <w:kern w:val="0"/>
                <w:sz w:val="24"/>
              </w:rPr>
              <w:t xml:space="preserve"> 點 30 分執行)</w:t>
            </w:r>
          </w:p>
          <w:p w14:paraId="44B5B186" w14:textId="430CA8FF" w:rsidR="00EA428E" w:rsidRPr="0025611D" w:rsidRDefault="001737A6" w:rsidP="0025611D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77513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>#</w:t>
            </w:r>
            <w:r w:rsidR="003A5178" w:rsidRPr="00877513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>3</w:t>
            </w:r>
            <w:r w:rsidR="0025611D"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0 07 * * * /</w:t>
            </w:r>
            <w:proofErr w:type="spellStart"/>
            <w:r w:rsidR="009F6B22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>usr</w:t>
            </w:r>
            <w:proofErr w:type="spellEnd"/>
            <w:r w:rsidR="009F6B22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>/bin</w:t>
            </w:r>
            <w:r w:rsidR="0025611D"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/</w:t>
            </w:r>
            <w:proofErr w:type="spellStart"/>
            <w:r w:rsidR="0025611D"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ntpdate</w:t>
            </w:r>
            <w:proofErr w:type="spellEnd"/>
            <w:r w:rsidR="0025611D"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</w:t>
            </w:r>
            <w:r w:rsidR="009F6B22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 xml:space="preserve">-q </w:t>
            </w:r>
            <w:r w:rsidR="009F6B22" w:rsidRPr="009F6B22">
              <w:rPr>
                <w:rFonts w:hint="eastAsia"/>
                <w:b/>
                <w:bCs/>
                <w:sz w:val="24"/>
              </w:rPr>
              <w:t>10.254.215.229</w:t>
            </w:r>
            <w:r w:rsidR="0025611D"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&gt; /dev/null 2&gt;&amp;1</w:t>
            </w:r>
          </w:p>
        </w:tc>
      </w:tr>
    </w:tbl>
    <w:p w14:paraId="7341DBA5" w14:textId="6AB02B02" w:rsidR="00D269FD" w:rsidRDefault="009F6B22" w:rsidP="009F6B22">
      <w:pPr>
        <w:pStyle w:val="af3"/>
        <w:spacing w:before="95" w:after="95"/>
        <w:ind w:leftChars="0" w:left="0" w:firstLineChars="0" w:firstLine="0"/>
        <w:jc w:val="right"/>
        <w:rPr>
          <w:lang w:eastAsia="zh-TW"/>
        </w:rPr>
      </w:pPr>
      <w:r>
        <w:rPr>
          <w:rFonts w:hint="eastAsia"/>
          <w:lang w:eastAsia="zh-TW"/>
        </w:rPr>
        <w:t>註</w:t>
      </w:r>
      <w:r>
        <w:rPr>
          <w:rFonts w:hint="eastAsia"/>
          <w:lang w:eastAsia="zh-TW"/>
        </w:rPr>
        <w:t>:</w:t>
      </w:r>
      <w:proofErr w:type="spellStart"/>
      <w:r>
        <w:rPr>
          <w:rFonts w:hint="eastAsia"/>
          <w:lang w:eastAsia="zh-TW"/>
        </w:rPr>
        <w:t>可以將</w:t>
      </w:r>
      <w:r>
        <w:rPr>
          <w:rFonts w:hint="eastAsia"/>
          <w:lang w:eastAsia="zh-TW"/>
        </w:rPr>
        <w:t>ntpdate</w:t>
      </w:r>
      <w:r>
        <w:rPr>
          <w:rFonts w:hint="eastAsia"/>
          <w:lang w:eastAsia="zh-TW"/>
        </w:rPr>
        <w:t>放置</w:t>
      </w:r>
      <w:proofErr w:type="spellEnd"/>
      <w:r>
        <w:rPr>
          <w:rFonts w:hint="eastAsia"/>
          <w:lang w:eastAsia="zh-TW"/>
        </w:rPr>
        <w:t>/</w:t>
      </w:r>
      <w:proofErr w:type="spellStart"/>
      <w:r>
        <w:rPr>
          <w:rFonts w:hint="eastAsia"/>
          <w:lang w:eastAsia="zh-TW"/>
        </w:rPr>
        <w:t>usr</w:t>
      </w:r>
      <w:proofErr w:type="spellEnd"/>
      <w:r>
        <w:rPr>
          <w:rFonts w:hint="eastAsia"/>
          <w:lang w:eastAsia="zh-TW"/>
        </w:rPr>
        <w:t>/bin</w:t>
      </w:r>
    </w:p>
    <w:p w14:paraId="70D56FE8" w14:textId="6151C430" w:rsidR="00042A20" w:rsidRPr="007D08C1" w:rsidRDefault="00D46D8F" w:rsidP="00042A20">
      <w:pPr>
        <w:pStyle w:val="af3"/>
        <w:spacing w:before="95" w:after="95"/>
        <w:ind w:left="854" w:firstLine="561"/>
        <w:rPr>
          <w:b/>
          <w:bCs/>
        </w:rPr>
      </w:pPr>
      <w:r>
        <w:rPr>
          <w:rFonts w:hint="eastAsia"/>
          <w:b/>
          <w:bCs/>
          <w:lang w:eastAsia="zh-TW"/>
        </w:rPr>
        <w:t xml:space="preserve">或　</w:t>
      </w:r>
      <w:r w:rsidR="00042A20" w:rsidRPr="007D08C1">
        <w:rPr>
          <w:rFonts w:hint="eastAsia"/>
          <w:b/>
          <w:bCs/>
        </w:rPr>
        <w:t>Li</w:t>
      </w:r>
      <w:r w:rsidR="00042A20" w:rsidRPr="007D08C1">
        <w:rPr>
          <w:b/>
          <w:bCs/>
        </w:rPr>
        <w:t>nux</w:t>
      </w:r>
      <w:r w:rsidR="00042A20">
        <w:rPr>
          <w:rFonts w:hint="eastAsia"/>
          <w:b/>
          <w:bCs/>
          <w:lang w:eastAsia="zh-TW"/>
        </w:rPr>
        <w:t xml:space="preserve"> </w:t>
      </w:r>
      <w:proofErr w:type="spellStart"/>
      <w:r w:rsidR="00042A20">
        <w:rPr>
          <w:rFonts w:hint="eastAsia"/>
          <w:b/>
          <w:bCs/>
          <w:lang w:eastAsia="zh-TW"/>
        </w:rPr>
        <w:t>repo</w:t>
      </w:r>
      <w:r w:rsidR="00042A20" w:rsidRPr="007D08C1">
        <w:rPr>
          <w:rFonts w:hint="eastAsia"/>
          <w:b/>
          <w:bCs/>
        </w:rPr>
        <w:t>設定</w:t>
      </w:r>
      <w:proofErr w:type="spellEnd"/>
    </w:p>
    <w:p w14:paraId="47330F64" w14:textId="757DE4E9" w:rsidR="00042A20" w:rsidRPr="00D904C9" w:rsidRDefault="00042A20" w:rsidP="00042A20">
      <w:pPr>
        <w:pStyle w:val="af3"/>
        <w:spacing w:before="95" w:after="95"/>
        <w:ind w:left="854" w:firstLine="560"/>
      </w:pPr>
      <w:r w:rsidRPr="000E6967">
        <w:rPr>
          <w:rFonts w:hint="eastAsia"/>
        </w:rPr>
        <w:t>(</w:t>
      </w:r>
      <w:proofErr w:type="spellStart"/>
      <w:r w:rsidRPr="000E6967">
        <w:rPr>
          <w:rFonts w:hint="eastAsia"/>
        </w:rPr>
        <w:t>以</w:t>
      </w:r>
      <w:r w:rsidR="008B758B">
        <w:rPr>
          <w:rFonts w:hint="eastAsia"/>
          <w:lang w:eastAsia="zh-TW"/>
        </w:rPr>
        <w:t>各</w:t>
      </w:r>
      <w:r w:rsidRPr="000E6967">
        <w:rPr>
          <w:rFonts w:hint="eastAsia"/>
        </w:rPr>
        <w:t>區</w:t>
      </w:r>
      <w:r w:rsidR="00D46D8F">
        <w:rPr>
          <w:rFonts w:hint="eastAsia"/>
          <w:lang w:eastAsia="zh-TW"/>
        </w:rPr>
        <w:t>外網</w:t>
      </w:r>
      <w:proofErr w:type="spellEnd"/>
      <w:r w:rsidR="00D46D8F">
        <w:rPr>
          <w:rFonts w:ascii="微軟正黑體" w:eastAsia="微軟正黑體" w:hAnsi="微軟正黑體" w:hint="eastAsia"/>
        </w:rPr>
        <w:t>、</w:t>
      </w:r>
      <w:proofErr w:type="spellStart"/>
      <w:r w:rsidR="00D46D8F">
        <w:rPr>
          <w:rFonts w:hint="eastAsia"/>
          <w:lang w:eastAsia="zh-TW"/>
        </w:rPr>
        <w:t>中介</w:t>
      </w:r>
      <w:proofErr w:type="spellEnd"/>
      <w:r w:rsidR="00D46D8F" w:rsidRPr="00D46D8F">
        <w:rPr>
          <w:rFonts w:ascii="標楷體" w:hAnsi="標楷體" w:hint="eastAsia"/>
        </w:rPr>
        <w:t>、</w:t>
      </w:r>
      <w:proofErr w:type="spellStart"/>
      <w:r w:rsidR="00D46D8F" w:rsidRPr="00D46D8F">
        <w:rPr>
          <w:rFonts w:ascii="標楷體" w:hAnsi="標楷體" w:hint="eastAsia"/>
          <w:lang w:eastAsia="zh-TW"/>
        </w:rPr>
        <w:t>內網</w:t>
      </w:r>
      <w:proofErr w:type="spellEnd"/>
      <w:r w:rsidR="00C07ED6">
        <w:rPr>
          <w:rFonts w:ascii="標楷體" w:hAnsi="標楷體" w:hint="eastAsia"/>
          <w:lang w:eastAsia="zh-TW"/>
        </w:rPr>
        <w:t xml:space="preserve"> </w:t>
      </w:r>
      <w:proofErr w:type="spellStart"/>
      <w:r w:rsidR="00C07ED6">
        <w:rPr>
          <w:rFonts w:hint="eastAsia"/>
          <w:lang w:eastAsia="zh-TW"/>
        </w:rPr>
        <w:t>NTP</w:t>
      </w:r>
      <w:r w:rsidRPr="000E6967">
        <w:rPr>
          <w:rFonts w:hint="eastAsia"/>
        </w:rPr>
        <w:t>為例，</w:t>
      </w:r>
      <w:r w:rsidR="00D46D8F">
        <w:rPr>
          <w:rFonts w:hint="eastAsia"/>
          <w:lang w:eastAsia="zh-TW"/>
        </w:rPr>
        <w:t>各區在</w:t>
      </w:r>
      <w:r w:rsidR="00D46D8F">
        <w:rPr>
          <w:rFonts w:hint="eastAsia"/>
          <w:lang w:eastAsia="zh-TW"/>
        </w:rPr>
        <w:t>repo</w:t>
      </w:r>
      <w:r w:rsidR="00D46D8F">
        <w:rPr>
          <w:rFonts w:hint="eastAsia"/>
          <w:lang w:eastAsia="zh-TW"/>
        </w:rPr>
        <w:t>檔裡指向上游</w:t>
      </w:r>
      <w:proofErr w:type="spellEnd"/>
      <w:r w:rsidR="00D46D8F">
        <w:rPr>
          <w:rFonts w:hint="eastAsia"/>
          <w:lang w:eastAsia="zh-TW"/>
        </w:rPr>
        <w:t xml:space="preserve">NTP </w:t>
      </w:r>
      <w:proofErr w:type="spellStart"/>
      <w:r w:rsidR="00D46D8F">
        <w:rPr>
          <w:rFonts w:hint="eastAsia"/>
          <w:lang w:eastAsia="zh-TW"/>
        </w:rPr>
        <w:t>IP</w:t>
      </w:r>
      <w:r w:rsidR="00D46D8F">
        <w:rPr>
          <w:rFonts w:hint="eastAsia"/>
          <w:lang w:eastAsia="zh-TW"/>
        </w:rPr>
        <w:t>，下方</w:t>
      </w:r>
      <w:proofErr w:type="spellEnd"/>
      <w:r w:rsidR="00D46D8F" w:rsidRPr="000E6967">
        <w:rPr>
          <w:rFonts w:hint="eastAsia"/>
        </w:rPr>
        <w:t>以主中心外網區為例</w:t>
      </w:r>
      <w:r w:rsidRPr="000E6967">
        <w:rPr>
          <w:rFonts w:hint="eastAsia"/>
        </w:rPr>
        <w:t>為</w:t>
      </w:r>
      <w:r w:rsidR="00B97AB5" w:rsidRPr="00915D79">
        <w:rPr>
          <w:rFonts w:eastAsia="新細明體"/>
          <w:color w:val="000000"/>
          <w:kern w:val="0"/>
          <w:sz w:val="24"/>
        </w:rPr>
        <w:t>118.163.81.61</w:t>
      </w:r>
      <w:r w:rsidR="00B97AB5" w:rsidRPr="00915D79">
        <w:t>、</w:t>
      </w:r>
      <w:r w:rsidR="00B97AB5" w:rsidRPr="00915D79">
        <w:rPr>
          <w:rFonts w:eastAsia="新細明體"/>
          <w:color w:val="000000"/>
          <w:kern w:val="0"/>
          <w:sz w:val="24"/>
          <w:lang w:eastAsia="zh-TW"/>
        </w:rPr>
        <w:t xml:space="preserve"> </w:t>
      </w:r>
      <w:r w:rsidR="00B97AB5" w:rsidRPr="00915D79">
        <w:rPr>
          <w:rFonts w:eastAsia="新細明體"/>
          <w:color w:val="000000"/>
          <w:kern w:val="0"/>
          <w:sz w:val="24"/>
        </w:rPr>
        <w:t>211.22.103.157</w:t>
      </w:r>
      <w:r w:rsidRPr="000E6967">
        <w:rPr>
          <w:rFonts w:hint="eastAsia"/>
        </w:rPr>
        <w:t xml:space="preserve"> )</w:t>
      </w:r>
    </w:p>
    <w:p w14:paraId="0CE24FC4" w14:textId="6488F129" w:rsidR="00042A20" w:rsidRPr="009E5253" w:rsidRDefault="00042A20" w:rsidP="00042A20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>
        <w:rPr>
          <w:rFonts w:hint="eastAsia"/>
        </w:rPr>
        <w:t>使用</w:t>
      </w:r>
      <w:r w:rsidR="00D46D8F" w:rsidRPr="00D46D8F">
        <w:rPr>
          <w:lang w:eastAsia="zh-TW"/>
        </w:rPr>
        <w:t>vi</w:t>
      </w:r>
      <w:proofErr w:type="spellEnd"/>
      <w:r w:rsidR="00D46D8F" w:rsidRPr="00D46D8F">
        <w:rPr>
          <w:lang w:eastAsia="zh-TW"/>
        </w:rPr>
        <w:t xml:space="preserve"> /</w:t>
      </w:r>
      <w:proofErr w:type="spellStart"/>
      <w:r w:rsidR="00D46D8F" w:rsidRPr="00D46D8F">
        <w:rPr>
          <w:lang w:eastAsia="zh-TW"/>
        </w:rPr>
        <w:t>etc</w:t>
      </w:r>
      <w:proofErr w:type="spellEnd"/>
      <w:r w:rsidR="00D46D8F" w:rsidRPr="00D46D8F">
        <w:rPr>
          <w:lang w:eastAsia="zh-TW"/>
        </w:rPr>
        <w:t>/</w:t>
      </w:r>
      <w:proofErr w:type="spellStart"/>
      <w:r w:rsidR="00D46D8F" w:rsidRPr="00D46D8F">
        <w:rPr>
          <w:lang w:eastAsia="zh-TW"/>
        </w:rPr>
        <w:t>chrony.conf</w:t>
      </w:r>
      <w:r>
        <w:rPr>
          <w:rFonts w:hint="eastAsia"/>
        </w:rPr>
        <w:t>，新增以下語法如下</w:t>
      </w:r>
      <w:proofErr w:type="spellEnd"/>
      <w:r w:rsidR="008B758B">
        <w:rPr>
          <w:rFonts w:ascii="標楷體" w:hAnsi="標楷體" w:hint="eastAsia"/>
          <w:lang w:eastAsia="zh-TW"/>
        </w:rPr>
        <w:t>。</w:t>
      </w:r>
    </w:p>
    <w:tbl>
      <w:tblPr>
        <w:tblStyle w:val="affd"/>
        <w:tblW w:w="0" w:type="auto"/>
        <w:tblInd w:w="302" w:type="dxa"/>
        <w:tblLook w:val="04A0" w:firstRow="1" w:lastRow="0" w:firstColumn="1" w:lastColumn="0" w:noHBand="0" w:noVBand="1"/>
      </w:tblPr>
      <w:tblGrid>
        <w:gridCol w:w="8758"/>
      </w:tblGrid>
      <w:tr w:rsidR="00042A20" w14:paraId="01F64596" w14:textId="77777777" w:rsidTr="00FF6E2B">
        <w:tc>
          <w:tcPr>
            <w:tcW w:w="8758" w:type="dxa"/>
          </w:tcPr>
          <w:p w14:paraId="611ABCE9" w14:textId="1F480E60" w:rsidR="00042A20" w:rsidRPr="00877513" w:rsidRDefault="00042A20" w:rsidP="00FF6E2B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877513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&gt;&gt; </w:t>
            </w:r>
            <w:r w:rsidR="00D46D8F"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vi /</w:t>
            </w:r>
            <w:proofErr w:type="spellStart"/>
            <w:r w:rsidR="00D46D8F"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etc</w:t>
            </w:r>
            <w:proofErr w:type="spellEnd"/>
            <w:r w:rsidR="00D46D8F"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/</w:t>
            </w:r>
            <w:proofErr w:type="spellStart"/>
            <w:r w:rsidR="00D46D8F"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chrony.conf</w:t>
            </w:r>
            <w:proofErr w:type="spellEnd"/>
            <w:r w:rsidRPr="00877513"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 xml:space="preserve">   </w:t>
            </w:r>
            <w:r w:rsidRPr="00877513">
              <w:rPr>
                <w:rFonts w:ascii="標楷體" w:hAnsi="標楷體" w:cs="Courier New" w:hint="eastAsia"/>
                <w:b/>
                <w:bCs/>
                <w:color w:val="FF0000"/>
                <w:kern w:val="0"/>
                <w:sz w:val="24"/>
              </w:rPr>
              <w:t>進入編輯模式</w:t>
            </w:r>
          </w:p>
          <w:p w14:paraId="59CE2503" w14:textId="77777777" w:rsidR="00042A20" w:rsidRPr="00877513" w:rsidRDefault="00042A20" w:rsidP="00FF6E2B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6DDB018A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lastRenderedPageBreak/>
              <w:t># Use public servers from the pool.ntp.org project.</w:t>
            </w:r>
          </w:p>
          <w:p w14:paraId="05D70F89" w14:textId="00C8776B" w:rsid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Please consider joining the pool (</w:t>
            </w:r>
            <w:hyperlink r:id="rId16" w:history="1">
              <w:r w:rsidRPr="009D3662">
                <w:rPr>
                  <w:rStyle w:val="afff6"/>
                  <w:rFonts w:ascii="Courier New" w:eastAsia="新細明體" w:hAnsi="Courier New" w:cs="Courier New"/>
                  <w:kern w:val="0"/>
                  <w:sz w:val="24"/>
                </w:rPr>
                <w:t>https://www.pool.ntp.org/join.html</w:t>
              </w:r>
            </w:hyperlink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).</w:t>
            </w:r>
          </w:p>
          <w:p w14:paraId="7812283B" w14:textId="6E75B285" w:rsidR="00D46D8F" w:rsidRPr="00DA2F44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b/>
                <w:bCs/>
                <w:color w:val="EE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EE0000"/>
                <w:kern w:val="0"/>
                <w:sz w:val="24"/>
              </w:rPr>
              <w:t>#</w:t>
            </w:r>
            <w:r w:rsidRPr="00D46D8F">
              <w:rPr>
                <w:rFonts w:ascii="Courier New" w:eastAsia="新細明體" w:hAnsi="Courier New" w:cs="Courier New" w:hint="eastAsia"/>
                <w:color w:val="EE0000"/>
                <w:kern w:val="0"/>
                <w:sz w:val="24"/>
              </w:rPr>
              <w:t xml:space="preserve"> </w:t>
            </w:r>
            <w:r w:rsidRPr="00DA2F44">
              <w:rPr>
                <w:rFonts w:ascii="標楷體" w:hAnsi="標楷體" w:cs="Courier New" w:hint="eastAsia"/>
                <w:b/>
                <w:bCs/>
                <w:color w:val="EE0000"/>
                <w:kern w:val="0"/>
                <w:sz w:val="24"/>
              </w:rPr>
              <w:t>修改指向上游</w:t>
            </w:r>
            <w:r w:rsidRPr="00DA2F44">
              <w:rPr>
                <w:rFonts w:asciiTheme="majorHAnsi" w:hAnsiTheme="majorHAnsi" w:cstheme="majorHAnsi"/>
                <w:b/>
                <w:bCs/>
                <w:color w:val="EE0000"/>
                <w:kern w:val="0"/>
                <w:sz w:val="24"/>
              </w:rPr>
              <w:t>NTP IP</w:t>
            </w:r>
          </w:p>
          <w:p w14:paraId="267BACC0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server 118.163.81.61 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iburst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minpoll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4 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maxpoll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6</w:t>
            </w:r>
          </w:p>
          <w:p w14:paraId="719EFB24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server 211.22.103.157 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iburst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minpoll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4 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maxpoll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6</w:t>
            </w:r>
          </w:p>
          <w:p w14:paraId="7B159986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Use NTP servers from DHCP.</w:t>
            </w:r>
          </w:p>
          <w:p w14:paraId="06AF96DB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#sourcedir /run/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chrony-dhcp</w:t>
            </w:r>
            <w:proofErr w:type="spellEnd"/>
          </w:p>
          <w:p w14:paraId="193AF5B3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05F098F7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Record the rate at which the system clock gains/losses time.</w:t>
            </w:r>
          </w:p>
          <w:p w14:paraId="7A28F366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driftfile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/var/lib/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chrony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/drift</w:t>
            </w:r>
          </w:p>
          <w:p w14:paraId="100E8EB0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1984A884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Allow the system clock to be stepped in the first three updates</w:t>
            </w:r>
          </w:p>
          <w:p w14:paraId="11419ABC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if its offset is larger than 1 second.</w:t>
            </w:r>
          </w:p>
          <w:p w14:paraId="1CD9DC6A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makestep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1.0 3</w:t>
            </w:r>
          </w:p>
          <w:p w14:paraId="6CE9983C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58822BCF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Enable kernel synchronization of the real-time clock (RTC).</w:t>
            </w:r>
          </w:p>
          <w:p w14:paraId="14D78157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rtcsync</w:t>
            </w:r>
            <w:proofErr w:type="spellEnd"/>
          </w:p>
          <w:p w14:paraId="2A89919E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7AA417E9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Enable hardware timestamping on all interfaces that support it.</w:t>
            </w:r>
          </w:p>
          <w:p w14:paraId="04364AB9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#hwtimestamp *</w:t>
            </w:r>
          </w:p>
          <w:p w14:paraId="31DD3F19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0FCA7C26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Increase the minimum number of selectable sources required to adjust</w:t>
            </w:r>
          </w:p>
          <w:p w14:paraId="66097E04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the system clock.</w:t>
            </w:r>
          </w:p>
          <w:p w14:paraId="153452D8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#minsources 2</w:t>
            </w:r>
          </w:p>
          <w:p w14:paraId="135AF7D2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23E1F47B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Allow NTP client access from local network.</w:t>
            </w:r>
          </w:p>
          <w:p w14:paraId="2E6CC736" w14:textId="284ECB13" w:rsidR="00D46D8F" w:rsidRPr="00D46D8F" w:rsidRDefault="00F43D7B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4"/>
              </w:rPr>
              <w:t xml:space="preserve"># </w:t>
            </w:r>
            <w:r w:rsidR="00D46D8F"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allow 10.0.0.0/8</w:t>
            </w:r>
          </w:p>
          <w:p w14:paraId="1E2322C2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44F93289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Serve time even if not synchronized to a time source.</w:t>
            </w:r>
          </w:p>
          <w:p w14:paraId="2714853E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lastRenderedPageBreak/>
              <w:t>local stratum 3</w:t>
            </w:r>
          </w:p>
          <w:p w14:paraId="59485C56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480B2DA7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Require authentication (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nts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or key option) for all NTP sources.</w:t>
            </w:r>
          </w:p>
          <w:p w14:paraId="6FE33469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#authselectmode require</w:t>
            </w:r>
          </w:p>
          <w:p w14:paraId="7A5E8AB0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17FB8D88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Specify file containing keys for NTP authentication.</w:t>
            </w:r>
          </w:p>
          <w:p w14:paraId="28715D2B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keyfile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/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etc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/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chrony.keys</w:t>
            </w:r>
            <w:proofErr w:type="spellEnd"/>
          </w:p>
          <w:p w14:paraId="20100E65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2304EF04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Save NTS keys and cookies.</w:t>
            </w:r>
          </w:p>
          <w:p w14:paraId="0F523A62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ntsdumpdir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/var/lib/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chrony</w:t>
            </w:r>
            <w:proofErr w:type="spellEnd"/>
          </w:p>
          <w:p w14:paraId="6096717B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068C5826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Insert/delete leap seconds by slewing instead of stepping.</w:t>
            </w:r>
          </w:p>
          <w:p w14:paraId="511E62D3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#leapsecmode slew</w:t>
            </w:r>
          </w:p>
          <w:p w14:paraId="15C21B43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529C8E50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# Get TAI-UTC offset and leap seconds from the system 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tz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database.</w:t>
            </w:r>
          </w:p>
          <w:p w14:paraId="5B0C7D03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leapsectz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right/UTC</w:t>
            </w:r>
          </w:p>
          <w:p w14:paraId="0924AFCA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5F7887BC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Specify directory for log files.</w:t>
            </w:r>
          </w:p>
          <w:p w14:paraId="2DFC2FB5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logdir</w:t>
            </w:r>
            <w:proofErr w:type="spellEnd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 xml:space="preserve"> /var/log/</w:t>
            </w:r>
            <w:proofErr w:type="spellStart"/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chrony</w:t>
            </w:r>
            <w:proofErr w:type="spellEnd"/>
          </w:p>
          <w:p w14:paraId="3EBF089F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</w:p>
          <w:p w14:paraId="41BA9BBF" w14:textId="77777777" w:rsidR="00D46D8F" w:rsidRPr="00D46D8F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 Select which information is logged.</w:t>
            </w:r>
          </w:p>
          <w:p w14:paraId="3AAC6047" w14:textId="2EF5BC04" w:rsidR="00042A20" w:rsidRPr="0025611D" w:rsidRDefault="00D46D8F" w:rsidP="00D46D8F">
            <w:pPr>
              <w:widowControl/>
              <w:shd w:val="clear" w:color="auto" w:fill="FFFFFF"/>
              <w:textAlignment w:val="auto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46D8F">
              <w:rPr>
                <w:rFonts w:ascii="Courier New" w:eastAsia="新細明體" w:hAnsi="Courier New" w:cs="Courier New"/>
                <w:color w:val="000000"/>
                <w:kern w:val="0"/>
                <w:sz w:val="24"/>
              </w:rPr>
              <w:t>#log measurements statistics tracking</w:t>
            </w:r>
          </w:p>
        </w:tc>
      </w:tr>
    </w:tbl>
    <w:p w14:paraId="7E572939" w14:textId="77777777" w:rsidR="00042A20" w:rsidRDefault="00042A20" w:rsidP="009F6B22">
      <w:pPr>
        <w:pStyle w:val="af3"/>
        <w:spacing w:before="95" w:after="95"/>
        <w:ind w:leftChars="0" w:left="0" w:firstLineChars="0" w:firstLine="0"/>
        <w:jc w:val="right"/>
        <w:rPr>
          <w:lang w:eastAsia="zh-TW"/>
        </w:rPr>
      </w:pPr>
    </w:p>
    <w:p w14:paraId="1E9FD214" w14:textId="77777777" w:rsidR="00A75347" w:rsidRDefault="00A75347" w:rsidP="009F6B22">
      <w:pPr>
        <w:pStyle w:val="af3"/>
        <w:spacing w:before="95" w:after="95"/>
        <w:ind w:leftChars="0" w:left="0" w:firstLineChars="0" w:firstLine="0"/>
        <w:jc w:val="right"/>
        <w:rPr>
          <w:lang w:eastAsia="zh-TW"/>
        </w:rPr>
      </w:pPr>
    </w:p>
    <w:p w14:paraId="7D55C51B" w14:textId="77777777" w:rsidR="00A75347" w:rsidRDefault="00A75347" w:rsidP="009F6B22">
      <w:pPr>
        <w:pStyle w:val="af3"/>
        <w:spacing w:before="95" w:after="95"/>
        <w:ind w:leftChars="0" w:left="0" w:firstLineChars="0" w:firstLine="0"/>
        <w:jc w:val="right"/>
        <w:rPr>
          <w:lang w:eastAsia="zh-TW"/>
        </w:rPr>
      </w:pPr>
    </w:p>
    <w:p w14:paraId="2A42F6B5" w14:textId="77777777" w:rsidR="00A75347" w:rsidRDefault="00A75347" w:rsidP="009F6B22">
      <w:pPr>
        <w:pStyle w:val="af3"/>
        <w:spacing w:before="95" w:after="95"/>
        <w:ind w:leftChars="0" w:left="0" w:firstLineChars="0" w:firstLine="0"/>
        <w:jc w:val="right"/>
        <w:rPr>
          <w:lang w:eastAsia="zh-TW"/>
        </w:rPr>
      </w:pPr>
    </w:p>
    <w:p w14:paraId="0ABA0E7B" w14:textId="77777777" w:rsidR="00A75347" w:rsidRDefault="00A75347" w:rsidP="009F6B22">
      <w:pPr>
        <w:pStyle w:val="af3"/>
        <w:spacing w:before="95" w:after="95"/>
        <w:ind w:leftChars="0" w:left="0" w:firstLineChars="0" w:firstLine="0"/>
        <w:jc w:val="right"/>
        <w:rPr>
          <w:lang w:eastAsia="zh-TW"/>
        </w:rPr>
      </w:pPr>
    </w:p>
    <w:p w14:paraId="4CD6C5B7" w14:textId="77777777" w:rsidR="00A75347" w:rsidRDefault="00A75347" w:rsidP="009F6B22">
      <w:pPr>
        <w:pStyle w:val="af3"/>
        <w:spacing w:before="95" w:after="95"/>
        <w:ind w:leftChars="0" w:left="0" w:firstLineChars="0" w:firstLine="0"/>
        <w:jc w:val="right"/>
        <w:rPr>
          <w:lang w:eastAsia="zh-TW"/>
        </w:rPr>
      </w:pPr>
    </w:p>
    <w:p w14:paraId="3F74F715" w14:textId="77777777" w:rsidR="004A7C6B" w:rsidRDefault="00A75347" w:rsidP="004A7C6B">
      <w:pPr>
        <w:pStyle w:val="a0"/>
        <w:spacing w:before="190" w:after="95"/>
        <w:rPr>
          <w:lang w:eastAsia="zh-TW"/>
        </w:rPr>
      </w:pPr>
      <w:r>
        <w:rPr>
          <w:rFonts w:hint="eastAsia"/>
          <w:lang w:eastAsia="zh-TW"/>
        </w:rPr>
        <w:lastRenderedPageBreak/>
        <w:t>帳號整合移轉作業</w:t>
      </w:r>
    </w:p>
    <w:p w14:paraId="0537B9F3" w14:textId="77777777" w:rsidR="004A7C6B" w:rsidRDefault="004A7C6B" w:rsidP="004A7C6B">
      <w:pPr>
        <w:pStyle w:val="a3"/>
        <w:spacing w:before="190" w:after="95"/>
      </w:pPr>
      <w:proofErr w:type="spellStart"/>
      <w:r w:rsidRPr="009E7DB5">
        <w:rPr>
          <w:rFonts w:hint="eastAsia"/>
        </w:rPr>
        <w:t>介紹與目的</w:t>
      </w:r>
      <w:proofErr w:type="spellEnd"/>
    </w:p>
    <w:p w14:paraId="06DBA7DD" w14:textId="6AE5B2AE" w:rsidR="004A7C6B" w:rsidRPr="00CA07B0" w:rsidRDefault="004A7C6B" w:rsidP="004A7C6B">
      <w:pPr>
        <w:pStyle w:val="af3"/>
        <w:spacing w:before="95" w:after="95"/>
        <w:ind w:left="854" w:firstLine="560"/>
        <w:rPr>
          <w:lang w:eastAsia="zh-TW"/>
        </w:rPr>
      </w:pPr>
      <w:proofErr w:type="spellStart"/>
      <w:r w:rsidRPr="0079610D">
        <w:rPr>
          <w:lang w:val="en-US"/>
        </w:rPr>
        <w:t>網路共用服務應維持維運</w:t>
      </w:r>
      <w:r>
        <w:rPr>
          <w:rFonts w:hint="eastAsia"/>
          <w:lang w:val="en-US" w:eastAsia="zh-TW"/>
        </w:rPr>
        <w:t>，如遇作業系統生命週期結束</w:t>
      </w:r>
      <w:proofErr w:type="spellEnd"/>
      <w:r>
        <w:rPr>
          <w:rFonts w:hint="eastAsia"/>
          <w:lang w:val="en-US" w:eastAsia="zh-TW"/>
        </w:rPr>
        <w:t>(EOS)</w:t>
      </w:r>
      <w:r>
        <w:rPr>
          <w:rFonts w:hint="eastAsia"/>
          <w:lang w:val="en-US" w:eastAsia="zh-TW"/>
        </w:rPr>
        <w:t>則以下列程序進行帳號整合服務移轉，以利能繼續獲</w:t>
      </w:r>
      <w:r w:rsidR="004D413C">
        <w:rPr>
          <w:rFonts w:hint="eastAsia"/>
          <w:lang w:val="en-US" w:eastAsia="zh-TW"/>
        </w:rPr>
        <w:t>取</w:t>
      </w:r>
      <w:r>
        <w:rPr>
          <w:rFonts w:hint="eastAsia"/>
          <w:lang w:val="en-US" w:eastAsia="zh-TW"/>
        </w:rPr>
        <w:t>相關安全性新</w:t>
      </w:r>
      <w:r w:rsidR="004D413C">
        <w:rPr>
          <w:rFonts w:hint="eastAsia"/>
          <w:lang w:val="en-US" w:eastAsia="zh-TW"/>
        </w:rPr>
        <w:t>，並維持內外網</w:t>
      </w:r>
      <w:r w:rsidR="004D413C">
        <w:rPr>
          <w:rFonts w:hint="eastAsia"/>
          <w:lang w:val="en-US" w:eastAsia="zh-TW"/>
        </w:rPr>
        <w:t>AD</w:t>
      </w:r>
      <w:r w:rsidR="004D413C">
        <w:rPr>
          <w:rFonts w:hint="eastAsia"/>
          <w:lang w:val="en-US" w:eastAsia="zh-TW"/>
        </w:rPr>
        <w:t>稅務帳號同步。</w:t>
      </w:r>
    </w:p>
    <w:p w14:paraId="33C36E87" w14:textId="4FF9473F" w:rsidR="004A7C6B" w:rsidRDefault="004A7C6B" w:rsidP="004A7C6B">
      <w:pPr>
        <w:pStyle w:val="a3"/>
        <w:spacing w:before="190" w:after="95"/>
      </w:pPr>
      <w:r>
        <w:rPr>
          <w:rFonts w:hint="eastAsia"/>
          <w:lang w:eastAsia="zh-TW"/>
        </w:rPr>
        <w:t>帳號整合</w:t>
      </w:r>
      <w:proofErr w:type="spellStart"/>
      <w:r w:rsidRPr="009E7DB5">
        <w:rPr>
          <w:rFonts w:hint="eastAsia"/>
        </w:rPr>
        <w:t>設</w:t>
      </w:r>
      <w:r>
        <w:rPr>
          <w:rFonts w:hint="eastAsia"/>
          <w:lang w:eastAsia="zh-TW"/>
        </w:rPr>
        <w:t>置</w:t>
      </w:r>
      <w:r w:rsidRPr="009E7DB5">
        <w:rPr>
          <w:rFonts w:hint="eastAsia"/>
        </w:rPr>
        <w:t>說明</w:t>
      </w:r>
      <w:proofErr w:type="spellEnd"/>
    </w:p>
    <w:tbl>
      <w:tblPr>
        <w:tblStyle w:val="affd"/>
        <w:tblpPr w:leftFromText="180" w:rightFromText="180" w:vertAnchor="text" w:horzAnchor="margin" w:tblpY="674"/>
        <w:tblW w:w="9162" w:type="dxa"/>
        <w:tblLook w:val="04A0" w:firstRow="1" w:lastRow="0" w:firstColumn="1" w:lastColumn="0" w:noHBand="0" w:noVBand="1"/>
      </w:tblPr>
      <w:tblGrid>
        <w:gridCol w:w="1980"/>
        <w:gridCol w:w="2551"/>
        <w:gridCol w:w="2552"/>
        <w:gridCol w:w="2079"/>
      </w:tblGrid>
      <w:tr w:rsidR="004A7C6B" w:rsidRPr="000E6967" w14:paraId="5AE06B33" w14:textId="77777777" w:rsidTr="00683EB3">
        <w:trPr>
          <w:trHeight w:val="689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B73EF15" w14:textId="77777777" w:rsidR="004A7C6B" w:rsidRPr="000E6967" w:rsidRDefault="004A7C6B" w:rsidP="00683EB3">
            <w:pPr>
              <w:pStyle w:val="af3"/>
              <w:spacing w:before="95" w:after="95"/>
              <w:ind w:left="854" w:firstLine="561"/>
              <w:jc w:val="center"/>
              <w:rPr>
                <w:b/>
              </w:rPr>
            </w:pP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9A7E1C1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內網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88C7CF6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rPr>
                <w:rFonts w:hint="eastAsia"/>
              </w:rPr>
              <w:t>中介區</w:t>
            </w:r>
            <w:proofErr w:type="spellEnd"/>
          </w:p>
        </w:tc>
        <w:tc>
          <w:tcPr>
            <w:tcW w:w="2079" w:type="dxa"/>
            <w:shd w:val="clear" w:color="auto" w:fill="D9D9D9" w:themeFill="background1" w:themeFillShade="D9"/>
          </w:tcPr>
          <w:p w14:paraId="60A2A6A8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proofErr w:type="spellStart"/>
            <w:r w:rsidRPr="000E6967">
              <w:t>外網</w:t>
            </w:r>
            <w:proofErr w:type="spellEnd"/>
          </w:p>
        </w:tc>
      </w:tr>
      <w:tr w:rsidR="004A7C6B" w:rsidRPr="000E6967" w14:paraId="15E81728" w14:textId="77777777" w:rsidTr="00683EB3">
        <w:trPr>
          <w:trHeight w:val="676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E7D5A24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中心</w:t>
            </w:r>
          </w:p>
        </w:tc>
        <w:tc>
          <w:tcPr>
            <w:tcW w:w="2551" w:type="dxa"/>
            <w:vAlign w:val="center"/>
          </w:tcPr>
          <w:p w14:paraId="1D7F7875" w14:textId="2716ECCD" w:rsidR="004A7C6B" w:rsidRPr="00D06D87" w:rsidRDefault="004A7C6B" w:rsidP="00066555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color w:val="000000" w:themeColor="text1"/>
                <w:lang w:eastAsia="zh-TW"/>
              </w:rPr>
            </w:pPr>
            <w:r w:rsidRPr="00D06D87">
              <w:rPr>
                <w:rFonts w:hint="eastAsia"/>
                <w:color w:val="000000" w:themeColor="text1"/>
                <w:lang w:eastAsia="zh-TW"/>
              </w:rPr>
              <w:t>10.190.4.2</w:t>
            </w:r>
            <w:r w:rsidR="00066555">
              <w:rPr>
                <w:rFonts w:hint="eastAsia"/>
                <w:color w:val="000000" w:themeColor="text1"/>
                <w:lang w:eastAsia="zh-TW"/>
              </w:rPr>
              <w:t>15</w:t>
            </w:r>
          </w:p>
        </w:tc>
        <w:tc>
          <w:tcPr>
            <w:tcW w:w="2552" w:type="dxa"/>
            <w:vAlign w:val="center"/>
          </w:tcPr>
          <w:p w14:paraId="3E3CE597" w14:textId="7F14DE96" w:rsidR="004A7C6B" w:rsidRPr="00D06D87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color w:val="000000" w:themeColor="text1"/>
                <w:szCs w:val="28"/>
                <w:lang w:eastAsia="zh-TW"/>
              </w:rPr>
            </w:pP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內</w:t>
            </w:r>
            <w:r w:rsidRPr="00D06D87">
              <w:rPr>
                <w:rFonts w:hint="eastAsia"/>
                <w:color w:val="000000" w:themeColor="text1"/>
                <w:szCs w:val="28"/>
              </w:rPr>
              <w:t>：</w:t>
            </w:r>
            <w:r w:rsidRPr="00D06D87">
              <w:rPr>
                <w:color w:val="000000" w:themeColor="text1"/>
                <w:szCs w:val="28"/>
              </w:rPr>
              <w:t>10.</w:t>
            </w: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253</w:t>
            </w:r>
            <w:r w:rsidRPr="00D06D87">
              <w:rPr>
                <w:color w:val="000000" w:themeColor="text1"/>
                <w:szCs w:val="28"/>
              </w:rPr>
              <w:t>.1</w:t>
            </w: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91</w:t>
            </w:r>
            <w:r w:rsidRPr="00D06D87">
              <w:rPr>
                <w:color w:val="000000" w:themeColor="text1"/>
                <w:szCs w:val="28"/>
              </w:rPr>
              <w:t>.</w:t>
            </w: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2</w:t>
            </w:r>
            <w:r w:rsidR="00066555">
              <w:rPr>
                <w:rFonts w:hint="eastAsia"/>
                <w:color w:val="000000" w:themeColor="text1"/>
                <w:szCs w:val="28"/>
                <w:lang w:eastAsia="zh-TW"/>
              </w:rPr>
              <w:t>15</w:t>
            </w:r>
          </w:p>
          <w:p w14:paraId="41409777" w14:textId="771BA9FF" w:rsidR="004A7C6B" w:rsidRPr="00D06D87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color w:val="000000" w:themeColor="text1"/>
                <w:szCs w:val="28"/>
                <w:lang w:eastAsia="zh-TW"/>
              </w:rPr>
            </w:pPr>
            <w:r w:rsidRPr="00D06D87">
              <w:rPr>
                <w:rFonts w:hint="eastAsia"/>
                <w:color w:val="000000" w:themeColor="text1"/>
              </w:rPr>
              <w:t>外：</w:t>
            </w:r>
            <w:r w:rsidRPr="00D06D87">
              <w:rPr>
                <w:color w:val="000000" w:themeColor="text1"/>
                <w:szCs w:val="28"/>
              </w:rPr>
              <w:t>10.</w:t>
            </w: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254</w:t>
            </w:r>
            <w:r w:rsidRPr="00D06D87">
              <w:rPr>
                <w:color w:val="000000" w:themeColor="text1"/>
                <w:szCs w:val="28"/>
              </w:rPr>
              <w:t>.1</w:t>
            </w: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91</w:t>
            </w:r>
            <w:r w:rsidRPr="00D06D87">
              <w:rPr>
                <w:color w:val="000000" w:themeColor="text1"/>
                <w:szCs w:val="28"/>
              </w:rPr>
              <w:t>.</w:t>
            </w:r>
            <w:r w:rsidRPr="00D06D87">
              <w:rPr>
                <w:rFonts w:hint="eastAsia"/>
                <w:color w:val="000000" w:themeColor="text1"/>
                <w:szCs w:val="28"/>
                <w:lang w:eastAsia="zh-TW"/>
              </w:rPr>
              <w:t>2</w:t>
            </w:r>
            <w:r w:rsidR="00066555">
              <w:rPr>
                <w:rFonts w:hint="eastAsia"/>
                <w:color w:val="000000" w:themeColor="text1"/>
                <w:szCs w:val="28"/>
                <w:lang w:eastAsia="zh-TW"/>
              </w:rPr>
              <w:t>15</w:t>
            </w:r>
          </w:p>
        </w:tc>
        <w:tc>
          <w:tcPr>
            <w:tcW w:w="2079" w:type="dxa"/>
            <w:vAlign w:val="center"/>
          </w:tcPr>
          <w:p w14:paraId="65FF8040" w14:textId="33622793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10.254.215.2</w:t>
            </w:r>
            <w:r w:rsidR="00066555">
              <w:rPr>
                <w:rFonts w:hint="eastAsia"/>
                <w:lang w:eastAsia="zh-TW"/>
              </w:rPr>
              <w:t>15</w:t>
            </w:r>
          </w:p>
        </w:tc>
      </w:tr>
      <w:tr w:rsidR="004A7C6B" w:rsidRPr="000E6967" w14:paraId="157C91F5" w14:textId="77777777" w:rsidTr="00683EB3">
        <w:trPr>
          <w:trHeight w:val="1021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3CD0F55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北國</w:t>
            </w:r>
          </w:p>
        </w:tc>
        <w:tc>
          <w:tcPr>
            <w:tcW w:w="2551" w:type="dxa"/>
            <w:vAlign w:val="center"/>
          </w:tcPr>
          <w:p w14:paraId="6CD1F363" w14:textId="2AA723C5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415FFE">
              <w:rPr>
                <w:rFonts w:hint="eastAsia"/>
                <w:color w:val="000000" w:themeColor="text1"/>
                <w:lang w:eastAsia="zh-TW"/>
              </w:rPr>
              <w:t>1</w:t>
            </w:r>
            <w:r w:rsidRPr="00415FFE">
              <w:rPr>
                <w:color w:val="000000" w:themeColor="text1"/>
                <w:lang w:eastAsia="zh-TW"/>
              </w:rPr>
              <w:t>0.11.88.1</w:t>
            </w:r>
            <w:r w:rsidR="00193C1E">
              <w:rPr>
                <w:rFonts w:hint="eastAsia"/>
                <w:color w:val="000000" w:themeColor="text1"/>
                <w:lang w:eastAsia="zh-TW"/>
              </w:rPr>
              <w:t>47</w:t>
            </w:r>
          </w:p>
        </w:tc>
        <w:tc>
          <w:tcPr>
            <w:tcW w:w="2552" w:type="dxa"/>
            <w:vAlign w:val="center"/>
          </w:tcPr>
          <w:p w14:paraId="4D73100E" w14:textId="41B81072" w:rsidR="004A7C6B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415FFE">
              <w:t>10.11.64.1</w:t>
            </w:r>
            <w:r w:rsidR="00193C1E">
              <w:rPr>
                <w:rFonts w:hint="eastAsia"/>
                <w:lang w:eastAsia="zh-TW"/>
              </w:rPr>
              <w:t>46</w:t>
            </w:r>
          </w:p>
          <w:p w14:paraId="523BC2ED" w14:textId="0C56EF3E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415FFE">
              <w:t>10.138.242.</w:t>
            </w:r>
            <w:r w:rsidR="00193C1E">
              <w:rPr>
                <w:rFonts w:hint="eastAsia"/>
                <w:lang w:eastAsia="zh-TW"/>
              </w:rPr>
              <w:t>55</w:t>
            </w:r>
          </w:p>
        </w:tc>
        <w:tc>
          <w:tcPr>
            <w:tcW w:w="2079" w:type="dxa"/>
            <w:vAlign w:val="center"/>
          </w:tcPr>
          <w:p w14:paraId="59B1CFC5" w14:textId="7E24DC3C" w:rsidR="004A7C6B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 w:rsidRPr="00415FFE">
              <w:rPr>
                <w:color w:val="000000" w:themeColor="text1"/>
                <w:lang w:eastAsia="zh-TW"/>
              </w:rPr>
              <w:t>10.138.242.1</w:t>
            </w:r>
            <w:r w:rsidR="00193C1E">
              <w:rPr>
                <w:rFonts w:hint="eastAsia"/>
                <w:color w:val="000000" w:themeColor="text1"/>
                <w:lang w:eastAsia="zh-TW"/>
              </w:rPr>
              <w:t>5</w:t>
            </w:r>
          </w:p>
        </w:tc>
      </w:tr>
      <w:tr w:rsidR="004A7C6B" w:rsidRPr="000E6967" w14:paraId="097D537B" w14:textId="77777777" w:rsidTr="00683EB3">
        <w:trPr>
          <w:trHeight w:val="1317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6F8323A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北區</w:t>
            </w:r>
          </w:p>
        </w:tc>
        <w:tc>
          <w:tcPr>
            <w:tcW w:w="2551" w:type="dxa"/>
            <w:vAlign w:val="center"/>
          </w:tcPr>
          <w:p w14:paraId="5AABCD2F" w14:textId="6EB8210B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8976EC">
              <w:rPr>
                <w:lang w:val="en-US" w:eastAsia="zh-TW"/>
              </w:rPr>
              <w:t>10.</w:t>
            </w:r>
            <w:r>
              <w:rPr>
                <w:rFonts w:hint="eastAsia"/>
                <w:lang w:val="en-US" w:eastAsia="zh-TW"/>
              </w:rPr>
              <w:t>19</w:t>
            </w:r>
            <w:r w:rsidRPr="008976EC">
              <w:rPr>
                <w:lang w:val="en-US" w:eastAsia="zh-TW"/>
              </w:rPr>
              <w:t>.88.1</w:t>
            </w:r>
            <w:r w:rsidR="00193C1E">
              <w:rPr>
                <w:rFonts w:hint="eastAsia"/>
                <w:lang w:val="en-US" w:eastAsia="zh-TW"/>
              </w:rPr>
              <w:t>36</w:t>
            </w:r>
          </w:p>
        </w:tc>
        <w:tc>
          <w:tcPr>
            <w:tcW w:w="2552" w:type="dxa"/>
            <w:vAlign w:val="center"/>
          </w:tcPr>
          <w:p w14:paraId="0BEB766B" w14:textId="0AA3A4E0" w:rsidR="004A7C6B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28321B">
              <w:rPr>
                <w:lang w:val="en-US"/>
              </w:rPr>
              <w:t>10.19.64.1</w:t>
            </w:r>
            <w:r w:rsidR="00193C1E">
              <w:rPr>
                <w:rFonts w:hint="eastAsia"/>
                <w:lang w:val="en-US" w:eastAsia="zh-TW"/>
              </w:rPr>
              <w:t>5</w:t>
            </w:r>
          </w:p>
          <w:p w14:paraId="632AA163" w14:textId="65132DF0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28321B">
              <w:rPr>
                <w:lang w:val="en-US"/>
              </w:rPr>
              <w:t>10.98.244.</w:t>
            </w:r>
            <w:r w:rsidR="00193C1E">
              <w:rPr>
                <w:rFonts w:hint="eastAsia"/>
                <w:lang w:val="en-US" w:eastAsia="zh-TW"/>
              </w:rPr>
              <w:t>56</w:t>
            </w:r>
          </w:p>
        </w:tc>
        <w:tc>
          <w:tcPr>
            <w:tcW w:w="2079" w:type="dxa"/>
            <w:vAlign w:val="center"/>
          </w:tcPr>
          <w:p w14:paraId="757E4DD8" w14:textId="461B80FB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2E15D0">
              <w:rPr>
                <w:color w:val="000000" w:themeColor="text1"/>
                <w:lang w:val="en-US" w:eastAsia="zh-TW"/>
              </w:rPr>
              <w:t>10.98.244.</w:t>
            </w:r>
            <w:r w:rsidR="00193C1E">
              <w:rPr>
                <w:rFonts w:hint="eastAsia"/>
                <w:color w:val="000000" w:themeColor="text1"/>
                <w:lang w:val="en-US" w:eastAsia="zh-TW"/>
              </w:rPr>
              <w:t>58</w:t>
            </w:r>
          </w:p>
        </w:tc>
      </w:tr>
      <w:tr w:rsidR="004A7C6B" w:rsidRPr="000E6967" w14:paraId="56CDDC0F" w14:textId="77777777" w:rsidTr="00683EB3">
        <w:trPr>
          <w:trHeight w:val="1265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7F83A7A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中區</w:t>
            </w:r>
          </w:p>
        </w:tc>
        <w:tc>
          <w:tcPr>
            <w:tcW w:w="2551" w:type="dxa"/>
            <w:vAlign w:val="center"/>
          </w:tcPr>
          <w:p w14:paraId="78E814E9" w14:textId="12158764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8976EC">
              <w:rPr>
                <w:lang w:val="en-US" w:eastAsia="zh-TW"/>
              </w:rPr>
              <w:t>10.23.88.</w:t>
            </w:r>
            <w:r w:rsidR="00136383">
              <w:rPr>
                <w:rFonts w:hint="eastAsia"/>
                <w:lang w:val="en-US" w:eastAsia="zh-TW"/>
              </w:rPr>
              <w:t>9</w:t>
            </w:r>
            <w:r w:rsidRPr="008976EC">
              <w:rPr>
                <w:lang w:val="en-US" w:eastAsia="zh-TW"/>
              </w:rPr>
              <w:t>8</w:t>
            </w:r>
          </w:p>
        </w:tc>
        <w:tc>
          <w:tcPr>
            <w:tcW w:w="2552" w:type="dxa"/>
            <w:vAlign w:val="center"/>
          </w:tcPr>
          <w:p w14:paraId="7A77307E" w14:textId="1A34360D" w:rsidR="004A7C6B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內：</w:t>
            </w:r>
            <w:r w:rsidRPr="00BF309E">
              <w:rPr>
                <w:lang w:eastAsia="zh-TW"/>
              </w:rPr>
              <w:t>10.23.64.</w:t>
            </w:r>
            <w:r w:rsidR="00136383">
              <w:rPr>
                <w:rFonts w:hint="eastAsia"/>
                <w:lang w:eastAsia="zh-TW"/>
              </w:rPr>
              <w:t>95</w:t>
            </w:r>
          </w:p>
          <w:p w14:paraId="498C49BC" w14:textId="58277427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</w:pPr>
            <w:r>
              <w:rPr>
                <w:rFonts w:hint="eastAsia"/>
                <w:lang w:eastAsia="zh-TW"/>
              </w:rPr>
              <w:t>外：</w:t>
            </w:r>
            <w:r w:rsidRPr="002A060B">
              <w:rPr>
                <w:lang w:val="en-US" w:eastAsia="zh-TW"/>
              </w:rPr>
              <w:t>10.22.242.</w:t>
            </w:r>
            <w:r w:rsidR="00136383">
              <w:rPr>
                <w:rFonts w:hint="eastAsia"/>
                <w:lang w:val="en-US" w:eastAsia="zh-TW"/>
              </w:rPr>
              <w:t>95</w:t>
            </w:r>
          </w:p>
        </w:tc>
        <w:tc>
          <w:tcPr>
            <w:tcW w:w="2079" w:type="dxa"/>
            <w:vAlign w:val="center"/>
          </w:tcPr>
          <w:p w14:paraId="25F583CB" w14:textId="34721452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D83138">
              <w:rPr>
                <w:lang w:val="en-US" w:eastAsia="zh-TW"/>
              </w:rPr>
              <w:t>10.22.242.</w:t>
            </w:r>
            <w:r w:rsidR="00136383">
              <w:rPr>
                <w:rFonts w:hint="eastAsia"/>
                <w:lang w:val="en-US" w:eastAsia="zh-TW"/>
              </w:rPr>
              <w:t>9</w:t>
            </w:r>
            <w:r w:rsidRPr="00D83138">
              <w:rPr>
                <w:lang w:val="en-US" w:eastAsia="zh-TW"/>
              </w:rPr>
              <w:t>8</w:t>
            </w:r>
          </w:p>
        </w:tc>
      </w:tr>
      <w:tr w:rsidR="004A7C6B" w:rsidRPr="000E6967" w14:paraId="1BCA9BB5" w14:textId="77777777" w:rsidTr="00683EB3">
        <w:trPr>
          <w:trHeight w:val="1268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2801912" w14:textId="77777777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>
              <w:rPr>
                <w:rFonts w:hint="eastAsia"/>
                <w:lang w:eastAsia="zh-TW"/>
              </w:rPr>
              <w:t>南區</w:t>
            </w:r>
          </w:p>
        </w:tc>
        <w:tc>
          <w:tcPr>
            <w:tcW w:w="2551" w:type="dxa"/>
            <w:vAlign w:val="center"/>
          </w:tcPr>
          <w:p w14:paraId="774E9769" w14:textId="36200DF9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10.27.88.</w:t>
            </w:r>
            <w:r w:rsidR="00B65B36">
              <w:rPr>
                <w:rFonts w:hint="eastAsia"/>
                <w:color w:val="000000" w:themeColor="text1"/>
                <w:lang w:val="en-US" w:eastAsia="zh-TW"/>
              </w:rPr>
              <w:t>91</w:t>
            </w:r>
          </w:p>
        </w:tc>
        <w:tc>
          <w:tcPr>
            <w:tcW w:w="2552" w:type="dxa"/>
            <w:vAlign w:val="center"/>
          </w:tcPr>
          <w:p w14:paraId="1D13891D" w14:textId="39866A0B" w:rsidR="004A7C6B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10.27.64.</w:t>
            </w:r>
            <w:r w:rsidR="00B65B36">
              <w:rPr>
                <w:rFonts w:hint="eastAsia"/>
                <w:lang w:val="en-US" w:eastAsia="zh-TW"/>
              </w:rPr>
              <w:t>92</w:t>
            </w:r>
          </w:p>
          <w:p w14:paraId="117FDBA7" w14:textId="44A0D7EA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10.26.244.</w:t>
            </w:r>
            <w:r w:rsidR="00B65B36">
              <w:rPr>
                <w:rFonts w:hint="eastAsia"/>
                <w:lang w:val="en-US" w:eastAsia="zh-TW"/>
              </w:rPr>
              <w:t>92</w:t>
            </w:r>
          </w:p>
        </w:tc>
        <w:tc>
          <w:tcPr>
            <w:tcW w:w="2079" w:type="dxa"/>
            <w:vAlign w:val="center"/>
          </w:tcPr>
          <w:p w14:paraId="711A5F65" w14:textId="33FFB89E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10.26.244.</w:t>
            </w:r>
            <w:r w:rsidR="00B65B36">
              <w:rPr>
                <w:rFonts w:hint="eastAsia"/>
                <w:color w:val="000000" w:themeColor="text1"/>
                <w:lang w:val="en-US" w:eastAsia="zh-TW"/>
              </w:rPr>
              <w:t>91</w:t>
            </w:r>
          </w:p>
        </w:tc>
      </w:tr>
      <w:tr w:rsidR="004A7C6B" w:rsidRPr="000E6967" w14:paraId="0906E367" w14:textId="77777777" w:rsidTr="00683EB3">
        <w:trPr>
          <w:trHeight w:val="676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6C42587" w14:textId="77777777" w:rsidR="004A7C6B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高國</w:t>
            </w:r>
          </w:p>
        </w:tc>
        <w:tc>
          <w:tcPr>
            <w:tcW w:w="2551" w:type="dxa"/>
            <w:vAlign w:val="center"/>
          </w:tcPr>
          <w:p w14:paraId="6DE07D6A" w14:textId="12A644C3" w:rsidR="004A7C6B" w:rsidRPr="000E6967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10.15.88.</w:t>
            </w:r>
            <w:r w:rsidR="002A2972">
              <w:rPr>
                <w:rFonts w:hint="eastAsia"/>
                <w:color w:val="000000" w:themeColor="text1"/>
                <w:lang w:val="en-US" w:eastAsia="zh-TW"/>
              </w:rPr>
              <w:t>97</w:t>
            </w:r>
          </w:p>
        </w:tc>
        <w:tc>
          <w:tcPr>
            <w:tcW w:w="2552" w:type="dxa"/>
            <w:vAlign w:val="center"/>
          </w:tcPr>
          <w:p w14:paraId="58382F63" w14:textId="26564EEC" w:rsidR="004A7C6B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內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10.15.64.</w:t>
            </w:r>
            <w:r w:rsidR="002A2972">
              <w:rPr>
                <w:rFonts w:hint="eastAsia"/>
                <w:lang w:val="en-US" w:eastAsia="zh-TW"/>
              </w:rPr>
              <w:t>97</w:t>
            </w:r>
          </w:p>
          <w:p w14:paraId="7E7EC7BF" w14:textId="53D06175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  <w:rPr>
                <w:lang w:eastAsia="zh-TW"/>
              </w:rPr>
            </w:pPr>
            <w:r>
              <w:rPr>
                <w:rFonts w:hint="eastAsia"/>
              </w:rPr>
              <w:t>外：</w:t>
            </w:r>
            <w:r>
              <w:t xml:space="preserve"> </w:t>
            </w:r>
            <w:r w:rsidRPr="000F2EF8">
              <w:rPr>
                <w:rFonts w:hint="eastAsia"/>
                <w:lang w:val="en-US"/>
              </w:rPr>
              <w:t>10.14.214.</w:t>
            </w:r>
            <w:r w:rsidR="002A2972">
              <w:rPr>
                <w:rFonts w:hint="eastAsia"/>
                <w:lang w:val="en-US" w:eastAsia="zh-TW"/>
              </w:rPr>
              <w:t>97</w:t>
            </w:r>
          </w:p>
        </w:tc>
        <w:tc>
          <w:tcPr>
            <w:tcW w:w="2079" w:type="dxa"/>
            <w:vAlign w:val="center"/>
          </w:tcPr>
          <w:p w14:paraId="60C1E1F8" w14:textId="056C704D" w:rsidR="004A7C6B" w:rsidRPr="007A6A13" w:rsidRDefault="004A7C6B" w:rsidP="00683EB3">
            <w:pPr>
              <w:pStyle w:val="af3"/>
              <w:spacing w:before="95" w:after="95"/>
              <w:ind w:leftChars="0" w:left="0" w:firstLineChars="0" w:firstLine="0"/>
              <w:jc w:val="center"/>
            </w:pPr>
            <w:r w:rsidRPr="000F2EF8">
              <w:rPr>
                <w:rFonts w:hint="eastAsia"/>
                <w:color w:val="000000" w:themeColor="text1"/>
                <w:lang w:val="en-US" w:eastAsia="zh-TW"/>
              </w:rPr>
              <w:t>10.14.210.</w:t>
            </w:r>
            <w:r w:rsidR="002A2972">
              <w:rPr>
                <w:rFonts w:hint="eastAsia"/>
                <w:color w:val="000000" w:themeColor="text1"/>
                <w:lang w:val="en-US" w:eastAsia="zh-TW"/>
              </w:rPr>
              <w:t>97</w:t>
            </w:r>
          </w:p>
        </w:tc>
      </w:tr>
    </w:tbl>
    <w:p w14:paraId="684EA701" w14:textId="6BCCF1A2" w:rsidR="004A7C6B" w:rsidRPr="00C91A07" w:rsidRDefault="004A7C6B" w:rsidP="004A7C6B">
      <w:pPr>
        <w:pStyle w:val="afffff1"/>
        <w:jc w:val="center"/>
        <w:rPr>
          <w:sz w:val="28"/>
          <w:szCs w:val="28"/>
        </w:rPr>
      </w:pPr>
      <w:r w:rsidRPr="00C91A07">
        <w:rPr>
          <w:rFonts w:hint="eastAsia"/>
          <w:sz w:val="28"/>
          <w:szCs w:val="28"/>
        </w:rPr>
        <w:t>表</w:t>
      </w:r>
      <w:r w:rsidRPr="00C91A07">
        <w:rPr>
          <w:rFonts w:hint="eastAsia"/>
          <w:sz w:val="28"/>
          <w:szCs w:val="28"/>
        </w:rPr>
        <w:t xml:space="preserve"> </w:t>
      </w:r>
      <w:r w:rsidRPr="00C91A07">
        <w:rPr>
          <w:sz w:val="28"/>
          <w:szCs w:val="28"/>
        </w:rPr>
        <w:fldChar w:fldCharType="begin"/>
      </w:r>
      <w:r w:rsidRPr="00C91A07">
        <w:rPr>
          <w:sz w:val="28"/>
          <w:szCs w:val="28"/>
        </w:rPr>
        <w:instrText xml:space="preserve"> </w:instrText>
      </w:r>
      <w:r w:rsidRPr="00C91A07">
        <w:rPr>
          <w:rFonts w:hint="eastAsia"/>
          <w:sz w:val="28"/>
          <w:szCs w:val="28"/>
        </w:rPr>
        <w:instrText xml:space="preserve">SEQ </w:instrText>
      </w:r>
      <w:r w:rsidRPr="00C91A07">
        <w:rPr>
          <w:rFonts w:hint="eastAsia"/>
          <w:sz w:val="28"/>
          <w:szCs w:val="28"/>
        </w:rPr>
        <w:instrText>表</w:instrText>
      </w:r>
      <w:r w:rsidRPr="00C91A07">
        <w:rPr>
          <w:rFonts w:hint="eastAsia"/>
          <w:sz w:val="28"/>
          <w:szCs w:val="28"/>
        </w:rPr>
        <w:instrText xml:space="preserve"> \* ARABIC</w:instrText>
      </w:r>
      <w:r w:rsidRPr="00C91A07">
        <w:rPr>
          <w:sz w:val="28"/>
          <w:szCs w:val="28"/>
        </w:rPr>
        <w:instrText xml:space="preserve"> </w:instrText>
      </w:r>
      <w:r w:rsidRPr="00C91A07">
        <w:rPr>
          <w:sz w:val="28"/>
          <w:szCs w:val="28"/>
        </w:rPr>
        <w:fldChar w:fldCharType="separate"/>
      </w:r>
      <w:r w:rsidR="004D413C">
        <w:rPr>
          <w:noProof/>
          <w:sz w:val="28"/>
          <w:szCs w:val="28"/>
        </w:rPr>
        <w:t>8</w:t>
      </w:r>
      <w:r w:rsidRPr="00C91A07">
        <w:rPr>
          <w:sz w:val="28"/>
          <w:szCs w:val="28"/>
        </w:rPr>
        <w:fldChar w:fldCharType="end"/>
      </w:r>
      <w:r w:rsidRPr="00C91A07">
        <w:rPr>
          <w:rFonts w:hint="eastAsia"/>
          <w:sz w:val="28"/>
          <w:szCs w:val="28"/>
        </w:rPr>
        <w:t>、</w:t>
      </w:r>
      <w:r w:rsidR="004D413C">
        <w:rPr>
          <w:rFonts w:hint="eastAsia"/>
          <w:sz w:val="28"/>
          <w:szCs w:val="28"/>
        </w:rPr>
        <w:t>帳號同步</w:t>
      </w:r>
      <w:r w:rsidRPr="00C91A07">
        <w:rPr>
          <w:rFonts w:hint="eastAsia"/>
          <w:sz w:val="28"/>
          <w:szCs w:val="28"/>
        </w:rPr>
        <w:t>設定</w:t>
      </w:r>
      <w:r w:rsidRPr="00C91A07">
        <w:rPr>
          <w:rFonts w:hint="eastAsia"/>
          <w:sz w:val="28"/>
          <w:szCs w:val="28"/>
        </w:rPr>
        <w:t>IP</w:t>
      </w:r>
      <w:r w:rsidRPr="00C91A07">
        <w:rPr>
          <w:rFonts w:hint="eastAsia"/>
          <w:sz w:val="28"/>
          <w:szCs w:val="28"/>
        </w:rPr>
        <w:t>對照表</w:t>
      </w:r>
    </w:p>
    <w:p w14:paraId="2C69C13C" w14:textId="77777777" w:rsidR="004A7C6B" w:rsidRDefault="004A7C6B" w:rsidP="004A7C6B">
      <w:pPr>
        <w:widowControl/>
        <w:textAlignment w:val="auto"/>
      </w:pPr>
    </w:p>
    <w:p w14:paraId="660DEFCE" w14:textId="77777777" w:rsidR="004D413C" w:rsidRPr="009F6B22" w:rsidRDefault="004D413C" w:rsidP="004A7C6B">
      <w:pPr>
        <w:widowControl/>
        <w:textAlignment w:val="auto"/>
      </w:pPr>
    </w:p>
    <w:p w14:paraId="2B65AD28" w14:textId="77777777" w:rsidR="00EA1207" w:rsidRPr="00EA1207" w:rsidRDefault="00EA1207" w:rsidP="00EA1207">
      <w:pPr>
        <w:pStyle w:val="af3"/>
        <w:spacing w:before="95" w:after="95"/>
        <w:ind w:left="854" w:firstLine="561"/>
        <w:rPr>
          <w:b/>
          <w:bCs/>
          <w:lang w:val="en-US"/>
        </w:rPr>
      </w:pPr>
      <w:proofErr w:type="spellStart"/>
      <w:r w:rsidRPr="00EA1207">
        <w:rPr>
          <w:rFonts w:hint="eastAsia"/>
          <w:b/>
          <w:bCs/>
          <w:lang w:val="en-US"/>
        </w:rPr>
        <w:lastRenderedPageBreak/>
        <w:t>將於主中心及五地區國稅局的內網區、中介區及外網區</w:t>
      </w:r>
      <w:proofErr w:type="spellEnd"/>
      <w:r w:rsidRPr="00EA1207">
        <w:rPr>
          <w:rFonts w:hint="eastAsia"/>
          <w:b/>
          <w:bCs/>
          <w:lang w:val="en-US"/>
        </w:rPr>
        <w:t>，</w:t>
      </w:r>
    </w:p>
    <w:p w14:paraId="76B0A8D3" w14:textId="77777777" w:rsidR="00EA1207" w:rsidRPr="00EA1207" w:rsidRDefault="00EA1207" w:rsidP="00EA1207">
      <w:pPr>
        <w:pStyle w:val="af3"/>
        <w:spacing w:before="95" w:after="95"/>
        <w:ind w:leftChars="108" w:left="302" w:firstLineChars="71" w:firstLine="199"/>
        <w:rPr>
          <w:b/>
          <w:bCs/>
          <w:lang w:val="en-US"/>
        </w:rPr>
      </w:pPr>
      <w:proofErr w:type="spellStart"/>
      <w:r w:rsidRPr="00EA1207">
        <w:rPr>
          <w:rFonts w:hint="eastAsia"/>
          <w:b/>
          <w:bCs/>
          <w:lang w:val="en-US"/>
        </w:rPr>
        <w:t>建置帳號同步伺服器，建置程序規劃如下</w:t>
      </w:r>
      <w:proofErr w:type="spellEnd"/>
      <w:r w:rsidRPr="00EA1207">
        <w:rPr>
          <w:rFonts w:hint="eastAsia"/>
          <w:b/>
          <w:bCs/>
          <w:lang w:val="en-US"/>
        </w:rPr>
        <w:t>：</w:t>
      </w:r>
    </w:p>
    <w:p w14:paraId="7249A9ED" w14:textId="55D29230" w:rsidR="00EA1207" w:rsidRDefault="00A93E52" w:rsidP="00EA1207">
      <w:pPr>
        <w:pStyle w:val="a5"/>
        <w:spacing w:before="190" w:after="95"/>
      </w:pPr>
      <w:r>
        <w:rPr>
          <w:rFonts w:hint="eastAsia"/>
        </w:rPr>
        <w:t>如</w:t>
      </w:r>
      <w:r w:rsidRPr="00EA1207">
        <w:t xml:space="preserve">Active </w:t>
      </w:r>
      <w:proofErr w:type="spellStart"/>
      <w:r w:rsidRPr="00EA1207">
        <w:t>Directory</w:t>
      </w:r>
      <w:r w:rsidRPr="00EA1207">
        <w:rPr>
          <w:rFonts w:hint="eastAsia"/>
        </w:rPr>
        <w:t>服務</w:t>
      </w:r>
      <w:r>
        <w:rPr>
          <w:rFonts w:hint="eastAsia"/>
        </w:rPr>
        <w:t>也需升級，則</w:t>
      </w:r>
      <w:r w:rsidR="00EA1207" w:rsidRPr="00EA1207">
        <w:rPr>
          <w:rFonts w:hint="eastAsia"/>
        </w:rPr>
        <w:t>配合</w:t>
      </w:r>
      <w:proofErr w:type="spellEnd"/>
      <w:r w:rsidR="00EA1207" w:rsidRPr="00EA1207">
        <w:t xml:space="preserve">Active </w:t>
      </w:r>
      <w:proofErr w:type="spellStart"/>
      <w:r w:rsidR="00EA1207" w:rsidRPr="00EA1207">
        <w:t>Directory</w:t>
      </w:r>
      <w:r w:rsidR="00EA1207" w:rsidRPr="00EA1207">
        <w:rPr>
          <w:rFonts w:hint="eastAsia"/>
        </w:rPr>
        <w:t>服務移轉建置程序同步安裝密碼同步元件</w:t>
      </w:r>
      <w:proofErr w:type="spellEnd"/>
      <w:r w:rsidR="00EA1207" w:rsidRPr="00EA1207">
        <w:rPr>
          <w:rFonts w:hint="eastAsia"/>
        </w:rPr>
        <w:t>。</w:t>
      </w:r>
    </w:p>
    <w:p w14:paraId="0F08CBEE" w14:textId="2857F037" w:rsidR="00EA1207" w:rsidRDefault="00EA1207" w:rsidP="00EA1207">
      <w:pPr>
        <w:pStyle w:val="a5"/>
        <w:spacing w:before="190" w:after="95"/>
      </w:pPr>
      <w:r w:rsidRPr="00EA1207">
        <w:rPr>
          <w:rFonts w:hint="eastAsia"/>
        </w:rPr>
        <w:t>於主中心、五地區國稅局的內網區、外網區的</w:t>
      </w:r>
      <w:proofErr w:type="spellStart"/>
      <w:r w:rsidRPr="00EA1207">
        <w:t>IDM</w:t>
      </w:r>
      <w:r w:rsidRPr="00EA1207">
        <w:rPr>
          <w:rFonts w:hint="eastAsia"/>
        </w:rPr>
        <w:t>伺服器依同步規劃，逐一的安裝帳號同步服務，並確認與內外網</w:t>
      </w:r>
      <w:proofErr w:type="spellEnd"/>
      <w:r w:rsidRPr="00EA1207">
        <w:t xml:space="preserve">Active </w:t>
      </w:r>
      <w:proofErr w:type="spellStart"/>
      <w:r w:rsidRPr="00EA1207">
        <w:t>Directory</w:t>
      </w:r>
      <w:r w:rsidRPr="00EA1207">
        <w:rPr>
          <w:rFonts w:hint="eastAsia"/>
        </w:rPr>
        <w:t>服務連線正常</w:t>
      </w:r>
      <w:proofErr w:type="spellEnd"/>
      <w:r w:rsidRPr="00EA1207">
        <w:rPr>
          <w:rFonts w:hint="eastAsia"/>
        </w:rPr>
        <w:t>。</w:t>
      </w:r>
    </w:p>
    <w:p w14:paraId="63756AB1" w14:textId="4BE9101C" w:rsidR="000368D5" w:rsidRPr="000368D5" w:rsidRDefault="000368D5" w:rsidP="000368D5">
      <w:pPr>
        <w:pStyle w:val="a5"/>
        <w:spacing w:before="190" w:after="95"/>
      </w:pPr>
      <w:r>
        <w:rPr>
          <w:rFonts w:hint="eastAsia"/>
        </w:rPr>
        <w:t>將</w:t>
      </w:r>
      <w:r w:rsidR="00A93E52" w:rsidRPr="00EA1207">
        <w:t xml:space="preserve">Active </w:t>
      </w:r>
      <w:proofErr w:type="spellStart"/>
      <w:r w:rsidR="00A93E52" w:rsidRPr="00EA1207">
        <w:t>Directory</w:t>
      </w:r>
      <w:r>
        <w:rPr>
          <w:rFonts w:hint="eastAsia"/>
        </w:rPr>
        <w:t>密碼同步元件</w:t>
      </w:r>
      <w:r w:rsidR="00A93E52">
        <w:rPr>
          <w:rFonts w:hint="eastAsia"/>
        </w:rPr>
        <w:t>同步方向</w:t>
      </w:r>
      <w:r>
        <w:rPr>
          <w:rFonts w:hint="eastAsia"/>
        </w:rPr>
        <w:t>指向新內網與外網</w:t>
      </w:r>
      <w:r>
        <w:rPr>
          <w:rFonts w:hint="eastAsia"/>
        </w:rPr>
        <w:t>IDM</w:t>
      </w:r>
      <w:r>
        <w:rPr>
          <w:rFonts w:hint="eastAsia"/>
        </w:rPr>
        <w:t>伺服器</w:t>
      </w:r>
      <w:proofErr w:type="spellEnd"/>
      <w:r>
        <w:rPr>
          <w:rFonts w:hint="eastAsia"/>
        </w:rPr>
        <w:t>。</w:t>
      </w:r>
    </w:p>
    <w:p w14:paraId="536F481B" w14:textId="3699ED6B" w:rsidR="00A75347" w:rsidRDefault="00EA1207" w:rsidP="00EA1207">
      <w:pPr>
        <w:pStyle w:val="a5"/>
        <w:spacing w:before="190" w:after="95"/>
      </w:pPr>
      <w:r w:rsidRPr="00EA1207">
        <w:rPr>
          <w:rFonts w:hint="eastAsia"/>
        </w:rPr>
        <w:t>於主中心、五地區國稅局的中介區的</w:t>
      </w:r>
      <w:proofErr w:type="spellStart"/>
      <w:r w:rsidRPr="00EA1207">
        <w:t>IDM</w:t>
      </w:r>
      <w:r w:rsidRPr="00EA1207">
        <w:rPr>
          <w:rFonts w:hint="eastAsia"/>
        </w:rPr>
        <w:t>伺服器依同步規劃，逐一的安裝帳號同步服務，並確認各區內外網帳號資料有正常交換</w:t>
      </w:r>
      <w:proofErr w:type="spellEnd"/>
      <w:r w:rsidRPr="00EA1207">
        <w:rPr>
          <w:rFonts w:hint="eastAsia"/>
        </w:rPr>
        <w:t>。</w:t>
      </w:r>
    </w:p>
    <w:p w14:paraId="00DF3A01" w14:textId="33C5C801" w:rsidR="000368D5" w:rsidRDefault="000368D5" w:rsidP="000368D5">
      <w:pPr>
        <w:pStyle w:val="a5"/>
        <w:spacing w:before="190" w:after="95"/>
      </w:pPr>
      <w:r>
        <w:rPr>
          <w:rFonts w:hint="eastAsia"/>
        </w:rPr>
        <w:t>測試帳號是否有同步正常。</w:t>
      </w:r>
    </w:p>
    <w:p w14:paraId="3D3601CA" w14:textId="079F2727" w:rsidR="000368D5" w:rsidRDefault="000368D5" w:rsidP="000368D5">
      <w:pPr>
        <w:pStyle w:val="a5"/>
        <w:spacing w:before="190" w:after="95"/>
      </w:pPr>
      <w:r>
        <w:rPr>
          <w:rFonts w:hint="eastAsia"/>
        </w:rPr>
        <w:t>下架舊</w:t>
      </w:r>
      <w:proofErr w:type="spellStart"/>
      <w:r>
        <w:rPr>
          <w:rFonts w:hint="eastAsia"/>
        </w:rPr>
        <w:t>IDM</w:t>
      </w:r>
      <w:r>
        <w:rPr>
          <w:rFonts w:hint="eastAsia"/>
        </w:rPr>
        <w:t>服務</w:t>
      </w:r>
      <w:proofErr w:type="spellEnd"/>
      <w:r>
        <w:rPr>
          <w:rFonts w:hint="eastAsia"/>
        </w:rPr>
        <w:t>。</w:t>
      </w:r>
    </w:p>
    <w:p w14:paraId="1F87DF85" w14:textId="77777777" w:rsidR="00801FBA" w:rsidRDefault="00801FBA" w:rsidP="00801FBA">
      <w:pPr>
        <w:pStyle w:val="af8"/>
        <w:spacing w:before="95" w:after="95"/>
        <w:ind w:leftChars="180" w:left="504" w:firstLineChars="71" w:firstLine="199"/>
      </w:pPr>
    </w:p>
    <w:p w14:paraId="406ACF59" w14:textId="5A1D2E30" w:rsidR="00801FBA" w:rsidRDefault="00801FBA" w:rsidP="00801FBA">
      <w:pPr>
        <w:pStyle w:val="af8"/>
        <w:spacing w:before="95" w:after="95"/>
        <w:ind w:leftChars="506" w:left="1417" w:firstLineChars="0" w:firstLine="0"/>
      </w:pPr>
      <w:r>
        <w:rPr>
          <w:rFonts w:hint="eastAsia"/>
        </w:rPr>
        <w:t>安裝啟用服務程序參照</w:t>
      </w:r>
      <w:r>
        <w:rPr>
          <w:rFonts w:hint="eastAsia"/>
        </w:rPr>
        <w:t>:</w:t>
      </w:r>
    </w:p>
    <w:p w14:paraId="0936CE97" w14:textId="3A4AD29B" w:rsidR="00801FBA" w:rsidRPr="00801FBA" w:rsidRDefault="00801FBA" w:rsidP="00801FBA">
      <w:pPr>
        <w:pStyle w:val="af8"/>
        <w:spacing w:before="95" w:after="95"/>
        <w:ind w:leftChars="506" w:left="1417" w:firstLineChars="0" w:firstLine="0"/>
        <w:rPr>
          <w:rFonts w:hint="eastAsia"/>
        </w:rPr>
      </w:pPr>
      <w:r w:rsidRPr="00801FBA">
        <w:rPr>
          <w:rFonts w:hint="eastAsia"/>
        </w:rPr>
        <w:t>【附件】共用基礎服務建置手冊</w:t>
      </w:r>
      <w:r w:rsidRPr="00801FBA">
        <w:rPr>
          <w:rFonts w:hint="eastAsia"/>
        </w:rPr>
        <w:t>.docx</w:t>
      </w:r>
    </w:p>
    <w:sectPr w:rsidR="00801FBA" w:rsidRPr="00801FBA" w:rsidSect="00F90AFC">
      <w:footerReference w:type="default" r:id="rId17"/>
      <w:pgSz w:w="11906" w:h="16838"/>
      <w:pgMar w:top="1418" w:right="1418" w:bottom="1418" w:left="1418" w:header="851" w:footer="66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7EA38" w14:textId="77777777" w:rsidR="00AC0A5E" w:rsidRDefault="00AC0A5E" w:rsidP="003836FC">
      <w:r>
        <w:separator/>
      </w:r>
    </w:p>
    <w:p w14:paraId="4401200A" w14:textId="77777777" w:rsidR="00AC0A5E" w:rsidRDefault="00AC0A5E"/>
  </w:endnote>
  <w:endnote w:type="continuationSeparator" w:id="0">
    <w:p w14:paraId="294431AF" w14:textId="77777777" w:rsidR="00AC0A5E" w:rsidRDefault="00AC0A5E" w:rsidP="003836FC">
      <w:r>
        <w:continuationSeparator/>
      </w:r>
    </w:p>
    <w:p w14:paraId="3832CD88" w14:textId="77777777" w:rsidR="00AC0A5E" w:rsidRDefault="00AC0A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Futura Hv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BEAF7" w14:textId="32C6F5E7" w:rsidR="00CC5B73" w:rsidRPr="00E42F5A" w:rsidRDefault="00321ACC" w:rsidP="00CC5B73">
    <w:pPr>
      <w:pBdr>
        <w:top w:val="single" w:sz="12" w:space="1" w:color="auto"/>
        <w:left w:val="single" w:sz="12" w:space="0" w:color="auto"/>
        <w:bottom w:val="single" w:sz="12" w:space="0" w:color="auto"/>
        <w:right w:val="single" w:sz="12" w:space="1" w:color="auto"/>
      </w:pBdr>
      <w:snapToGrid w:val="0"/>
      <w:spacing w:beforeLines="50" w:before="120" w:afterLines="15" w:after="36" w:line="200" w:lineRule="atLeast"/>
      <w:ind w:leftChars="-50" w:left="-140" w:rightChars="-50" w:right="-140"/>
      <w:rPr>
        <w:b/>
        <w:bCs/>
        <w:sz w:val="20"/>
        <w:szCs w:val="20"/>
      </w:rPr>
    </w:pPr>
    <w:r w:rsidRPr="00F91AD1">
      <w:rPr>
        <w:b/>
        <w:bCs/>
        <w:sz w:val="16"/>
        <w:szCs w:val="16"/>
      </w:rPr>
      <w:t>本資料為財政部財政資訊中心專有之財產，非經書面許可，不准透露或使用本資料，亦不准複印，複製或轉變成任何其他形式使用。</w:t>
    </w:r>
    <w:r w:rsidRPr="00D42018">
      <w:rPr>
        <w:b/>
        <w:bCs/>
        <w:sz w:val="20"/>
        <w:szCs w:val="20"/>
      </w:rPr>
      <w:t>The information contained herein is the exclusive property of FIA and shall not be distributed, reproduced, or disclosed in whole or in part without prior written permission of FIA</w:t>
    </w:r>
    <w:r w:rsidRPr="00D42018">
      <w:rPr>
        <w:rFonts w:hint="eastAsia"/>
        <w:b/>
        <w:bCs/>
        <w:sz w:val="20"/>
        <w:szCs w:val="20"/>
      </w:rPr>
      <w:t>.</w:t>
    </w:r>
  </w:p>
  <w:p w14:paraId="3D11C3B2" w14:textId="77777777" w:rsidR="00CC5B73" w:rsidRPr="00E42F5A" w:rsidRDefault="00CC5B73" w:rsidP="00CC5B73">
    <w:pPr>
      <w:pStyle w:val="aff2"/>
      <w:spacing w:line="200" w:lineRule="exact"/>
      <w:ind w:rightChars="-130" w:right="-364"/>
      <w:rPr>
        <w:sz w:val="20"/>
      </w:rPr>
    </w:pPr>
  </w:p>
  <w:p w14:paraId="6D8D65D1" w14:textId="77777777" w:rsidR="00CC5B73" w:rsidRPr="00F350B3" w:rsidRDefault="00CC5B73" w:rsidP="00CC5B73">
    <w:pPr>
      <w:pStyle w:val="aff2"/>
    </w:pPr>
  </w:p>
  <w:p w14:paraId="17E4EA00" w14:textId="05862ECF" w:rsidR="004E5AF3" w:rsidRPr="00CC5B73" w:rsidRDefault="004E5AF3" w:rsidP="00CC5B73">
    <w:pPr>
      <w:pStyle w:val="af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d"/>
      <w:tblW w:w="9781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81"/>
    </w:tblGrid>
    <w:tr w:rsidR="004E5AF3" w:rsidRPr="003B19B6" w14:paraId="7F06EAFA" w14:textId="77777777" w:rsidTr="00222DD2">
      <w:trPr>
        <w:jc w:val="center"/>
      </w:trPr>
      <w:tc>
        <w:tcPr>
          <w:tcW w:w="9781" w:type="dxa"/>
        </w:tcPr>
        <w:p w14:paraId="67DF5D30" w14:textId="77777777" w:rsidR="004E5AF3" w:rsidRPr="003B19B6" w:rsidRDefault="004E5AF3" w:rsidP="00222DD2">
          <w:pPr>
            <w:pStyle w:val="aff2"/>
            <w:rPr>
              <w:rFonts w:ascii="標楷體" w:hAnsi="標楷體"/>
              <w:b/>
            </w:rPr>
          </w:pPr>
          <w:r w:rsidRPr="00C6348B">
            <w:rPr>
              <w:rFonts w:ascii="標楷體" w:hAnsi="標楷體" w:hint="eastAsia"/>
              <w:b/>
              <w:color w:val="808080" w:themeColor="background1" w:themeShade="80"/>
              <w:sz w:val="16"/>
            </w:rPr>
            <w:t>本資料為財政部財政資訊中心專有之財產，非經書面許可，不准透露或使用本資料，亦不准複印，複製或轉變成任何其他形式使用。</w:t>
          </w:r>
          <w:r w:rsidRPr="00C6348B">
            <w:rPr>
              <w:rFonts w:ascii="標楷體" w:hAnsi="標楷體"/>
              <w:b/>
              <w:color w:val="808080" w:themeColor="background1" w:themeShade="80"/>
              <w:sz w:val="16"/>
            </w:rPr>
            <w:br/>
          </w:r>
          <w:r w:rsidRPr="00C6348B">
            <w:rPr>
              <w:rFonts w:ascii="標楷體" w:hAnsi="標楷體"/>
              <w:b/>
              <w:color w:val="808080" w:themeColor="background1" w:themeShade="80"/>
              <w:sz w:val="20"/>
            </w:rPr>
            <w:t>The information contained herein is the exclusive property of FIA and shall not be distributed,</w:t>
          </w:r>
          <w:r w:rsidRPr="00C6348B">
            <w:rPr>
              <w:rFonts w:ascii="標楷體" w:hAnsi="標楷體"/>
              <w:b/>
              <w:color w:val="808080" w:themeColor="background1" w:themeShade="80"/>
              <w:sz w:val="20"/>
            </w:rPr>
            <w:br/>
            <w:t>reproduced, or disclosed in whole or in part without prior written permission of FIA.</w:t>
          </w:r>
        </w:p>
      </w:tc>
    </w:tr>
  </w:tbl>
  <w:p w14:paraId="47717247" w14:textId="77777777" w:rsidR="004E5AF3" w:rsidRPr="00C9054C" w:rsidRDefault="004E5AF3" w:rsidP="00C9054C">
    <w:pPr>
      <w:pStyle w:val="aff2"/>
      <w:pBdr>
        <w:bottom w:val="single" w:sz="6" w:space="1" w:color="auto"/>
      </w:pBdr>
      <w:spacing w:line="60" w:lineRule="exact"/>
      <w:ind w:leftChars="-130" w:left="-364" w:rightChars="-130" w:right="-364"/>
      <w:rPr>
        <w:sz w:val="6"/>
        <w:szCs w:val="6"/>
      </w:rPr>
    </w:pPr>
  </w:p>
  <w:p w14:paraId="6639F890" w14:textId="77777777" w:rsidR="004E5AF3" w:rsidRPr="004A477E" w:rsidRDefault="004E5AF3" w:rsidP="004A477E">
    <w:pPr>
      <w:pStyle w:val="aff2"/>
      <w:spacing w:line="200" w:lineRule="exact"/>
      <w:ind w:leftChars="-130" w:left="-364" w:rightChars="-130" w:right="-364"/>
      <w:rPr>
        <w:sz w:val="20"/>
      </w:rPr>
    </w:pPr>
  </w:p>
  <w:p w14:paraId="5901A64B" w14:textId="3FC6EAE4" w:rsidR="004E5AF3" w:rsidRDefault="004E5AF3" w:rsidP="00370E3D">
    <w:pPr>
      <w:pStyle w:val="aff2"/>
      <w:spacing w:line="240" w:lineRule="exact"/>
      <w:ind w:leftChars="-130" w:left="-364" w:rightChars="-130" w:right="-364"/>
    </w:pPr>
    <w:r w:rsidRPr="00513E17">
      <w:fldChar w:fldCharType="begin"/>
    </w:r>
    <w:r w:rsidRPr="00513E17">
      <w:instrText xml:space="preserve"> PAGE </w:instrText>
    </w:r>
    <w:r w:rsidRPr="00513E17">
      <w:fldChar w:fldCharType="separate"/>
    </w:r>
    <w:r w:rsidR="001C1A84">
      <w:rPr>
        <w:noProof/>
      </w:rPr>
      <w:t>9</w:t>
    </w:r>
    <w:r w:rsidRPr="00513E1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D0EE0" w14:textId="77777777" w:rsidR="00AC0A5E" w:rsidRDefault="00AC0A5E" w:rsidP="003836FC">
      <w:r>
        <w:separator/>
      </w:r>
    </w:p>
    <w:p w14:paraId="46A085C9" w14:textId="77777777" w:rsidR="00AC0A5E" w:rsidRDefault="00AC0A5E"/>
  </w:footnote>
  <w:footnote w:type="continuationSeparator" w:id="0">
    <w:p w14:paraId="0B0FD764" w14:textId="77777777" w:rsidR="00AC0A5E" w:rsidRDefault="00AC0A5E" w:rsidP="003836FC">
      <w:r>
        <w:continuationSeparator/>
      </w:r>
    </w:p>
    <w:p w14:paraId="79C6D60A" w14:textId="77777777" w:rsidR="00AC0A5E" w:rsidRDefault="00AC0A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6358" w14:textId="77777777" w:rsidR="00321ACC" w:rsidRPr="00883947" w:rsidRDefault="00321ACC" w:rsidP="00321ACC">
    <w:pPr>
      <w:pStyle w:val="aff0"/>
      <w:ind w:leftChars="225" w:left="630"/>
      <w:rPr>
        <w:spacing w:val="-6"/>
      </w:rPr>
    </w:pPr>
    <w:r w:rsidRPr="00883947">
      <w:rPr>
        <w:noProof/>
        <w:spacing w:val="-6"/>
        <w:lang w:val="en-US" w:eastAsia="zh-TW"/>
      </w:rPr>
      <w:drawing>
        <wp:anchor distT="0" distB="0" distL="114935" distR="114935" simplePos="0" relativeHeight="251659264" behindDoc="1" locked="0" layoutInCell="1" allowOverlap="1" wp14:anchorId="4F71C431" wp14:editId="5A8067A9">
          <wp:simplePos x="0" y="0"/>
          <wp:positionH relativeFrom="column">
            <wp:posOffset>15875</wp:posOffset>
          </wp:positionH>
          <wp:positionV relativeFrom="paragraph">
            <wp:posOffset>-10795</wp:posOffset>
          </wp:positionV>
          <wp:extent cx="360045" cy="360045"/>
          <wp:effectExtent l="0" t="0" r="1905" b="1905"/>
          <wp:wrapNone/>
          <wp:docPr id="1670426611" name="圖片 16704266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" cy="36004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883947">
      <w:rPr>
        <w:spacing w:val="-6"/>
      </w:rPr>
      <w:t>財政部財政資訊中心</w:t>
    </w:r>
    <w:proofErr w:type="spellEnd"/>
  </w:p>
  <w:p w14:paraId="0D02C453" w14:textId="1845F918" w:rsidR="004E5AF3" w:rsidRPr="00321ACC" w:rsidRDefault="00321ACC" w:rsidP="00321ACC">
    <w:pPr>
      <w:pStyle w:val="aff0"/>
      <w:ind w:firstLineChars="300" w:firstLine="600"/>
    </w:pPr>
    <w:r w:rsidRPr="143A1E41">
      <w:t>「</w:t>
    </w:r>
    <w:proofErr w:type="spellStart"/>
    <w:r w:rsidRPr="143A1E41">
      <w:t>國稅資訊系統永續發展委外服務案</w:t>
    </w:r>
    <w:proofErr w:type="spellEnd"/>
    <w:r w:rsidRPr="143A1E41">
      <w:t>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127"/>
    <w:multiLevelType w:val="multilevel"/>
    <w:tmpl w:val="9E186A0C"/>
    <w:lvl w:ilvl="0">
      <w:start w:val="8"/>
      <w:numFmt w:val="decimal"/>
      <w:pStyle w:val="1"/>
      <w:suff w:val="nothing"/>
      <w:lvlText w:val="第%1章"/>
      <w:lvlJc w:val="left"/>
      <w:pPr>
        <w:ind w:left="425" w:hanging="425"/>
      </w:pPr>
      <w:rPr>
        <w:rFonts w:ascii="Times New Roman" w:hAnsi="Times New Roman" w:hint="default"/>
        <w:color w:val="FFFFFF"/>
        <w:sz w:val="24"/>
      </w:rPr>
    </w:lvl>
    <w:lvl w:ilvl="1">
      <w:start w:val="1"/>
      <w:numFmt w:val="decimalFullWidth"/>
      <w:pStyle w:val="2"/>
      <w:suff w:val="nothing"/>
      <w:lvlText w:val="第%2節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64E0964"/>
    <w:multiLevelType w:val="hybridMultilevel"/>
    <w:tmpl w:val="175EB5BA"/>
    <w:lvl w:ilvl="0" w:tplc="7002804C">
      <w:start w:val="1"/>
      <w:numFmt w:val="bullet"/>
      <w:pStyle w:val="a1"/>
      <w:lvlText w:val=""/>
      <w:lvlJc w:val="left"/>
      <w:pPr>
        <w:ind w:left="175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95" w:hanging="480"/>
      </w:pPr>
      <w:rPr>
        <w:rFonts w:ascii="Wingdings" w:hAnsi="Wingdings" w:hint="default"/>
      </w:rPr>
    </w:lvl>
  </w:abstractNum>
  <w:abstractNum w:abstractNumId="2" w15:restartNumberingAfterBreak="0">
    <w:nsid w:val="093D2A4F"/>
    <w:multiLevelType w:val="multilevel"/>
    <w:tmpl w:val="93DCCA02"/>
    <w:styleLink w:val="a"/>
    <w:lvl w:ilvl="0">
      <w:start w:val="1"/>
      <w:numFmt w:val="ideographLegalTraditional"/>
      <w:lvlText w:val="第%1章"/>
      <w:lvlJc w:val="left"/>
      <w:pPr>
        <w:ind w:left="992" w:hanging="992"/>
      </w:pPr>
      <w:rPr>
        <w:rFonts w:eastAsia="標楷體" w:hint="eastAsia"/>
        <w:b/>
        <w:sz w:val="28"/>
      </w:rPr>
    </w:lvl>
    <w:lvl w:ilvl="1">
      <w:start w:val="1"/>
      <w:numFmt w:val="taiwaneseCountingThousand"/>
      <w:lvlText w:val="%2、"/>
      <w:lvlJc w:val="left"/>
      <w:pPr>
        <w:ind w:left="992" w:hanging="708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taiwaneseCountingThousand"/>
      <w:lvlText w:val="(%3)"/>
      <w:lvlJc w:val="left"/>
      <w:pPr>
        <w:ind w:left="1191" w:hanging="624"/>
      </w:pPr>
      <w:rPr>
        <w:rFonts w:ascii="Times New Roman" w:eastAsia="標楷體" w:hAnsi="Times New Roman" w:hint="default"/>
        <w:b w:val="0"/>
        <w:i w:val="0"/>
        <w:sz w:val="28"/>
      </w:rPr>
    </w:lvl>
    <w:lvl w:ilvl="3">
      <w:start w:val="1"/>
      <w:numFmt w:val="decimal"/>
      <w:lvlText w:val="%4."/>
      <w:lvlJc w:val="left"/>
      <w:pPr>
        <w:ind w:left="1276" w:hanging="142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(%5)"/>
      <w:lvlJc w:val="left"/>
      <w:pPr>
        <w:ind w:left="1701" w:hanging="227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upperLetter"/>
      <w:lvlText w:val="%6."/>
      <w:lvlJc w:val="left"/>
      <w:pPr>
        <w:ind w:left="1389" w:firstLine="596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upperLetter"/>
      <w:lvlText w:val="(%7)"/>
      <w:lvlJc w:val="left"/>
      <w:pPr>
        <w:ind w:left="2495" w:hanging="85"/>
      </w:pPr>
      <w:rPr>
        <w:rFonts w:ascii="Times New Roman" w:eastAsia="標楷體" w:hAnsi="Times New Roman" w:hint="default"/>
        <w:b w:val="0"/>
        <w:i w:val="0"/>
        <w:sz w:val="28"/>
      </w:rPr>
    </w:lvl>
    <w:lvl w:ilvl="7">
      <w:start w:val="1"/>
      <w:numFmt w:val="lowerLetter"/>
      <w:lvlText w:val="%8."/>
      <w:lvlJc w:val="left"/>
      <w:pPr>
        <w:ind w:left="2892" w:firstLine="28"/>
      </w:pPr>
      <w:rPr>
        <w:rFonts w:ascii="Times New Roman" w:eastAsia="標楷體" w:hAnsi="Times New Roman" w:hint="default"/>
        <w:b w:val="0"/>
        <w:i w:val="0"/>
        <w:sz w:val="28"/>
      </w:rPr>
    </w:lvl>
    <w:lvl w:ilvl="8">
      <w:start w:val="1"/>
      <w:numFmt w:val="lowerLetter"/>
      <w:lvlText w:val="(%9)"/>
      <w:lvlJc w:val="left"/>
      <w:pPr>
        <w:ind w:left="3289" w:firstLine="113"/>
      </w:pPr>
      <w:rPr>
        <w:rFonts w:ascii="Times New Roman" w:eastAsia="標楷體" w:hAnsi="Times New Roman" w:hint="default"/>
        <w:b w:val="0"/>
        <w:i w:val="0"/>
        <w:sz w:val="28"/>
      </w:rPr>
    </w:lvl>
  </w:abstractNum>
  <w:abstractNum w:abstractNumId="3" w15:restartNumberingAfterBreak="0">
    <w:nsid w:val="0C787CE5"/>
    <w:multiLevelType w:val="hybridMultilevel"/>
    <w:tmpl w:val="9AB0FFA6"/>
    <w:lvl w:ilvl="0" w:tplc="D3E21DEE">
      <w:start w:val="1"/>
      <w:numFmt w:val="bullet"/>
      <w:pStyle w:val="a2"/>
      <w:lvlText w:val=""/>
      <w:lvlJc w:val="left"/>
      <w:pPr>
        <w:ind w:left="195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95" w:hanging="480"/>
      </w:pPr>
      <w:rPr>
        <w:rFonts w:ascii="Wingdings" w:hAnsi="Wingdings" w:hint="default"/>
      </w:rPr>
    </w:lvl>
  </w:abstractNum>
  <w:abstractNum w:abstractNumId="4" w15:restartNumberingAfterBreak="0">
    <w:nsid w:val="0D337FB5"/>
    <w:multiLevelType w:val="multilevel"/>
    <w:tmpl w:val="B668692C"/>
    <w:lvl w:ilvl="0">
      <w:start w:val="1"/>
      <w:numFmt w:val="taiwaneseCountingThousand"/>
      <w:pStyle w:val="a0"/>
      <w:lvlText w:val="第%1章、"/>
      <w:lvlJc w:val="left"/>
      <w:pPr>
        <w:tabs>
          <w:tab w:val="num" w:pos="1418"/>
        </w:tabs>
        <w:ind w:left="1418" w:hanging="1418"/>
      </w:pPr>
      <w:rPr>
        <w:rFonts w:ascii="Times New Roman" w:eastAsia="標楷體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pStyle w:val="a3"/>
      <w:lvlText w:val="第%2節、"/>
      <w:lvlJc w:val="left"/>
      <w:pPr>
        <w:tabs>
          <w:tab w:val="num" w:pos="1418"/>
        </w:tabs>
        <w:ind w:left="1418" w:hanging="1134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taiwaneseCountingThousand"/>
      <w:pStyle w:val="a4"/>
      <w:lvlText w:val="%3、"/>
      <w:lvlJc w:val="left"/>
      <w:pPr>
        <w:tabs>
          <w:tab w:val="num" w:pos="1418"/>
        </w:tabs>
        <w:ind w:left="1418" w:hanging="851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taiwaneseCountingThousand"/>
      <w:pStyle w:val="a5"/>
      <w:lvlText w:val="(%4)"/>
      <w:lvlJc w:val="left"/>
      <w:pPr>
        <w:tabs>
          <w:tab w:val="num" w:pos="1418"/>
        </w:tabs>
        <w:ind w:left="1418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pStyle w:val="10"/>
      <w:lvlText w:val="%5."/>
      <w:lvlJc w:val="left"/>
      <w:pPr>
        <w:tabs>
          <w:tab w:val="num" w:pos="1701"/>
        </w:tabs>
        <w:ind w:left="1701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decimal"/>
      <w:pStyle w:val="11"/>
      <w:lvlText w:val="(%6)"/>
      <w:lvlJc w:val="left"/>
      <w:pPr>
        <w:tabs>
          <w:tab w:val="num" w:pos="1985"/>
        </w:tabs>
        <w:ind w:left="1985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upperLetter"/>
      <w:pStyle w:val="A6"/>
      <w:lvlText w:val="%7."/>
      <w:lvlJc w:val="left"/>
      <w:pPr>
        <w:tabs>
          <w:tab w:val="num" w:pos="2268"/>
        </w:tabs>
        <w:ind w:left="2268" w:hanging="567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7">
      <w:start w:val="1"/>
      <w:numFmt w:val="upperLetter"/>
      <w:pStyle w:val="A7"/>
      <w:lvlText w:val="(%8)"/>
      <w:lvlJc w:val="left"/>
      <w:pPr>
        <w:tabs>
          <w:tab w:val="num" w:pos="2552"/>
        </w:tabs>
        <w:ind w:left="2552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8">
      <w:start w:val="1"/>
      <w:numFmt w:val="lowerLetter"/>
      <w:pStyle w:val="a8"/>
      <w:lvlText w:val="%9."/>
      <w:lvlJc w:val="left"/>
      <w:pPr>
        <w:tabs>
          <w:tab w:val="num" w:pos="2835"/>
        </w:tabs>
        <w:ind w:left="2835" w:hanging="567"/>
      </w:pPr>
      <w:rPr>
        <w:rFonts w:ascii="Times New Roman" w:eastAsia="標楷體" w:hAnsi="Times New Roman" w:hint="default"/>
        <w:b w:val="0"/>
        <w:i w:val="0"/>
        <w:sz w:val="28"/>
      </w:rPr>
    </w:lvl>
  </w:abstractNum>
  <w:abstractNum w:abstractNumId="5" w15:restartNumberingAfterBreak="0">
    <w:nsid w:val="16F30BD0"/>
    <w:multiLevelType w:val="multilevel"/>
    <w:tmpl w:val="9A5E9546"/>
    <w:lvl w:ilvl="0">
      <w:start w:val="1"/>
      <w:numFmt w:val="taiwaneseCountingThousand"/>
      <w:lvlText w:val="第%1章、"/>
      <w:lvlJc w:val="left"/>
      <w:pPr>
        <w:tabs>
          <w:tab w:val="num" w:pos="1418"/>
        </w:tabs>
        <w:ind w:left="1418" w:hanging="1418"/>
      </w:pPr>
      <w:rPr>
        <w:rFonts w:ascii="Times New Roman" w:eastAsia="標楷體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lvlText w:val="第%2節、"/>
      <w:lvlJc w:val="left"/>
      <w:pPr>
        <w:tabs>
          <w:tab w:val="num" w:pos="1418"/>
        </w:tabs>
        <w:ind w:left="1418" w:hanging="1134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taiwaneseCountingThousand"/>
      <w:lvlText w:val="%3、"/>
      <w:lvlJc w:val="left"/>
      <w:pPr>
        <w:tabs>
          <w:tab w:val="num" w:pos="1418"/>
        </w:tabs>
        <w:ind w:left="1418" w:hanging="851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taiwaneseCountingThousand"/>
      <w:lvlText w:val="(%4)"/>
      <w:lvlJc w:val="left"/>
      <w:pPr>
        <w:tabs>
          <w:tab w:val="num" w:pos="1418"/>
        </w:tabs>
        <w:ind w:left="1418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%5."/>
      <w:lvlJc w:val="left"/>
      <w:pPr>
        <w:tabs>
          <w:tab w:val="num" w:pos="1701"/>
        </w:tabs>
        <w:ind w:left="1701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decimal"/>
      <w:lvlText w:val="(%6)"/>
      <w:lvlJc w:val="left"/>
      <w:pPr>
        <w:tabs>
          <w:tab w:val="num" w:pos="1985"/>
        </w:tabs>
        <w:ind w:left="1985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upperLetter"/>
      <w:lvlText w:val="%7."/>
      <w:lvlJc w:val="left"/>
      <w:pPr>
        <w:tabs>
          <w:tab w:val="num" w:pos="2268"/>
        </w:tabs>
        <w:ind w:left="2268" w:hanging="567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7">
      <w:start w:val="1"/>
      <w:numFmt w:val="upperLetter"/>
      <w:lvlText w:val="(%8)"/>
      <w:lvlJc w:val="left"/>
      <w:pPr>
        <w:tabs>
          <w:tab w:val="num" w:pos="2552"/>
        </w:tabs>
        <w:ind w:left="2552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8">
      <w:start w:val="1"/>
      <w:numFmt w:val="lowerLetter"/>
      <w:lvlText w:val="%9."/>
      <w:lvlJc w:val="left"/>
      <w:pPr>
        <w:tabs>
          <w:tab w:val="num" w:pos="2835"/>
        </w:tabs>
        <w:ind w:left="2835" w:hanging="567"/>
      </w:pPr>
      <w:rPr>
        <w:rFonts w:ascii="Times New Roman" w:eastAsia="標楷體" w:hAnsi="Times New Roman" w:hint="default"/>
        <w:b w:val="0"/>
        <w:i w:val="0"/>
        <w:sz w:val="28"/>
      </w:rPr>
    </w:lvl>
  </w:abstractNum>
  <w:abstractNum w:abstractNumId="6" w15:restartNumberingAfterBreak="0">
    <w:nsid w:val="1967380E"/>
    <w:multiLevelType w:val="hybridMultilevel"/>
    <w:tmpl w:val="5BCC0A6C"/>
    <w:lvl w:ilvl="0" w:tplc="7E7E22BA">
      <w:start w:val="1"/>
      <w:numFmt w:val="bullet"/>
      <w:pStyle w:val="20"/>
      <w:lvlText w:val=""/>
      <w:lvlJc w:val="left"/>
      <w:pPr>
        <w:ind w:left="6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0" w:hanging="480"/>
      </w:pPr>
      <w:rPr>
        <w:rFonts w:ascii="Wingdings" w:hAnsi="Wingdings" w:hint="default"/>
      </w:rPr>
    </w:lvl>
  </w:abstractNum>
  <w:abstractNum w:abstractNumId="7" w15:restartNumberingAfterBreak="0">
    <w:nsid w:val="1BB52E9A"/>
    <w:multiLevelType w:val="hybridMultilevel"/>
    <w:tmpl w:val="10FE5A7E"/>
    <w:lvl w:ilvl="0" w:tplc="1ABE4170">
      <w:start w:val="1"/>
      <w:numFmt w:val="bullet"/>
      <w:pStyle w:val="12"/>
      <w:lvlText w:val=""/>
      <w:lvlJc w:val="left"/>
      <w:pPr>
        <w:ind w:left="14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0" w:hanging="480"/>
      </w:pPr>
      <w:rPr>
        <w:rFonts w:ascii="Wingdings" w:hAnsi="Wingdings" w:hint="default"/>
      </w:rPr>
    </w:lvl>
  </w:abstractNum>
  <w:abstractNum w:abstractNumId="8" w15:restartNumberingAfterBreak="0">
    <w:nsid w:val="20CD185E"/>
    <w:multiLevelType w:val="hybridMultilevel"/>
    <w:tmpl w:val="AAA4F06A"/>
    <w:lvl w:ilvl="0" w:tplc="71928386">
      <w:start w:val="1"/>
      <w:numFmt w:val="bullet"/>
      <w:pStyle w:val="21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24E3D58"/>
    <w:multiLevelType w:val="hybridMultilevel"/>
    <w:tmpl w:val="E10C2AE8"/>
    <w:lvl w:ilvl="0" w:tplc="CD1C30F2">
      <w:start w:val="1"/>
      <w:numFmt w:val="bullet"/>
      <w:pStyle w:val="13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59B6831"/>
    <w:multiLevelType w:val="hybridMultilevel"/>
    <w:tmpl w:val="697A0016"/>
    <w:lvl w:ilvl="0" w:tplc="04090001">
      <w:start w:val="1"/>
      <w:numFmt w:val="bullet"/>
      <w:lvlText w:val=""/>
      <w:lvlJc w:val="left"/>
      <w:pPr>
        <w:ind w:left="7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80"/>
      </w:pPr>
      <w:rPr>
        <w:rFonts w:ascii="Wingdings" w:hAnsi="Wingdings" w:hint="default"/>
      </w:rPr>
    </w:lvl>
  </w:abstractNum>
  <w:abstractNum w:abstractNumId="11" w15:restartNumberingAfterBreak="0">
    <w:nsid w:val="269B4CB9"/>
    <w:multiLevelType w:val="hybridMultilevel"/>
    <w:tmpl w:val="2C1208FC"/>
    <w:lvl w:ilvl="0" w:tplc="0409000F">
      <w:start w:val="1"/>
      <w:numFmt w:val="decimal"/>
      <w:lvlText w:val="%1."/>
      <w:lvlJc w:val="left"/>
      <w:pPr>
        <w:ind w:left="9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1" w:hanging="480"/>
      </w:pPr>
    </w:lvl>
    <w:lvl w:ilvl="2" w:tplc="0409001B" w:tentative="1">
      <w:start w:val="1"/>
      <w:numFmt w:val="lowerRoman"/>
      <w:lvlText w:val="%3."/>
      <w:lvlJc w:val="right"/>
      <w:pPr>
        <w:ind w:left="1941" w:hanging="480"/>
      </w:pPr>
    </w:lvl>
    <w:lvl w:ilvl="3" w:tplc="0409000F" w:tentative="1">
      <w:start w:val="1"/>
      <w:numFmt w:val="decimal"/>
      <w:lvlText w:val="%4."/>
      <w:lvlJc w:val="left"/>
      <w:pPr>
        <w:ind w:left="24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1" w:hanging="480"/>
      </w:pPr>
    </w:lvl>
    <w:lvl w:ilvl="5" w:tplc="0409001B" w:tentative="1">
      <w:start w:val="1"/>
      <w:numFmt w:val="lowerRoman"/>
      <w:lvlText w:val="%6."/>
      <w:lvlJc w:val="right"/>
      <w:pPr>
        <w:ind w:left="3381" w:hanging="480"/>
      </w:pPr>
    </w:lvl>
    <w:lvl w:ilvl="6" w:tplc="0409000F" w:tentative="1">
      <w:start w:val="1"/>
      <w:numFmt w:val="decimal"/>
      <w:lvlText w:val="%7."/>
      <w:lvlJc w:val="left"/>
      <w:pPr>
        <w:ind w:left="38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1" w:hanging="480"/>
      </w:pPr>
    </w:lvl>
    <w:lvl w:ilvl="8" w:tplc="0409001B" w:tentative="1">
      <w:start w:val="1"/>
      <w:numFmt w:val="lowerRoman"/>
      <w:lvlText w:val="%9."/>
      <w:lvlJc w:val="right"/>
      <w:pPr>
        <w:ind w:left="4821" w:hanging="480"/>
      </w:pPr>
    </w:lvl>
  </w:abstractNum>
  <w:abstractNum w:abstractNumId="12" w15:restartNumberingAfterBreak="0">
    <w:nsid w:val="2D8575B7"/>
    <w:multiLevelType w:val="hybridMultilevel"/>
    <w:tmpl w:val="4058BB80"/>
    <w:lvl w:ilvl="0" w:tplc="8C6A3BC4">
      <w:start w:val="1"/>
      <w:numFmt w:val="bullet"/>
      <w:pStyle w:val="22"/>
      <w:lvlText w:val=""/>
      <w:lvlJc w:val="left"/>
      <w:pPr>
        <w:ind w:left="2748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322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0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8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6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4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2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0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88" w:hanging="480"/>
      </w:pPr>
      <w:rPr>
        <w:rFonts w:ascii="Wingdings" w:hAnsi="Wingdings" w:hint="default"/>
      </w:rPr>
    </w:lvl>
  </w:abstractNum>
  <w:abstractNum w:abstractNumId="13" w15:restartNumberingAfterBreak="0">
    <w:nsid w:val="2ED976D4"/>
    <w:multiLevelType w:val="hybridMultilevel"/>
    <w:tmpl w:val="D60650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4E56AD"/>
    <w:multiLevelType w:val="hybridMultilevel"/>
    <w:tmpl w:val="0736E7CC"/>
    <w:lvl w:ilvl="0" w:tplc="F11A2FF4">
      <w:start w:val="1"/>
      <w:numFmt w:val="bullet"/>
      <w:pStyle w:val="A10"/>
      <w:lvlText w:val=""/>
      <w:lvlJc w:val="left"/>
      <w:pPr>
        <w:ind w:left="235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90" w:hanging="480"/>
      </w:pPr>
      <w:rPr>
        <w:rFonts w:ascii="Wingdings" w:hAnsi="Wingdings" w:hint="default"/>
      </w:rPr>
    </w:lvl>
  </w:abstractNum>
  <w:abstractNum w:abstractNumId="15" w15:restartNumberingAfterBreak="0">
    <w:nsid w:val="33032ADC"/>
    <w:multiLevelType w:val="hybridMultilevel"/>
    <w:tmpl w:val="364A2D46"/>
    <w:lvl w:ilvl="0" w:tplc="F9B42BFA">
      <w:start w:val="1"/>
      <w:numFmt w:val="bullet"/>
      <w:pStyle w:val="14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95F230C"/>
    <w:multiLevelType w:val="hybridMultilevel"/>
    <w:tmpl w:val="2B9C6B72"/>
    <w:lvl w:ilvl="0" w:tplc="A63AAC48">
      <w:start w:val="1"/>
      <w:numFmt w:val="bullet"/>
      <w:pStyle w:val="a9"/>
      <w:lvlText w:val="※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B8C3D0B"/>
    <w:multiLevelType w:val="hybridMultilevel"/>
    <w:tmpl w:val="09C29578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8" w15:restartNumberingAfterBreak="0">
    <w:nsid w:val="3CEE49BC"/>
    <w:multiLevelType w:val="multilevel"/>
    <w:tmpl w:val="E252141E"/>
    <w:lvl w:ilvl="0">
      <w:start w:val="1"/>
      <w:numFmt w:val="decimal"/>
      <w:pStyle w:val="15"/>
      <w:lvlText w:val="%1."/>
      <w:lvlJc w:val="left"/>
      <w:pPr>
        <w:ind w:left="284" w:hanging="284"/>
      </w:pPr>
      <w:rPr>
        <w:rFonts w:ascii="Times New Roman" w:eastAsia="標楷體" w:hAnsi="Times New Roman" w:hint="default"/>
        <w:b w:val="0"/>
        <w:i w:val="0"/>
        <w:sz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9" w15:restartNumberingAfterBreak="0">
    <w:nsid w:val="401079B3"/>
    <w:multiLevelType w:val="hybridMultilevel"/>
    <w:tmpl w:val="64569242"/>
    <w:lvl w:ilvl="0" w:tplc="917A827E">
      <w:start w:val="1"/>
      <w:numFmt w:val="bullet"/>
      <w:pStyle w:val="23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0" w15:restartNumberingAfterBreak="0">
    <w:nsid w:val="4277165D"/>
    <w:multiLevelType w:val="hybridMultilevel"/>
    <w:tmpl w:val="E8D604BE"/>
    <w:lvl w:ilvl="0" w:tplc="C4440026">
      <w:start w:val="1"/>
      <w:numFmt w:val="upperRoman"/>
      <w:pStyle w:val="I"/>
      <w:lvlText w:val="%1."/>
      <w:lvlJc w:val="left"/>
      <w:pPr>
        <w:ind w:left="31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620" w:hanging="480"/>
      </w:pPr>
    </w:lvl>
    <w:lvl w:ilvl="2" w:tplc="0409001B" w:tentative="1">
      <w:start w:val="1"/>
      <w:numFmt w:val="lowerRoman"/>
      <w:lvlText w:val="%3."/>
      <w:lvlJc w:val="right"/>
      <w:pPr>
        <w:ind w:left="4100" w:hanging="480"/>
      </w:pPr>
    </w:lvl>
    <w:lvl w:ilvl="3" w:tplc="0409000F" w:tentative="1">
      <w:start w:val="1"/>
      <w:numFmt w:val="decimal"/>
      <w:lvlText w:val="%4."/>
      <w:lvlJc w:val="left"/>
      <w:pPr>
        <w:ind w:left="4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0" w:hanging="480"/>
      </w:pPr>
    </w:lvl>
    <w:lvl w:ilvl="5" w:tplc="0409001B" w:tentative="1">
      <w:start w:val="1"/>
      <w:numFmt w:val="lowerRoman"/>
      <w:lvlText w:val="%6."/>
      <w:lvlJc w:val="right"/>
      <w:pPr>
        <w:ind w:left="5540" w:hanging="480"/>
      </w:pPr>
    </w:lvl>
    <w:lvl w:ilvl="6" w:tplc="0409000F" w:tentative="1">
      <w:start w:val="1"/>
      <w:numFmt w:val="decimal"/>
      <w:lvlText w:val="%7."/>
      <w:lvlJc w:val="left"/>
      <w:pPr>
        <w:ind w:left="6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0" w:hanging="480"/>
      </w:pPr>
    </w:lvl>
    <w:lvl w:ilvl="8" w:tplc="0409001B" w:tentative="1">
      <w:start w:val="1"/>
      <w:numFmt w:val="lowerRoman"/>
      <w:lvlText w:val="%9."/>
      <w:lvlJc w:val="right"/>
      <w:pPr>
        <w:ind w:left="6980" w:hanging="480"/>
      </w:pPr>
    </w:lvl>
  </w:abstractNum>
  <w:abstractNum w:abstractNumId="21" w15:restartNumberingAfterBreak="0">
    <w:nsid w:val="450F205E"/>
    <w:multiLevelType w:val="multilevel"/>
    <w:tmpl w:val="3086FD60"/>
    <w:styleLink w:val="aa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3"/>
      </w:pPr>
      <w:rPr>
        <w:rFonts w:hint="eastAsia"/>
      </w:rPr>
    </w:lvl>
    <w:lvl w:ilvl="2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cs="Arial" w:hint="default"/>
      </w:rPr>
    </w:lvl>
    <w:lvl w:ilvl="3">
      <w:start w:val="1"/>
      <w:numFmt w:val="decimalFullWidth"/>
      <w:lvlText w:val="%4、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num" w:pos="1985"/>
        </w:tabs>
        <w:ind w:left="1985" w:hanging="567"/>
      </w:pPr>
      <w:rPr>
        <w:rFonts w:hint="eastAsia"/>
      </w:rPr>
    </w:lvl>
    <w:lvl w:ilvl="6">
      <w:start w:val="1"/>
      <w:numFmt w:val="upperLetter"/>
      <w:lvlText w:val="(%7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552"/>
        </w:tabs>
        <w:ind w:left="2552" w:hanging="567"/>
      </w:pPr>
      <w:rPr>
        <w:rFonts w:hint="eastAsia"/>
      </w:rPr>
    </w:lvl>
    <w:lvl w:ilvl="8">
      <w:start w:val="1"/>
      <w:numFmt w:val="lowerLetter"/>
      <w:lvlText w:val="(%9)"/>
      <w:lvlJc w:val="left"/>
      <w:pPr>
        <w:tabs>
          <w:tab w:val="num" w:pos="2835"/>
        </w:tabs>
        <w:ind w:left="2835" w:hanging="567"/>
      </w:pPr>
      <w:rPr>
        <w:rFonts w:hint="eastAsia"/>
      </w:rPr>
    </w:lvl>
  </w:abstractNum>
  <w:abstractNum w:abstractNumId="22" w15:restartNumberingAfterBreak="0">
    <w:nsid w:val="49C12BA8"/>
    <w:multiLevelType w:val="hybridMultilevel"/>
    <w:tmpl w:val="3F9EF268"/>
    <w:lvl w:ilvl="0" w:tplc="8CB6AE54">
      <w:start w:val="1"/>
      <w:numFmt w:val="bullet"/>
      <w:pStyle w:val="16"/>
      <w:lvlText w:val=""/>
      <w:lvlJc w:val="left"/>
      <w:pPr>
        <w:ind w:left="147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2" w:hanging="480"/>
      </w:pPr>
      <w:rPr>
        <w:rFonts w:ascii="Wingdings" w:hAnsi="Wingdings" w:hint="default"/>
      </w:rPr>
    </w:lvl>
  </w:abstractNum>
  <w:abstractNum w:abstractNumId="23" w15:restartNumberingAfterBreak="0">
    <w:nsid w:val="4D237A79"/>
    <w:multiLevelType w:val="hybridMultilevel"/>
    <w:tmpl w:val="8FBC93B6"/>
    <w:lvl w:ilvl="0" w:tplc="0409000F">
      <w:start w:val="1"/>
      <w:numFmt w:val="decimal"/>
      <w:lvlText w:val="%1."/>
      <w:lvlJc w:val="left"/>
      <w:pPr>
        <w:ind w:left="9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1" w:hanging="480"/>
      </w:pPr>
    </w:lvl>
    <w:lvl w:ilvl="2" w:tplc="0409001B" w:tentative="1">
      <w:start w:val="1"/>
      <w:numFmt w:val="lowerRoman"/>
      <w:lvlText w:val="%3."/>
      <w:lvlJc w:val="right"/>
      <w:pPr>
        <w:ind w:left="1941" w:hanging="480"/>
      </w:pPr>
    </w:lvl>
    <w:lvl w:ilvl="3" w:tplc="0409000F" w:tentative="1">
      <w:start w:val="1"/>
      <w:numFmt w:val="decimal"/>
      <w:lvlText w:val="%4."/>
      <w:lvlJc w:val="left"/>
      <w:pPr>
        <w:ind w:left="24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1" w:hanging="480"/>
      </w:pPr>
    </w:lvl>
    <w:lvl w:ilvl="5" w:tplc="0409001B" w:tentative="1">
      <w:start w:val="1"/>
      <w:numFmt w:val="lowerRoman"/>
      <w:lvlText w:val="%6."/>
      <w:lvlJc w:val="right"/>
      <w:pPr>
        <w:ind w:left="3381" w:hanging="480"/>
      </w:pPr>
    </w:lvl>
    <w:lvl w:ilvl="6" w:tplc="0409000F" w:tentative="1">
      <w:start w:val="1"/>
      <w:numFmt w:val="decimal"/>
      <w:lvlText w:val="%7."/>
      <w:lvlJc w:val="left"/>
      <w:pPr>
        <w:ind w:left="38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1" w:hanging="480"/>
      </w:pPr>
    </w:lvl>
    <w:lvl w:ilvl="8" w:tplc="0409001B" w:tentative="1">
      <w:start w:val="1"/>
      <w:numFmt w:val="lowerRoman"/>
      <w:lvlText w:val="%9."/>
      <w:lvlJc w:val="right"/>
      <w:pPr>
        <w:ind w:left="4821" w:hanging="480"/>
      </w:pPr>
    </w:lvl>
  </w:abstractNum>
  <w:abstractNum w:abstractNumId="24" w15:restartNumberingAfterBreak="0">
    <w:nsid w:val="4D4216E6"/>
    <w:multiLevelType w:val="hybridMultilevel"/>
    <w:tmpl w:val="CD4EDB24"/>
    <w:lvl w:ilvl="0" w:tplc="5E1A8F42">
      <w:start w:val="1"/>
      <w:numFmt w:val="bullet"/>
      <w:pStyle w:val="17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0F80729"/>
    <w:multiLevelType w:val="hybridMultilevel"/>
    <w:tmpl w:val="71C63400"/>
    <w:lvl w:ilvl="0" w:tplc="52340C34">
      <w:start w:val="1"/>
      <w:numFmt w:val="bullet"/>
      <w:pStyle w:val="18"/>
      <w:lvlText w:val=""/>
      <w:lvlJc w:val="left"/>
      <w:pPr>
        <w:ind w:left="9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26" w15:restartNumberingAfterBreak="0">
    <w:nsid w:val="53B229F2"/>
    <w:multiLevelType w:val="hybridMultilevel"/>
    <w:tmpl w:val="EACC3B8A"/>
    <w:lvl w:ilvl="0" w:tplc="2D08EE4A">
      <w:start w:val="1"/>
      <w:numFmt w:val="bullet"/>
      <w:pStyle w:val="110"/>
      <w:lvlText w:val=""/>
      <w:lvlJc w:val="left"/>
      <w:pPr>
        <w:ind w:left="105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5" w:hanging="480"/>
      </w:pPr>
      <w:rPr>
        <w:rFonts w:ascii="Wingdings" w:hAnsi="Wingdings" w:hint="default"/>
      </w:rPr>
    </w:lvl>
  </w:abstractNum>
  <w:abstractNum w:abstractNumId="27" w15:restartNumberingAfterBreak="0">
    <w:nsid w:val="5405101E"/>
    <w:multiLevelType w:val="hybridMultilevel"/>
    <w:tmpl w:val="F6FA7278"/>
    <w:lvl w:ilvl="0" w:tplc="0409000F">
      <w:start w:val="1"/>
      <w:numFmt w:val="decimal"/>
      <w:lvlText w:val="%1."/>
      <w:lvlJc w:val="left"/>
      <w:pPr>
        <w:ind w:left="9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1" w:hanging="480"/>
      </w:pPr>
    </w:lvl>
    <w:lvl w:ilvl="2" w:tplc="0409001B" w:tentative="1">
      <w:start w:val="1"/>
      <w:numFmt w:val="lowerRoman"/>
      <w:lvlText w:val="%3."/>
      <w:lvlJc w:val="right"/>
      <w:pPr>
        <w:ind w:left="1941" w:hanging="480"/>
      </w:pPr>
    </w:lvl>
    <w:lvl w:ilvl="3" w:tplc="0409000F" w:tentative="1">
      <w:start w:val="1"/>
      <w:numFmt w:val="decimal"/>
      <w:lvlText w:val="%4."/>
      <w:lvlJc w:val="left"/>
      <w:pPr>
        <w:ind w:left="24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1" w:hanging="480"/>
      </w:pPr>
    </w:lvl>
    <w:lvl w:ilvl="5" w:tplc="0409001B" w:tentative="1">
      <w:start w:val="1"/>
      <w:numFmt w:val="lowerRoman"/>
      <w:lvlText w:val="%6."/>
      <w:lvlJc w:val="right"/>
      <w:pPr>
        <w:ind w:left="3381" w:hanging="480"/>
      </w:pPr>
    </w:lvl>
    <w:lvl w:ilvl="6" w:tplc="0409000F" w:tentative="1">
      <w:start w:val="1"/>
      <w:numFmt w:val="decimal"/>
      <w:lvlText w:val="%7."/>
      <w:lvlJc w:val="left"/>
      <w:pPr>
        <w:ind w:left="38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1" w:hanging="480"/>
      </w:pPr>
    </w:lvl>
    <w:lvl w:ilvl="8" w:tplc="0409001B" w:tentative="1">
      <w:start w:val="1"/>
      <w:numFmt w:val="lowerRoman"/>
      <w:lvlText w:val="%9."/>
      <w:lvlJc w:val="right"/>
      <w:pPr>
        <w:ind w:left="4821" w:hanging="480"/>
      </w:pPr>
    </w:lvl>
  </w:abstractNum>
  <w:abstractNum w:abstractNumId="28" w15:restartNumberingAfterBreak="0">
    <w:nsid w:val="553B738E"/>
    <w:multiLevelType w:val="hybridMultilevel"/>
    <w:tmpl w:val="99409ED6"/>
    <w:lvl w:ilvl="0" w:tplc="0409000F">
      <w:start w:val="1"/>
      <w:numFmt w:val="decimal"/>
      <w:lvlText w:val="%1."/>
      <w:lvlJc w:val="left"/>
      <w:pPr>
        <w:ind w:left="189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4" w:hanging="480"/>
      </w:pPr>
    </w:lvl>
    <w:lvl w:ilvl="2" w:tplc="0409001B" w:tentative="1">
      <w:start w:val="1"/>
      <w:numFmt w:val="lowerRoman"/>
      <w:lvlText w:val="%3."/>
      <w:lvlJc w:val="right"/>
      <w:pPr>
        <w:ind w:left="2854" w:hanging="480"/>
      </w:pPr>
    </w:lvl>
    <w:lvl w:ilvl="3" w:tplc="0409000F" w:tentative="1">
      <w:start w:val="1"/>
      <w:numFmt w:val="decimal"/>
      <w:lvlText w:val="%4."/>
      <w:lvlJc w:val="left"/>
      <w:pPr>
        <w:ind w:left="33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4" w:hanging="480"/>
      </w:pPr>
    </w:lvl>
    <w:lvl w:ilvl="5" w:tplc="0409001B" w:tentative="1">
      <w:start w:val="1"/>
      <w:numFmt w:val="lowerRoman"/>
      <w:lvlText w:val="%6."/>
      <w:lvlJc w:val="right"/>
      <w:pPr>
        <w:ind w:left="4294" w:hanging="480"/>
      </w:pPr>
    </w:lvl>
    <w:lvl w:ilvl="6" w:tplc="0409000F" w:tentative="1">
      <w:start w:val="1"/>
      <w:numFmt w:val="decimal"/>
      <w:lvlText w:val="%7."/>
      <w:lvlJc w:val="left"/>
      <w:pPr>
        <w:ind w:left="47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4" w:hanging="480"/>
      </w:pPr>
    </w:lvl>
    <w:lvl w:ilvl="8" w:tplc="0409001B" w:tentative="1">
      <w:start w:val="1"/>
      <w:numFmt w:val="lowerRoman"/>
      <w:lvlText w:val="%9."/>
      <w:lvlJc w:val="right"/>
      <w:pPr>
        <w:ind w:left="5734" w:hanging="480"/>
      </w:pPr>
    </w:lvl>
  </w:abstractNum>
  <w:abstractNum w:abstractNumId="29" w15:restartNumberingAfterBreak="0">
    <w:nsid w:val="57797811"/>
    <w:multiLevelType w:val="multilevel"/>
    <w:tmpl w:val="9A9AB33E"/>
    <w:lvl w:ilvl="0">
      <w:start w:val="1"/>
      <w:numFmt w:val="taiwaneseCountingThousand"/>
      <w:lvlText w:val="第%1章、"/>
      <w:lvlJc w:val="left"/>
      <w:pPr>
        <w:tabs>
          <w:tab w:val="num" w:pos="1418"/>
        </w:tabs>
        <w:ind w:left="1418" w:hanging="1418"/>
      </w:pPr>
      <w:rPr>
        <w:rFonts w:ascii="Times New Roman" w:eastAsia="標楷體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lvlText w:val="第%2節、"/>
      <w:lvlJc w:val="left"/>
      <w:pPr>
        <w:tabs>
          <w:tab w:val="num" w:pos="1418"/>
        </w:tabs>
        <w:ind w:left="1418" w:hanging="1134"/>
      </w:pPr>
      <w:rPr>
        <w:rFonts w:ascii="Times New Roman" w:eastAsia="標楷體" w:hAnsi="Times New Roman" w:hint="default"/>
        <w:b w:val="0"/>
        <w:i w:val="0"/>
        <w:sz w:val="28"/>
      </w:rPr>
    </w:lvl>
    <w:lvl w:ilvl="2">
      <w:start w:val="1"/>
      <w:numFmt w:val="taiwaneseCountingThousand"/>
      <w:lvlText w:val="%3、"/>
      <w:lvlJc w:val="left"/>
      <w:pPr>
        <w:tabs>
          <w:tab w:val="num" w:pos="1418"/>
        </w:tabs>
        <w:ind w:left="1418" w:hanging="851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taiwaneseCountingThousand"/>
      <w:lvlText w:val="(%4)"/>
      <w:lvlJc w:val="left"/>
      <w:pPr>
        <w:tabs>
          <w:tab w:val="num" w:pos="1418"/>
        </w:tabs>
        <w:ind w:left="1418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lvlText w:val="%5."/>
      <w:lvlJc w:val="left"/>
      <w:pPr>
        <w:tabs>
          <w:tab w:val="num" w:pos="1701"/>
        </w:tabs>
        <w:ind w:left="1701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decimal"/>
      <w:lvlText w:val="(%6)"/>
      <w:lvlJc w:val="left"/>
      <w:pPr>
        <w:tabs>
          <w:tab w:val="num" w:pos="1985"/>
        </w:tabs>
        <w:ind w:left="1985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upperLetter"/>
      <w:lvlText w:val="%7."/>
      <w:lvlJc w:val="left"/>
      <w:pPr>
        <w:tabs>
          <w:tab w:val="num" w:pos="2268"/>
        </w:tabs>
        <w:ind w:left="2268" w:hanging="567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7">
      <w:start w:val="1"/>
      <w:numFmt w:val="upperLetter"/>
      <w:lvlText w:val="(%8)"/>
      <w:lvlJc w:val="left"/>
      <w:pPr>
        <w:tabs>
          <w:tab w:val="num" w:pos="2552"/>
        </w:tabs>
        <w:ind w:left="2552" w:hanging="567"/>
      </w:pPr>
      <w:rPr>
        <w:rFonts w:ascii="Times New Roman" w:eastAsia="標楷體" w:hAnsi="Times New Roman" w:hint="default"/>
        <w:b w:val="0"/>
        <w:i w:val="0"/>
        <w:sz w:val="28"/>
      </w:rPr>
    </w:lvl>
    <w:lvl w:ilvl="8">
      <w:start w:val="1"/>
      <w:numFmt w:val="lowerLetter"/>
      <w:lvlText w:val="%9."/>
      <w:lvlJc w:val="left"/>
      <w:pPr>
        <w:tabs>
          <w:tab w:val="num" w:pos="2835"/>
        </w:tabs>
        <w:ind w:left="2835" w:hanging="567"/>
      </w:pPr>
      <w:rPr>
        <w:rFonts w:ascii="Times New Roman" w:eastAsia="標楷體" w:hAnsi="Times New Roman" w:hint="default"/>
        <w:b w:val="0"/>
        <w:i w:val="0"/>
        <w:sz w:val="28"/>
      </w:rPr>
    </w:lvl>
  </w:abstractNum>
  <w:abstractNum w:abstractNumId="30" w15:restartNumberingAfterBreak="0">
    <w:nsid w:val="582A1E77"/>
    <w:multiLevelType w:val="hybridMultilevel"/>
    <w:tmpl w:val="3348B806"/>
    <w:lvl w:ilvl="0" w:tplc="D55CAF6E">
      <w:start w:val="1"/>
      <w:numFmt w:val="bullet"/>
      <w:pStyle w:val="24"/>
      <w:lvlText w:val=""/>
      <w:lvlJc w:val="left"/>
      <w:pPr>
        <w:ind w:left="10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80"/>
      </w:pPr>
      <w:rPr>
        <w:rFonts w:ascii="Wingdings" w:hAnsi="Wingdings" w:hint="default"/>
      </w:rPr>
    </w:lvl>
  </w:abstractNum>
  <w:abstractNum w:abstractNumId="31" w15:restartNumberingAfterBreak="0">
    <w:nsid w:val="5B3B1FB2"/>
    <w:multiLevelType w:val="hybridMultilevel"/>
    <w:tmpl w:val="E938CD54"/>
    <w:lvl w:ilvl="0" w:tplc="1BE807E6">
      <w:start w:val="1"/>
      <w:numFmt w:val="bullet"/>
      <w:pStyle w:val="A20"/>
      <w:lvlText w:val=""/>
      <w:lvlJc w:val="left"/>
      <w:pPr>
        <w:ind w:left="17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70" w:hanging="480"/>
      </w:pPr>
      <w:rPr>
        <w:rFonts w:ascii="Wingdings" w:hAnsi="Wingdings" w:hint="default"/>
      </w:rPr>
    </w:lvl>
  </w:abstractNum>
  <w:abstractNum w:abstractNumId="32" w15:restartNumberingAfterBreak="0">
    <w:nsid w:val="67323C12"/>
    <w:multiLevelType w:val="hybridMultilevel"/>
    <w:tmpl w:val="3AF65B88"/>
    <w:lvl w:ilvl="0" w:tplc="2F88BACC">
      <w:start w:val="1"/>
      <w:numFmt w:val="bullet"/>
      <w:pStyle w:val="A11"/>
      <w:lvlText w:val=""/>
      <w:lvlJc w:val="left"/>
      <w:pPr>
        <w:ind w:left="163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1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5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70" w:hanging="480"/>
      </w:pPr>
      <w:rPr>
        <w:rFonts w:ascii="Wingdings" w:hAnsi="Wingdings" w:hint="default"/>
      </w:rPr>
    </w:lvl>
  </w:abstractNum>
  <w:abstractNum w:abstractNumId="33" w15:restartNumberingAfterBreak="0">
    <w:nsid w:val="67AC7C56"/>
    <w:multiLevelType w:val="hybridMultilevel"/>
    <w:tmpl w:val="5E961466"/>
    <w:lvl w:ilvl="0" w:tplc="E41ECD98">
      <w:start w:val="1"/>
      <w:numFmt w:val="bullet"/>
      <w:pStyle w:val="111"/>
      <w:lvlText w:val=""/>
      <w:lvlJc w:val="left"/>
      <w:pPr>
        <w:ind w:left="48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84D301E"/>
    <w:multiLevelType w:val="hybridMultilevel"/>
    <w:tmpl w:val="55761204"/>
    <w:lvl w:ilvl="0" w:tplc="F0D820BC">
      <w:start w:val="1"/>
      <w:numFmt w:val="bullet"/>
      <w:pStyle w:val="A21"/>
      <w:lvlText w:val=""/>
      <w:lvlJc w:val="left"/>
      <w:pPr>
        <w:ind w:left="16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5" w:hanging="480"/>
      </w:pPr>
      <w:rPr>
        <w:rFonts w:ascii="Wingdings" w:hAnsi="Wingdings" w:hint="default"/>
      </w:rPr>
    </w:lvl>
  </w:abstractNum>
  <w:abstractNum w:abstractNumId="35" w15:restartNumberingAfterBreak="0">
    <w:nsid w:val="71D67BBB"/>
    <w:multiLevelType w:val="multilevel"/>
    <w:tmpl w:val="65DC2BCC"/>
    <w:styleLink w:val="19"/>
    <w:lvl w:ilvl="0">
      <w:start w:val="1"/>
      <w:numFmt w:val="ideographLegalTraditional"/>
      <w:lvlText w:val="%1、"/>
      <w:lvlJc w:val="left"/>
      <w:pPr>
        <w:tabs>
          <w:tab w:val="num" w:pos="845"/>
        </w:tabs>
        <w:ind w:left="845" w:hanging="845"/>
      </w:pPr>
      <w:rPr>
        <w:rFonts w:ascii="Arial" w:eastAsia="標楷體" w:hAnsi="Arial" w:hint="default"/>
        <w:b/>
        <w:i w:val="0"/>
        <w:sz w:val="32"/>
      </w:rPr>
    </w:lvl>
    <w:lvl w:ilvl="1">
      <w:start w:val="1"/>
      <w:numFmt w:val="taiwaneseCountingThousand"/>
      <w:lvlText w:val="%2、"/>
      <w:lvlJc w:val="left"/>
      <w:pPr>
        <w:tabs>
          <w:tab w:val="num" w:pos="1123"/>
        </w:tabs>
        <w:ind w:left="1123" w:hanging="839"/>
      </w:pPr>
      <w:rPr>
        <w:rFonts w:ascii="Arial" w:eastAsia="標楷體" w:hAnsi="Arial" w:hint="default"/>
        <w:b/>
        <w:i w:val="0"/>
        <w:sz w:val="28"/>
      </w:rPr>
    </w:lvl>
    <w:lvl w:ilvl="2">
      <w:start w:val="1"/>
      <w:numFmt w:val="taiwaneseCountingThousand"/>
      <w:lvlText w:val="(%3)"/>
      <w:lvlJc w:val="left"/>
      <w:pPr>
        <w:tabs>
          <w:tab w:val="num" w:pos="1123"/>
        </w:tabs>
        <w:ind w:left="1123" w:hanging="56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tabs>
          <w:tab w:val="num" w:pos="1406"/>
        </w:tabs>
        <w:ind w:left="1406" w:hanging="561"/>
      </w:pPr>
      <w:rPr>
        <w:rFonts w:ascii="Arial" w:eastAsia="標楷體" w:hAnsi="Arial" w:hint="default"/>
        <w:b w:val="0"/>
        <w:i w:val="0"/>
        <w:sz w:val="28"/>
      </w:rPr>
    </w:lvl>
    <w:lvl w:ilvl="4">
      <w:start w:val="1"/>
      <w:numFmt w:val="decimal"/>
      <w:lvlText w:val="(%5)"/>
      <w:lvlJc w:val="left"/>
      <w:pPr>
        <w:tabs>
          <w:tab w:val="num" w:pos="1684"/>
        </w:tabs>
        <w:ind w:left="1684" w:hanging="561"/>
      </w:pPr>
      <w:rPr>
        <w:rFonts w:ascii="Arial" w:eastAsia="標楷體" w:hAnsi="Arial" w:hint="default"/>
        <w:b w:val="0"/>
        <w:i w:val="0"/>
        <w:sz w:val="28"/>
      </w:rPr>
    </w:lvl>
    <w:lvl w:ilvl="5">
      <w:start w:val="1"/>
      <w:numFmt w:val="upperLetter"/>
      <w:lvlText w:val="%6."/>
      <w:lvlJc w:val="left"/>
      <w:pPr>
        <w:tabs>
          <w:tab w:val="num" w:pos="1962"/>
        </w:tabs>
        <w:ind w:left="1962" w:hanging="556"/>
      </w:pPr>
      <w:rPr>
        <w:rFonts w:ascii="Arial" w:eastAsia="標楷體" w:hAnsi="Arial" w:hint="default"/>
        <w:b w:val="0"/>
        <w:i w:val="0"/>
        <w:sz w:val="28"/>
      </w:rPr>
    </w:lvl>
    <w:lvl w:ilvl="6">
      <w:start w:val="1"/>
      <w:numFmt w:val="upperLetter"/>
      <w:lvlText w:val="(%7)"/>
      <w:lvlJc w:val="left"/>
      <w:pPr>
        <w:tabs>
          <w:tab w:val="num" w:pos="2240"/>
        </w:tabs>
        <w:ind w:left="2240" w:hanging="556"/>
      </w:pPr>
      <w:rPr>
        <w:rFonts w:ascii="Arial" w:eastAsia="標楷體" w:hAnsi="Arial" w:hint="default"/>
        <w:b w:val="0"/>
        <w:i w:val="0"/>
        <w:sz w:val="28"/>
      </w:rPr>
    </w:lvl>
    <w:lvl w:ilvl="7">
      <w:start w:val="1"/>
      <w:numFmt w:val="lowerLetter"/>
      <w:lvlText w:val="%8."/>
      <w:lvlJc w:val="left"/>
      <w:pPr>
        <w:tabs>
          <w:tab w:val="num" w:pos="2523"/>
        </w:tabs>
        <w:ind w:left="2523" w:hanging="561"/>
      </w:pPr>
      <w:rPr>
        <w:rFonts w:ascii="Arial" w:eastAsia="標楷體" w:hAnsi="Arial" w:hint="default"/>
        <w:b w:val="0"/>
        <w:i w:val="0"/>
        <w:sz w:val="28"/>
      </w:rPr>
    </w:lvl>
    <w:lvl w:ilvl="8">
      <w:start w:val="1"/>
      <w:numFmt w:val="lowerLetter"/>
      <w:lvlText w:val="(%9)"/>
      <w:lvlJc w:val="left"/>
      <w:pPr>
        <w:tabs>
          <w:tab w:val="num" w:pos="2801"/>
        </w:tabs>
        <w:ind w:left="2801" w:hanging="561"/>
      </w:pPr>
      <w:rPr>
        <w:rFonts w:ascii="Arial" w:eastAsia="標楷體" w:hAnsi="Arial" w:hint="default"/>
        <w:b w:val="0"/>
        <w:i w:val="0"/>
        <w:sz w:val="28"/>
      </w:rPr>
    </w:lvl>
  </w:abstractNum>
  <w:abstractNum w:abstractNumId="36" w15:restartNumberingAfterBreak="0">
    <w:nsid w:val="76F859AC"/>
    <w:multiLevelType w:val="hybridMultilevel"/>
    <w:tmpl w:val="7F66FEB0"/>
    <w:lvl w:ilvl="0" w:tplc="0CA67C60">
      <w:start w:val="1"/>
      <w:numFmt w:val="bullet"/>
      <w:pStyle w:val="120"/>
      <w:lvlText w:val=""/>
      <w:lvlJc w:val="left"/>
      <w:pPr>
        <w:ind w:left="125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5" w:hanging="480"/>
      </w:pPr>
      <w:rPr>
        <w:rFonts w:ascii="Wingdings" w:hAnsi="Wingdings" w:hint="default"/>
      </w:rPr>
    </w:lvl>
  </w:abstractNum>
  <w:abstractNum w:abstractNumId="37" w15:restartNumberingAfterBreak="0">
    <w:nsid w:val="7811698C"/>
    <w:multiLevelType w:val="hybridMultilevel"/>
    <w:tmpl w:val="1F8CC502"/>
    <w:lvl w:ilvl="0" w:tplc="D610CE8E">
      <w:start w:val="1"/>
      <w:numFmt w:val="lowerLetter"/>
      <w:pStyle w:val="ab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E500F3C"/>
    <w:multiLevelType w:val="hybridMultilevel"/>
    <w:tmpl w:val="91E44E16"/>
    <w:lvl w:ilvl="0" w:tplc="04090001">
      <w:start w:val="1"/>
      <w:numFmt w:val="bullet"/>
      <w:lvlText w:val=""/>
      <w:lvlJc w:val="left"/>
      <w:pPr>
        <w:ind w:left="7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80"/>
      </w:pPr>
      <w:rPr>
        <w:rFonts w:ascii="Wingdings" w:hAnsi="Wingdings" w:hint="default"/>
      </w:rPr>
    </w:lvl>
  </w:abstractNum>
  <w:abstractNum w:abstractNumId="39" w15:restartNumberingAfterBreak="0">
    <w:nsid w:val="7E9E4FEC"/>
    <w:multiLevelType w:val="hybridMultilevel"/>
    <w:tmpl w:val="AC5E057A"/>
    <w:lvl w:ilvl="0" w:tplc="04090001">
      <w:start w:val="1"/>
      <w:numFmt w:val="bullet"/>
      <w:lvlText w:val=""/>
      <w:lvlJc w:val="left"/>
      <w:pPr>
        <w:ind w:left="189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7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4" w:hanging="480"/>
      </w:pPr>
      <w:rPr>
        <w:rFonts w:ascii="Wingdings" w:hAnsi="Wingdings" w:hint="default"/>
      </w:rPr>
    </w:lvl>
  </w:abstractNum>
  <w:num w:numId="1" w16cid:durableId="1110467975">
    <w:abstractNumId w:val="35"/>
  </w:num>
  <w:num w:numId="2" w16cid:durableId="1185750307">
    <w:abstractNumId w:val="33"/>
  </w:num>
  <w:num w:numId="3" w16cid:durableId="896210323">
    <w:abstractNumId w:val="7"/>
  </w:num>
  <w:num w:numId="4" w16cid:durableId="1032145521">
    <w:abstractNumId w:val="32"/>
  </w:num>
  <w:num w:numId="5" w16cid:durableId="328563131">
    <w:abstractNumId w:val="31"/>
  </w:num>
  <w:num w:numId="6" w16cid:durableId="1149444976">
    <w:abstractNumId w:val="37"/>
  </w:num>
  <w:num w:numId="7" w16cid:durableId="1384716816">
    <w:abstractNumId w:val="25"/>
  </w:num>
  <w:num w:numId="8" w16cid:durableId="441724366">
    <w:abstractNumId w:val="19"/>
  </w:num>
  <w:num w:numId="9" w16cid:durableId="2034843596">
    <w:abstractNumId w:val="26"/>
  </w:num>
  <w:num w:numId="10" w16cid:durableId="1883134651">
    <w:abstractNumId w:val="36"/>
  </w:num>
  <w:num w:numId="11" w16cid:durableId="212276794">
    <w:abstractNumId w:val="14"/>
  </w:num>
  <w:num w:numId="12" w16cid:durableId="1185051129">
    <w:abstractNumId w:val="1"/>
  </w:num>
  <w:num w:numId="13" w16cid:durableId="680427362">
    <w:abstractNumId w:val="34"/>
  </w:num>
  <w:num w:numId="14" w16cid:durableId="29502265">
    <w:abstractNumId w:val="3"/>
  </w:num>
  <w:num w:numId="15" w16cid:durableId="1946839812">
    <w:abstractNumId w:val="20"/>
  </w:num>
  <w:num w:numId="16" w16cid:durableId="169031214">
    <w:abstractNumId w:val="15"/>
  </w:num>
  <w:num w:numId="17" w16cid:durableId="847985170">
    <w:abstractNumId w:val="30"/>
  </w:num>
  <w:num w:numId="18" w16cid:durableId="1357004643">
    <w:abstractNumId w:val="18"/>
  </w:num>
  <w:num w:numId="19" w16cid:durableId="1245450704">
    <w:abstractNumId w:val="9"/>
  </w:num>
  <w:num w:numId="20" w16cid:durableId="897520560">
    <w:abstractNumId w:val="6"/>
  </w:num>
  <w:num w:numId="21" w16cid:durableId="1819416795">
    <w:abstractNumId w:val="21"/>
  </w:num>
  <w:num w:numId="22" w16cid:durableId="814251711">
    <w:abstractNumId w:val="22"/>
  </w:num>
  <w:num w:numId="23" w16cid:durableId="1758672069">
    <w:abstractNumId w:val="12"/>
  </w:num>
  <w:num w:numId="24" w16cid:durableId="1180312871">
    <w:abstractNumId w:val="24"/>
  </w:num>
  <w:num w:numId="25" w16cid:durableId="1393459089">
    <w:abstractNumId w:val="8"/>
  </w:num>
  <w:num w:numId="26" w16cid:durableId="1651474164">
    <w:abstractNumId w:val="5"/>
  </w:num>
  <w:num w:numId="27" w16cid:durableId="1096562655">
    <w:abstractNumId w:val="16"/>
  </w:num>
  <w:num w:numId="28" w16cid:durableId="1020013586">
    <w:abstractNumId w:val="0"/>
  </w:num>
  <w:num w:numId="29" w16cid:durableId="1804304381">
    <w:abstractNumId w:val="2"/>
  </w:num>
  <w:num w:numId="30" w16cid:durableId="5248336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2827755">
    <w:abstractNumId w:val="10"/>
  </w:num>
  <w:num w:numId="32" w16cid:durableId="1102997046">
    <w:abstractNumId w:val="38"/>
  </w:num>
  <w:num w:numId="33" w16cid:durableId="1355038744">
    <w:abstractNumId w:val="11"/>
  </w:num>
  <w:num w:numId="34" w16cid:durableId="591671185">
    <w:abstractNumId w:val="23"/>
  </w:num>
  <w:num w:numId="35" w16cid:durableId="1077828751">
    <w:abstractNumId w:val="17"/>
  </w:num>
  <w:num w:numId="36" w16cid:durableId="1128009557">
    <w:abstractNumId w:val="27"/>
  </w:num>
  <w:num w:numId="37" w16cid:durableId="152138443">
    <w:abstractNumId w:val="13"/>
  </w:num>
  <w:num w:numId="38" w16cid:durableId="344987071">
    <w:abstractNumId w:val="39"/>
  </w:num>
  <w:num w:numId="39" w16cid:durableId="464811364">
    <w:abstractNumId w:val="29"/>
  </w:num>
  <w:num w:numId="40" w16cid:durableId="493036575">
    <w:abstractNumId w:val="4"/>
  </w:num>
  <w:num w:numId="41" w16cid:durableId="1502500039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attachedTemplate r:id="rId1"/>
  <w:styleLockTheme/>
  <w:styleLockQFSet/>
  <w:defaultTabStop w:val="2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DBB"/>
    <w:rsid w:val="00000D26"/>
    <w:rsid w:val="000050AB"/>
    <w:rsid w:val="00005746"/>
    <w:rsid w:val="00005D2C"/>
    <w:rsid w:val="00005F23"/>
    <w:rsid w:val="0000631F"/>
    <w:rsid w:val="0000746B"/>
    <w:rsid w:val="00007549"/>
    <w:rsid w:val="00007C1B"/>
    <w:rsid w:val="000106BC"/>
    <w:rsid w:val="00011123"/>
    <w:rsid w:val="00012080"/>
    <w:rsid w:val="00016089"/>
    <w:rsid w:val="00017E54"/>
    <w:rsid w:val="00017E9D"/>
    <w:rsid w:val="00020044"/>
    <w:rsid w:val="00023356"/>
    <w:rsid w:val="00023896"/>
    <w:rsid w:val="0002502F"/>
    <w:rsid w:val="0002617A"/>
    <w:rsid w:val="00026825"/>
    <w:rsid w:val="00030AB9"/>
    <w:rsid w:val="00032428"/>
    <w:rsid w:val="000344C3"/>
    <w:rsid w:val="00034FC7"/>
    <w:rsid w:val="000350EA"/>
    <w:rsid w:val="000351FD"/>
    <w:rsid w:val="00035F94"/>
    <w:rsid w:val="000368D5"/>
    <w:rsid w:val="00036912"/>
    <w:rsid w:val="00040F09"/>
    <w:rsid w:val="00041DED"/>
    <w:rsid w:val="00042A20"/>
    <w:rsid w:val="00042B0C"/>
    <w:rsid w:val="000446FE"/>
    <w:rsid w:val="00050582"/>
    <w:rsid w:val="000506C1"/>
    <w:rsid w:val="000511A3"/>
    <w:rsid w:val="00051849"/>
    <w:rsid w:val="0005217E"/>
    <w:rsid w:val="000534B5"/>
    <w:rsid w:val="00055EEA"/>
    <w:rsid w:val="00055F22"/>
    <w:rsid w:val="00056A74"/>
    <w:rsid w:val="00057EFB"/>
    <w:rsid w:val="000610AB"/>
    <w:rsid w:val="00061572"/>
    <w:rsid w:val="0006172D"/>
    <w:rsid w:val="00063078"/>
    <w:rsid w:val="00063210"/>
    <w:rsid w:val="00063584"/>
    <w:rsid w:val="00064333"/>
    <w:rsid w:val="00065096"/>
    <w:rsid w:val="00066555"/>
    <w:rsid w:val="00066F61"/>
    <w:rsid w:val="00067ED6"/>
    <w:rsid w:val="000702F3"/>
    <w:rsid w:val="00071CEA"/>
    <w:rsid w:val="00072B5A"/>
    <w:rsid w:val="000751CC"/>
    <w:rsid w:val="000754DC"/>
    <w:rsid w:val="00075A18"/>
    <w:rsid w:val="00077193"/>
    <w:rsid w:val="00077ED5"/>
    <w:rsid w:val="000805E8"/>
    <w:rsid w:val="00080CD6"/>
    <w:rsid w:val="00081ECE"/>
    <w:rsid w:val="00082870"/>
    <w:rsid w:val="000829ED"/>
    <w:rsid w:val="00083DCF"/>
    <w:rsid w:val="00084ABF"/>
    <w:rsid w:val="00084FBD"/>
    <w:rsid w:val="000867E0"/>
    <w:rsid w:val="00086F64"/>
    <w:rsid w:val="000870F8"/>
    <w:rsid w:val="000910AF"/>
    <w:rsid w:val="00091DF3"/>
    <w:rsid w:val="0009237F"/>
    <w:rsid w:val="0009291D"/>
    <w:rsid w:val="00093AB3"/>
    <w:rsid w:val="00094619"/>
    <w:rsid w:val="00094E1E"/>
    <w:rsid w:val="00097530"/>
    <w:rsid w:val="000A0270"/>
    <w:rsid w:val="000A0CC9"/>
    <w:rsid w:val="000A2655"/>
    <w:rsid w:val="000A3F96"/>
    <w:rsid w:val="000A54C0"/>
    <w:rsid w:val="000A5F33"/>
    <w:rsid w:val="000A64AF"/>
    <w:rsid w:val="000A69D5"/>
    <w:rsid w:val="000B0687"/>
    <w:rsid w:val="000B0BE5"/>
    <w:rsid w:val="000B2CCC"/>
    <w:rsid w:val="000B35E5"/>
    <w:rsid w:val="000B424E"/>
    <w:rsid w:val="000B4BDD"/>
    <w:rsid w:val="000B4BE1"/>
    <w:rsid w:val="000B5E1E"/>
    <w:rsid w:val="000B6DF9"/>
    <w:rsid w:val="000B7C6D"/>
    <w:rsid w:val="000B7DE8"/>
    <w:rsid w:val="000C0A0B"/>
    <w:rsid w:val="000C1BDB"/>
    <w:rsid w:val="000C38B5"/>
    <w:rsid w:val="000C42F3"/>
    <w:rsid w:val="000C5393"/>
    <w:rsid w:val="000C6145"/>
    <w:rsid w:val="000D03D5"/>
    <w:rsid w:val="000D0EAC"/>
    <w:rsid w:val="000D1043"/>
    <w:rsid w:val="000D10C2"/>
    <w:rsid w:val="000D24D7"/>
    <w:rsid w:val="000D3614"/>
    <w:rsid w:val="000D3F8A"/>
    <w:rsid w:val="000D4534"/>
    <w:rsid w:val="000D4A26"/>
    <w:rsid w:val="000D55D5"/>
    <w:rsid w:val="000D59C5"/>
    <w:rsid w:val="000D717C"/>
    <w:rsid w:val="000D79AD"/>
    <w:rsid w:val="000E0D15"/>
    <w:rsid w:val="000E1CD8"/>
    <w:rsid w:val="000E6967"/>
    <w:rsid w:val="000F0C09"/>
    <w:rsid w:val="000F1306"/>
    <w:rsid w:val="000F2EF8"/>
    <w:rsid w:val="000F4D45"/>
    <w:rsid w:val="000F524E"/>
    <w:rsid w:val="000F5DEF"/>
    <w:rsid w:val="000F7397"/>
    <w:rsid w:val="000F752A"/>
    <w:rsid w:val="00100B78"/>
    <w:rsid w:val="001017F3"/>
    <w:rsid w:val="001018E1"/>
    <w:rsid w:val="00102C78"/>
    <w:rsid w:val="0010451D"/>
    <w:rsid w:val="00104774"/>
    <w:rsid w:val="00104E93"/>
    <w:rsid w:val="00104ECF"/>
    <w:rsid w:val="0010502A"/>
    <w:rsid w:val="00106CD7"/>
    <w:rsid w:val="00107A82"/>
    <w:rsid w:val="001105A9"/>
    <w:rsid w:val="001114B6"/>
    <w:rsid w:val="00111EAA"/>
    <w:rsid w:val="00111EF5"/>
    <w:rsid w:val="00112BF6"/>
    <w:rsid w:val="00113DF3"/>
    <w:rsid w:val="00114977"/>
    <w:rsid w:val="00115AC8"/>
    <w:rsid w:val="00115F63"/>
    <w:rsid w:val="00116D19"/>
    <w:rsid w:val="001179CC"/>
    <w:rsid w:val="0012118F"/>
    <w:rsid w:val="00121C03"/>
    <w:rsid w:val="00123D3A"/>
    <w:rsid w:val="00124FF7"/>
    <w:rsid w:val="0012514B"/>
    <w:rsid w:val="00125C53"/>
    <w:rsid w:val="001262DE"/>
    <w:rsid w:val="00130256"/>
    <w:rsid w:val="001345A1"/>
    <w:rsid w:val="00134E53"/>
    <w:rsid w:val="001350FC"/>
    <w:rsid w:val="00136383"/>
    <w:rsid w:val="001367E5"/>
    <w:rsid w:val="00137611"/>
    <w:rsid w:val="00137E3A"/>
    <w:rsid w:val="00137F63"/>
    <w:rsid w:val="001411CD"/>
    <w:rsid w:val="0014272E"/>
    <w:rsid w:val="00143CBC"/>
    <w:rsid w:val="00143F82"/>
    <w:rsid w:val="001461C0"/>
    <w:rsid w:val="001463BD"/>
    <w:rsid w:val="0014641E"/>
    <w:rsid w:val="00147022"/>
    <w:rsid w:val="0014716D"/>
    <w:rsid w:val="001472AB"/>
    <w:rsid w:val="00147E3E"/>
    <w:rsid w:val="00151355"/>
    <w:rsid w:val="00151DCE"/>
    <w:rsid w:val="00152AE3"/>
    <w:rsid w:val="00152E0F"/>
    <w:rsid w:val="00153A69"/>
    <w:rsid w:val="001553FE"/>
    <w:rsid w:val="00155883"/>
    <w:rsid w:val="00156A85"/>
    <w:rsid w:val="00156E7E"/>
    <w:rsid w:val="001600B7"/>
    <w:rsid w:val="00160271"/>
    <w:rsid w:val="00160645"/>
    <w:rsid w:val="00160FFC"/>
    <w:rsid w:val="0016396C"/>
    <w:rsid w:val="00163A8C"/>
    <w:rsid w:val="001644E4"/>
    <w:rsid w:val="001669FB"/>
    <w:rsid w:val="00167052"/>
    <w:rsid w:val="0016714E"/>
    <w:rsid w:val="00167E79"/>
    <w:rsid w:val="001700D1"/>
    <w:rsid w:val="00172558"/>
    <w:rsid w:val="00172759"/>
    <w:rsid w:val="001737A6"/>
    <w:rsid w:val="00176325"/>
    <w:rsid w:val="00176B8E"/>
    <w:rsid w:val="00177410"/>
    <w:rsid w:val="00180379"/>
    <w:rsid w:val="00180B9D"/>
    <w:rsid w:val="0018167F"/>
    <w:rsid w:val="00181A99"/>
    <w:rsid w:val="00182BB5"/>
    <w:rsid w:val="00184635"/>
    <w:rsid w:val="0018673F"/>
    <w:rsid w:val="0018737B"/>
    <w:rsid w:val="001906F8"/>
    <w:rsid w:val="00191A94"/>
    <w:rsid w:val="00192112"/>
    <w:rsid w:val="0019229B"/>
    <w:rsid w:val="00192506"/>
    <w:rsid w:val="00193C1E"/>
    <w:rsid w:val="0019458C"/>
    <w:rsid w:val="00195702"/>
    <w:rsid w:val="0019605E"/>
    <w:rsid w:val="001961D9"/>
    <w:rsid w:val="001962FF"/>
    <w:rsid w:val="00197BE3"/>
    <w:rsid w:val="00197FD8"/>
    <w:rsid w:val="001A0071"/>
    <w:rsid w:val="001A0F2D"/>
    <w:rsid w:val="001A1310"/>
    <w:rsid w:val="001A1C49"/>
    <w:rsid w:val="001A2A06"/>
    <w:rsid w:val="001A32AC"/>
    <w:rsid w:val="001A4394"/>
    <w:rsid w:val="001A717E"/>
    <w:rsid w:val="001B06DC"/>
    <w:rsid w:val="001B2B03"/>
    <w:rsid w:val="001B347A"/>
    <w:rsid w:val="001B3C64"/>
    <w:rsid w:val="001B3C66"/>
    <w:rsid w:val="001B3C7A"/>
    <w:rsid w:val="001B3E24"/>
    <w:rsid w:val="001B4190"/>
    <w:rsid w:val="001B513B"/>
    <w:rsid w:val="001B5F72"/>
    <w:rsid w:val="001B7472"/>
    <w:rsid w:val="001C0D2A"/>
    <w:rsid w:val="001C1A84"/>
    <w:rsid w:val="001C1D39"/>
    <w:rsid w:val="001C22DA"/>
    <w:rsid w:val="001C2860"/>
    <w:rsid w:val="001C3847"/>
    <w:rsid w:val="001C416F"/>
    <w:rsid w:val="001C4F54"/>
    <w:rsid w:val="001C5B7D"/>
    <w:rsid w:val="001C5C79"/>
    <w:rsid w:val="001C6DAA"/>
    <w:rsid w:val="001C778B"/>
    <w:rsid w:val="001D015E"/>
    <w:rsid w:val="001D0A3B"/>
    <w:rsid w:val="001D1AC8"/>
    <w:rsid w:val="001D20C3"/>
    <w:rsid w:val="001D2501"/>
    <w:rsid w:val="001D25CE"/>
    <w:rsid w:val="001D2EBB"/>
    <w:rsid w:val="001D413B"/>
    <w:rsid w:val="001D4E72"/>
    <w:rsid w:val="001D56F6"/>
    <w:rsid w:val="001D5AB0"/>
    <w:rsid w:val="001D6030"/>
    <w:rsid w:val="001D6357"/>
    <w:rsid w:val="001D6421"/>
    <w:rsid w:val="001E0382"/>
    <w:rsid w:val="001E0B28"/>
    <w:rsid w:val="001E1E64"/>
    <w:rsid w:val="001E541F"/>
    <w:rsid w:val="001E58E2"/>
    <w:rsid w:val="001E6B21"/>
    <w:rsid w:val="001E6B4D"/>
    <w:rsid w:val="001E7F12"/>
    <w:rsid w:val="001F074D"/>
    <w:rsid w:val="001F1374"/>
    <w:rsid w:val="001F222A"/>
    <w:rsid w:val="001F2A0F"/>
    <w:rsid w:val="001F4180"/>
    <w:rsid w:val="001F459C"/>
    <w:rsid w:val="001F4B43"/>
    <w:rsid w:val="001F4B53"/>
    <w:rsid w:val="001F55C7"/>
    <w:rsid w:val="001F5651"/>
    <w:rsid w:val="002007AA"/>
    <w:rsid w:val="00202D4E"/>
    <w:rsid w:val="0020704F"/>
    <w:rsid w:val="00207785"/>
    <w:rsid w:val="00207AB5"/>
    <w:rsid w:val="00210036"/>
    <w:rsid w:val="00210185"/>
    <w:rsid w:val="002101A5"/>
    <w:rsid w:val="00210F09"/>
    <w:rsid w:val="002124F3"/>
    <w:rsid w:val="002127B6"/>
    <w:rsid w:val="00212F35"/>
    <w:rsid w:val="00216AF4"/>
    <w:rsid w:val="00216C59"/>
    <w:rsid w:val="00216E43"/>
    <w:rsid w:val="00220792"/>
    <w:rsid w:val="00221345"/>
    <w:rsid w:val="002226B0"/>
    <w:rsid w:val="00222DD2"/>
    <w:rsid w:val="00223158"/>
    <w:rsid w:val="00223AFB"/>
    <w:rsid w:val="0022479F"/>
    <w:rsid w:val="00225111"/>
    <w:rsid w:val="002301C7"/>
    <w:rsid w:val="00231648"/>
    <w:rsid w:val="00231BE5"/>
    <w:rsid w:val="00232491"/>
    <w:rsid w:val="00232CF7"/>
    <w:rsid w:val="002337DB"/>
    <w:rsid w:val="00233B23"/>
    <w:rsid w:val="00233BD9"/>
    <w:rsid w:val="002348C9"/>
    <w:rsid w:val="00234C75"/>
    <w:rsid w:val="00235E3D"/>
    <w:rsid w:val="00236243"/>
    <w:rsid w:val="002366C6"/>
    <w:rsid w:val="002404BD"/>
    <w:rsid w:val="00241793"/>
    <w:rsid w:val="00241FA4"/>
    <w:rsid w:val="00244BF1"/>
    <w:rsid w:val="00246441"/>
    <w:rsid w:val="002464AF"/>
    <w:rsid w:val="00246CF9"/>
    <w:rsid w:val="002478F0"/>
    <w:rsid w:val="002509F7"/>
    <w:rsid w:val="00250A49"/>
    <w:rsid w:val="002555A5"/>
    <w:rsid w:val="00255A5B"/>
    <w:rsid w:val="0025611D"/>
    <w:rsid w:val="00256F72"/>
    <w:rsid w:val="0025754A"/>
    <w:rsid w:val="002639D0"/>
    <w:rsid w:val="00264D14"/>
    <w:rsid w:val="00264F9E"/>
    <w:rsid w:val="00265840"/>
    <w:rsid w:val="00266508"/>
    <w:rsid w:val="00266F2A"/>
    <w:rsid w:val="002703FB"/>
    <w:rsid w:val="002707CC"/>
    <w:rsid w:val="002733FF"/>
    <w:rsid w:val="00274352"/>
    <w:rsid w:val="00274FDE"/>
    <w:rsid w:val="00275CBA"/>
    <w:rsid w:val="00276500"/>
    <w:rsid w:val="00277C5D"/>
    <w:rsid w:val="00277DBD"/>
    <w:rsid w:val="00280536"/>
    <w:rsid w:val="002807E2"/>
    <w:rsid w:val="00280CA3"/>
    <w:rsid w:val="0028321B"/>
    <w:rsid w:val="00283BA9"/>
    <w:rsid w:val="00284863"/>
    <w:rsid w:val="00284F64"/>
    <w:rsid w:val="00290517"/>
    <w:rsid w:val="00292251"/>
    <w:rsid w:val="00295429"/>
    <w:rsid w:val="00296AA7"/>
    <w:rsid w:val="00297121"/>
    <w:rsid w:val="00297400"/>
    <w:rsid w:val="002A060B"/>
    <w:rsid w:val="002A0930"/>
    <w:rsid w:val="002A0C1C"/>
    <w:rsid w:val="002A0D5A"/>
    <w:rsid w:val="002A13A3"/>
    <w:rsid w:val="002A1FC2"/>
    <w:rsid w:val="002A1FF5"/>
    <w:rsid w:val="002A2972"/>
    <w:rsid w:val="002A4D3C"/>
    <w:rsid w:val="002A4FB7"/>
    <w:rsid w:val="002A64F9"/>
    <w:rsid w:val="002A6626"/>
    <w:rsid w:val="002A6957"/>
    <w:rsid w:val="002A70CD"/>
    <w:rsid w:val="002A73FB"/>
    <w:rsid w:val="002A7F7B"/>
    <w:rsid w:val="002B0E6A"/>
    <w:rsid w:val="002B1451"/>
    <w:rsid w:val="002B1A7E"/>
    <w:rsid w:val="002B1B75"/>
    <w:rsid w:val="002B20DD"/>
    <w:rsid w:val="002B275F"/>
    <w:rsid w:val="002B5220"/>
    <w:rsid w:val="002B56AB"/>
    <w:rsid w:val="002B578F"/>
    <w:rsid w:val="002B5C0C"/>
    <w:rsid w:val="002B5E1C"/>
    <w:rsid w:val="002B67AB"/>
    <w:rsid w:val="002B7E79"/>
    <w:rsid w:val="002C09B1"/>
    <w:rsid w:val="002C1759"/>
    <w:rsid w:val="002C1DDB"/>
    <w:rsid w:val="002C1F05"/>
    <w:rsid w:val="002C1F95"/>
    <w:rsid w:val="002C472A"/>
    <w:rsid w:val="002C4825"/>
    <w:rsid w:val="002C494F"/>
    <w:rsid w:val="002C5008"/>
    <w:rsid w:val="002C528D"/>
    <w:rsid w:val="002C53D3"/>
    <w:rsid w:val="002C595D"/>
    <w:rsid w:val="002C5C1A"/>
    <w:rsid w:val="002C60B1"/>
    <w:rsid w:val="002D1FD4"/>
    <w:rsid w:val="002D38AD"/>
    <w:rsid w:val="002D68AD"/>
    <w:rsid w:val="002D6B1C"/>
    <w:rsid w:val="002E15D0"/>
    <w:rsid w:val="002E3853"/>
    <w:rsid w:val="002E3BFA"/>
    <w:rsid w:val="002E4212"/>
    <w:rsid w:val="002E4F1D"/>
    <w:rsid w:val="002E752E"/>
    <w:rsid w:val="002E798E"/>
    <w:rsid w:val="002E7C05"/>
    <w:rsid w:val="002F0195"/>
    <w:rsid w:val="002F056A"/>
    <w:rsid w:val="002F1598"/>
    <w:rsid w:val="002F4560"/>
    <w:rsid w:val="002F4F1B"/>
    <w:rsid w:val="002F51DC"/>
    <w:rsid w:val="002F6B5E"/>
    <w:rsid w:val="002F6CC4"/>
    <w:rsid w:val="002F7488"/>
    <w:rsid w:val="002F74A8"/>
    <w:rsid w:val="002F7709"/>
    <w:rsid w:val="00300482"/>
    <w:rsid w:val="00301020"/>
    <w:rsid w:val="0030119D"/>
    <w:rsid w:val="00301C3D"/>
    <w:rsid w:val="00305522"/>
    <w:rsid w:val="0030559A"/>
    <w:rsid w:val="00306758"/>
    <w:rsid w:val="00307460"/>
    <w:rsid w:val="0030769B"/>
    <w:rsid w:val="003122D8"/>
    <w:rsid w:val="003128BC"/>
    <w:rsid w:val="0031293F"/>
    <w:rsid w:val="00312FCA"/>
    <w:rsid w:val="00313D5B"/>
    <w:rsid w:val="00314B3B"/>
    <w:rsid w:val="00315133"/>
    <w:rsid w:val="00316694"/>
    <w:rsid w:val="00316FDE"/>
    <w:rsid w:val="00317101"/>
    <w:rsid w:val="00317DE9"/>
    <w:rsid w:val="00317EDC"/>
    <w:rsid w:val="00320112"/>
    <w:rsid w:val="00321153"/>
    <w:rsid w:val="00321ACC"/>
    <w:rsid w:val="00322A3F"/>
    <w:rsid w:val="00322C04"/>
    <w:rsid w:val="003254EA"/>
    <w:rsid w:val="00325E1C"/>
    <w:rsid w:val="003270B1"/>
    <w:rsid w:val="00331911"/>
    <w:rsid w:val="00331B58"/>
    <w:rsid w:val="00332E3E"/>
    <w:rsid w:val="00333031"/>
    <w:rsid w:val="00333C5D"/>
    <w:rsid w:val="003342DE"/>
    <w:rsid w:val="00336961"/>
    <w:rsid w:val="00336D39"/>
    <w:rsid w:val="00336DE6"/>
    <w:rsid w:val="003379AF"/>
    <w:rsid w:val="00337D46"/>
    <w:rsid w:val="00341540"/>
    <w:rsid w:val="00343E6D"/>
    <w:rsid w:val="00344B13"/>
    <w:rsid w:val="003473D9"/>
    <w:rsid w:val="003479C3"/>
    <w:rsid w:val="00347CDB"/>
    <w:rsid w:val="00350ACF"/>
    <w:rsid w:val="003575F5"/>
    <w:rsid w:val="00361FA0"/>
    <w:rsid w:val="00362270"/>
    <w:rsid w:val="00362BB3"/>
    <w:rsid w:val="00363D17"/>
    <w:rsid w:val="003645AE"/>
    <w:rsid w:val="00365D02"/>
    <w:rsid w:val="00366FCC"/>
    <w:rsid w:val="00367ADA"/>
    <w:rsid w:val="00367DCA"/>
    <w:rsid w:val="00367F82"/>
    <w:rsid w:val="00370561"/>
    <w:rsid w:val="003706F4"/>
    <w:rsid w:val="00370E3D"/>
    <w:rsid w:val="003713DD"/>
    <w:rsid w:val="00372514"/>
    <w:rsid w:val="003740A7"/>
    <w:rsid w:val="0037606F"/>
    <w:rsid w:val="003803AC"/>
    <w:rsid w:val="00381B9D"/>
    <w:rsid w:val="0038321E"/>
    <w:rsid w:val="003836FC"/>
    <w:rsid w:val="003859CE"/>
    <w:rsid w:val="0038685E"/>
    <w:rsid w:val="00386B69"/>
    <w:rsid w:val="00390658"/>
    <w:rsid w:val="0039084D"/>
    <w:rsid w:val="00391786"/>
    <w:rsid w:val="00391DAF"/>
    <w:rsid w:val="00392B1D"/>
    <w:rsid w:val="00392DA5"/>
    <w:rsid w:val="00392FA4"/>
    <w:rsid w:val="00393483"/>
    <w:rsid w:val="00394CFC"/>
    <w:rsid w:val="0039629A"/>
    <w:rsid w:val="00396CB1"/>
    <w:rsid w:val="00397342"/>
    <w:rsid w:val="003A1086"/>
    <w:rsid w:val="003A216A"/>
    <w:rsid w:val="003A3186"/>
    <w:rsid w:val="003A466B"/>
    <w:rsid w:val="003A5178"/>
    <w:rsid w:val="003A56CA"/>
    <w:rsid w:val="003A7399"/>
    <w:rsid w:val="003A75BB"/>
    <w:rsid w:val="003B1922"/>
    <w:rsid w:val="003B19B6"/>
    <w:rsid w:val="003B51B5"/>
    <w:rsid w:val="003B6559"/>
    <w:rsid w:val="003B69DA"/>
    <w:rsid w:val="003B7BF5"/>
    <w:rsid w:val="003C21D4"/>
    <w:rsid w:val="003C3D85"/>
    <w:rsid w:val="003C467A"/>
    <w:rsid w:val="003C5B43"/>
    <w:rsid w:val="003C5E02"/>
    <w:rsid w:val="003C67E9"/>
    <w:rsid w:val="003C6C30"/>
    <w:rsid w:val="003C712F"/>
    <w:rsid w:val="003D094B"/>
    <w:rsid w:val="003D1568"/>
    <w:rsid w:val="003D2D5C"/>
    <w:rsid w:val="003D4D2F"/>
    <w:rsid w:val="003D4D78"/>
    <w:rsid w:val="003D5599"/>
    <w:rsid w:val="003D55B6"/>
    <w:rsid w:val="003D58F6"/>
    <w:rsid w:val="003D7AEE"/>
    <w:rsid w:val="003E09CE"/>
    <w:rsid w:val="003E1998"/>
    <w:rsid w:val="003E218D"/>
    <w:rsid w:val="003E2657"/>
    <w:rsid w:val="003E2D9C"/>
    <w:rsid w:val="003E3DC4"/>
    <w:rsid w:val="003E4127"/>
    <w:rsid w:val="003E4653"/>
    <w:rsid w:val="003F015B"/>
    <w:rsid w:val="003F0421"/>
    <w:rsid w:val="003F098F"/>
    <w:rsid w:val="003F1511"/>
    <w:rsid w:val="003F1D2B"/>
    <w:rsid w:val="003F21D5"/>
    <w:rsid w:val="003F2FFF"/>
    <w:rsid w:val="003F30B7"/>
    <w:rsid w:val="003F406D"/>
    <w:rsid w:val="003F5FEF"/>
    <w:rsid w:val="003F6093"/>
    <w:rsid w:val="003F770E"/>
    <w:rsid w:val="003F7A07"/>
    <w:rsid w:val="00400B5F"/>
    <w:rsid w:val="00400BF0"/>
    <w:rsid w:val="00400C3D"/>
    <w:rsid w:val="00400EFA"/>
    <w:rsid w:val="00401083"/>
    <w:rsid w:val="00401104"/>
    <w:rsid w:val="004017F4"/>
    <w:rsid w:val="00402D31"/>
    <w:rsid w:val="00403A73"/>
    <w:rsid w:val="00403C75"/>
    <w:rsid w:val="004051F3"/>
    <w:rsid w:val="0040551A"/>
    <w:rsid w:val="00405CB7"/>
    <w:rsid w:val="00405DE6"/>
    <w:rsid w:val="004069D2"/>
    <w:rsid w:val="00406A99"/>
    <w:rsid w:val="00407743"/>
    <w:rsid w:val="004117CF"/>
    <w:rsid w:val="00412BF1"/>
    <w:rsid w:val="00415FFE"/>
    <w:rsid w:val="00416927"/>
    <w:rsid w:val="004170B6"/>
    <w:rsid w:val="00421632"/>
    <w:rsid w:val="00421719"/>
    <w:rsid w:val="00421E2A"/>
    <w:rsid w:val="004235A3"/>
    <w:rsid w:val="004235EE"/>
    <w:rsid w:val="00424DB2"/>
    <w:rsid w:val="00425F24"/>
    <w:rsid w:val="00426541"/>
    <w:rsid w:val="0042779A"/>
    <w:rsid w:val="00430020"/>
    <w:rsid w:val="004307D9"/>
    <w:rsid w:val="00430C43"/>
    <w:rsid w:val="00431EF1"/>
    <w:rsid w:val="0043335D"/>
    <w:rsid w:val="004333A2"/>
    <w:rsid w:val="00434AED"/>
    <w:rsid w:val="004353AD"/>
    <w:rsid w:val="004357E6"/>
    <w:rsid w:val="00436E3C"/>
    <w:rsid w:val="00436EA0"/>
    <w:rsid w:val="0043714F"/>
    <w:rsid w:val="00440698"/>
    <w:rsid w:val="00442A2E"/>
    <w:rsid w:val="00443137"/>
    <w:rsid w:val="00443BB4"/>
    <w:rsid w:val="00444ECD"/>
    <w:rsid w:val="00445FE9"/>
    <w:rsid w:val="00446521"/>
    <w:rsid w:val="00451892"/>
    <w:rsid w:val="00452881"/>
    <w:rsid w:val="00452FFF"/>
    <w:rsid w:val="00453833"/>
    <w:rsid w:val="00454DBD"/>
    <w:rsid w:val="00454E38"/>
    <w:rsid w:val="004557E9"/>
    <w:rsid w:val="00455CDC"/>
    <w:rsid w:val="00456644"/>
    <w:rsid w:val="004571F4"/>
    <w:rsid w:val="004571FA"/>
    <w:rsid w:val="00457A02"/>
    <w:rsid w:val="00457E08"/>
    <w:rsid w:val="004604DD"/>
    <w:rsid w:val="004622DC"/>
    <w:rsid w:val="004629AB"/>
    <w:rsid w:val="00465A2B"/>
    <w:rsid w:val="00471835"/>
    <w:rsid w:val="00472246"/>
    <w:rsid w:val="0047498B"/>
    <w:rsid w:val="00474DC6"/>
    <w:rsid w:val="00476A3C"/>
    <w:rsid w:val="00476C14"/>
    <w:rsid w:val="00476C39"/>
    <w:rsid w:val="004804AA"/>
    <w:rsid w:val="00482035"/>
    <w:rsid w:val="00482B9D"/>
    <w:rsid w:val="00483268"/>
    <w:rsid w:val="004849A4"/>
    <w:rsid w:val="004856BB"/>
    <w:rsid w:val="00485A62"/>
    <w:rsid w:val="0048625D"/>
    <w:rsid w:val="004863E0"/>
    <w:rsid w:val="00486C4D"/>
    <w:rsid w:val="00490FD2"/>
    <w:rsid w:val="004910A1"/>
    <w:rsid w:val="00491F51"/>
    <w:rsid w:val="00492893"/>
    <w:rsid w:val="00492E01"/>
    <w:rsid w:val="0049328E"/>
    <w:rsid w:val="00496995"/>
    <w:rsid w:val="00496C0D"/>
    <w:rsid w:val="004973ED"/>
    <w:rsid w:val="004A1244"/>
    <w:rsid w:val="004A2186"/>
    <w:rsid w:val="004A2E44"/>
    <w:rsid w:val="004A2F89"/>
    <w:rsid w:val="004A477E"/>
    <w:rsid w:val="004A478E"/>
    <w:rsid w:val="004A6475"/>
    <w:rsid w:val="004A7AA4"/>
    <w:rsid w:val="004A7C6B"/>
    <w:rsid w:val="004B081B"/>
    <w:rsid w:val="004B26BB"/>
    <w:rsid w:val="004B26D5"/>
    <w:rsid w:val="004B26E3"/>
    <w:rsid w:val="004B27D2"/>
    <w:rsid w:val="004B4D3F"/>
    <w:rsid w:val="004B5083"/>
    <w:rsid w:val="004B5CDB"/>
    <w:rsid w:val="004B6989"/>
    <w:rsid w:val="004C1510"/>
    <w:rsid w:val="004C16BD"/>
    <w:rsid w:val="004C400A"/>
    <w:rsid w:val="004C413A"/>
    <w:rsid w:val="004C431A"/>
    <w:rsid w:val="004C55A6"/>
    <w:rsid w:val="004C58AB"/>
    <w:rsid w:val="004C7412"/>
    <w:rsid w:val="004D10C4"/>
    <w:rsid w:val="004D1368"/>
    <w:rsid w:val="004D16C0"/>
    <w:rsid w:val="004D1F85"/>
    <w:rsid w:val="004D2900"/>
    <w:rsid w:val="004D305B"/>
    <w:rsid w:val="004D413C"/>
    <w:rsid w:val="004D59A2"/>
    <w:rsid w:val="004D679E"/>
    <w:rsid w:val="004D73B4"/>
    <w:rsid w:val="004D7420"/>
    <w:rsid w:val="004D7ADB"/>
    <w:rsid w:val="004E00F8"/>
    <w:rsid w:val="004E01E3"/>
    <w:rsid w:val="004E06D9"/>
    <w:rsid w:val="004E0AF6"/>
    <w:rsid w:val="004E0DCB"/>
    <w:rsid w:val="004E10E0"/>
    <w:rsid w:val="004E3C64"/>
    <w:rsid w:val="004E5AF3"/>
    <w:rsid w:val="004E5FA0"/>
    <w:rsid w:val="004E7888"/>
    <w:rsid w:val="004F08FF"/>
    <w:rsid w:val="004F1031"/>
    <w:rsid w:val="004F2599"/>
    <w:rsid w:val="004F2AA7"/>
    <w:rsid w:val="004F2AEF"/>
    <w:rsid w:val="004F3B6F"/>
    <w:rsid w:val="004F572F"/>
    <w:rsid w:val="004F604B"/>
    <w:rsid w:val="004F6C7C"/>
    <w:rsid w:val="004F7BC1"/>
    <w:rsid w:val="004F7D3C"/>
    <w:rsid w:val="00500821"/>
    <w:rsid w:val="00500D46"/>
    <w:rsid w:val="005017ED"/>
    <w:rsid w:val="00503579"/>
    <w:rsid w:val="005037A8"/>
    <w:rsid w:val="005046F6"/>
    <w:rsid w:val="005048E8"/>
    <w:rsid w:val="005049CD"/>
    <w:rsid w:val="005053E8"/>
    <w:rsid w:val="0050770A"/>
    <w:rsid w:val="005111B1"/>
    <w:rsid w:val="005112C1"/>
    <w:rsid w:val="00513E17"/>
    <w:rsid w:val="005149B7"/>
    <w:rsid w:val="00515300"/>
    <w:rsid w:val="005153B1"/>
    <w:rsid w:val="005163D0"/>
    <w:rsid w:val="00516A56"/>
    <w:rsid w:val="0051736F"/>
    <w:rsid w:val="00517D51"/>
    <w:rsid w:val="00520940"/>
    <w:rsid w:val="00522424"/>
    <w:rsid w:val="00524742"/>
    <w:rsid w:val="00524B78"/>
    <w:rsid w:val="00525E6A"/>
    <w:rsid w:val="00526C0D"/>
    <w:rsid w:val="005306D0"/>
    <w:rsid w:val="005309C8"/>
    <w:rsid w:val="005319C0"/>
    <w:rsid w:val="00533156"/>
    <w:rsid w:val="005341E4"/>
    <w:rsid w:val="00535340"/>
    <w:rsid w:val="00535F6C"/>
    <w:rsid w:val="00536052"/>
    <w:rsid w:val="0053726E"/>
    <w:rsid w:val="00537B50"/>
    <w:rsid w:val="00540458"/>
    <w:rsid w:val="00541616"/>
    <w:rsid w:val="005431BC"/>
    <w:rsid w:val="0054442C"/>
    <w:rsid w:val="00544645"/>
    <w:rsid w:val="00550530"/>
    <w:rsid w:val="00550718"/>
    <w:rsid w:val="00551249"/>
    <w:rsid w:val="00551E59"/>
    <w:rsid w:val="005520BB"/>
    <w:rsid w:val="00552B9C"/>
    <w:rsid w:val="00552D90"/>
    <w:rsid w:val="0055406C"/>
    <w:rsid w:val="00554499"/>
    <w:rsid w:val="00554A2A"/>
    <w:rsid w:val="005554A9"/>
    <w:rsid w:val="0055621C"/>
    <w:rsid w:val="0055693B"/>
    <w:rsid w:val="00560EA2"/>
    <w:rsid w:val="00561489"/>
    <w:rsid w:val="005617F8"/>
    <w:rsid w:val="00561E86"/>
    <w:rsid w:val="00561E89"/>
    <w:rsid w:val="0056212A"/>
    <w:rsid w:val="00563FE8"/>
    <w:rsid w:val="005640B7"/>
    <w:rsid w:val="00567743"/>
    <w:rsid w:val="005677FB"/>
    <w:rsid w:val="00567B04"/>
    <w:rsid w:val="0057004A"/>
    <w:rsid w:val="00571AC6"/>
    <w:rsid w:val="00571DAD"/>
    <w:rsid w:val="00573784"/>
    <w:rsid w:val="00574322"/>
    <w:rsid w:val="005745C5"/>
    <w:rsid w:val="00574CF1"/>
    <w:rsid w:val="005757DB"/>
    <w:rsid w:val="005760B3"/>
    <w:rsid w:val="005763CC"/>
    <w:rsid w:val="005775EA"/>
    <w:rsid w:val="0057794D"/>
    <w:rsid w:val="00580BB0"/>
    <w:rsid w:val="005834B9"/>
    <w:rsid w:val="0058410A"/>
    <w:rsid w:val="00585C89"/>
    <w:rsid w:val="005860C6"/>
    <w:rsid w:val="00587289"/>
    <w:rsid w:val="00587709"/>
    <w:rsid w:val="00587B2A"/>
    <w:rsid w:val="00587E5E"/>
    <w:rsid w:val="005901F4"/>
    <w:rsid w:val="00590C28"/>
    <w:rsid w:val="00590C33"/>
    <w:rsid w:val="00591809"/>
    <w:rsid w:val="00592079"/>
    <w:rsid w:val="00594820"/>
    <w:rsid w:val="00595365"/>
    <w:rsid w:val="00596C7B"/>
    <w:rsid w:val="00596C83"/>
    <w:rsid w:val="0059710C"/>
    <w:rsid w:val="005976EA"/>
    <w:rsid w:val="005979C5"/>
    <w:rsid w:val="005A0075"/>
    <w:rsid w:val="005A1EE6"/>
    <w:rsid w:val="005A23A4"/>
    <w:rsid w:val="005A5209"/>
    <w:rsid w:val="005A610E"/>
    <w:rsid w:val="005A6C2A"/>
    <w:rsid w:val="005B0F6E"/>
    <w:rsid w:val="005B12B3"/>
    <w:rsid w:val="005B18A5"/>
    <w:rsid w:val="005B2869"/>
    <w:rsid w:val="005B2F6C"/>
    <w:rsid w:val="005B34F0"/>
    <w:rsid w:val="005B3709"/>
    <w:rsid w:val="005B3966"/>
    <w:rsid w:val="005B7A89"/>
    <w:rsid w:val="005C0A14"/>
    <w:rsid w:val="005C0F78"/>
    <w:rsid w:val="005C15D1"/>
    <w:rsid w:val="005C17D4"/>
    <w:rsid w:val="005C2CF1"/>
    <w:rsid w:val="005C3F76"/>
    <w:rsid w:val="005C412B"/>
    <w:rsid w:val="005C58EC"/>
    <w:rsid w:val="005C607F"/>
    <w:rsid w:val="005C6B53"/>
    <w:rsid w:val="005C795D"/>
    <w:rsid w:val="005C797E"/>
    <w:rsid w:val="005D0432"/>
    <w:rsid w:val="005D0CC9"/>
    <w:rsid w:val="005D3B76"/>
    <w:rsid w:val="005D4601"/>
    <w:rsid w:val="005D5562"/>
    <w:rsid w:val="005D60CF"/>
    <w:rsid w:val="005D6319"/>
    <w:rsid w:val="005E181E"/>
    <w:rsid w:val="005E1A6C"/>
    <w:rsid w:val="005E1FAF"/>
    <w:rsid w:val="005E24A9"/>
    <w:rsid w:val="005E458F"/>
    <w:rsid w:val="005E4F0D"/>
    <w:rsid w:val="005E5A90"/>
    <w:rsid w:val="005E67D7"/>
    <w:rsid w:val="005E7FAB"/>
    <w:rsid w:val="005F2358"/>
    <w:rsid w:val="005F2383"/>
    <w:rsid w:val="005F27EB"/>
    <w:rsid w:val="005F2A3E"/>
    <w:rsid w:val="005F2A4B"/>
    <w:rsid w:val="005F337F"/>
    <w:rsid w:val="005F33C1"/>
    <w:rsid w:val="005F4564"/>
    <w:rsid w:val="005F47A2"/>
    <w:rsid w:val="005F60BA"/>
    <w:rsid w:val="005F6B84"/>
    <w:rsid w:val="005F6DA3"/>
    <w:rsid w:val="005F6DD1"/>
    <w:rsid w:val="005F729C"/>
    <w:rsid w:val="005F7B0E"/>
    <w:rsid w:val="00600393"/>
    <w:rsid w:val="0060202E"/>
    <w:rsid w:val="00602E6C"/>
    <w:rsid w:val="00603AA8"/>
    <w:rsid w:val="00604149"/>
    <w:rsid w:val="00605EC0"/>
    <w:rsid w:val="00607044"/>
    <w:rsid w:val="00607671"/>
    <w:rsid w:val="00610E3C"/>
    <w:rsid w:val="00610E8F"/>
    <w:rsid w:val="006112F0"/>
    <w:rsid w:val="00611658"/>
    <w:rsid w:val="00612402"/>
    <w:rsid w:val="00613E15"/>
    <w:rsid w:val="00614A0A"/>
    <w:rsid w:val="0061528D"/>
    <w:rsid w:val="00616BC0"/>
    <w:rsid w:val="00617AEC"/>
    <w:rsid w:val="00617F35"/>
    <w:rsid w:val="00620436"/>
    <w:rsid w:val="00621F46"/>
    <w:rsid w:val="00624DCF"/>
    <w:rsid w:val="0062558F"/>
    <w:rsid w:val="00625F01"/>
    <w:rsid w:val="00625F97"/>
    <w:rsid w:val="00627012"/>
    <w:rsid w:val="006321C8"/>
    <w:rsid w:val="006334A5"/>
    <w:rsid w:val="00634562"/>
    <w:rsid w:val="0063477C"/>
    <w:rsid w:val="0063592B"/>
    <w:rsid w:val="006362D9"/>
    <w:rsid w:val="00637264"/>
    <w:rsid w:val="00637F39"/>
    <w:rsid w:val="0064040A"/>
    <w:rsid w:val="00640B3B"/>
    <w:rsid w:val="00641587"/>
    <w:rsid w:val="006424DC"/>
    <w:rsid w:val="00643378"/>
    <w:rsid w:val="006447D7"/>
    <w:rsid w:val="006457DD"/>
    <w:rsid w:val="00650A1A"/>
    <w:rsid w:val="00651FA5"/>
    <w:rsid w:val="00653424"/>
    <w:rsid w:val="0065381D"/>
    <w:rsid w:val="00653B80"/>
    <w:rsid w:val="006541E1"/>
    <w:rsid w:val="006563D4"/>
    <w:rsid w:val="00656EC7"/>
    <w:rsid w:val="00657467"/>
    <w:rsid w:val="00660F0B"/>
    <w:rsid w:val="0066287A"/>
    <w:rsid w:val="0066473B"/>
    <w:rsid w:val="006649CD"/>
    <w:rsid w:val="0066567B"/>
    <w:rsid w:val="00665B62"/>
    <w:rsid w:val="0066657D"/>
    <w:rsid w:val="006669D6"/>
    <w:rsid w:val="006701B5"/>
    <w:rsid w:val="00671FD8"/>
    <w:rsid w:val="00673226"/>
    <w:rsid w:val="00674297"/>
    <w:rsid w:val="0067474C"/>
    <w:rsid w:val="0067584A"/>
    <w:rsid w:val="00676132"/>
    <w:rsid w:val="00676521"/>
    <w:rsid w:val="006802D3"/>
    <w:rsid w:val="00682790"/>
    <w:rsid w:val="0068336C"/>
    <w:rsid w:val="006834FF"/>
    <w:rsid w:val="00683A7D"/>
    <w:rsid w:val="00684C83"/>
    <w:rsid w:val="00685E64"/>
    <w:rsid w:val="00687174"/>
    <w:rsid w:val="0068725C"/>
    <w:rsid w:val="00687562"/>
    <w:rsid w:val="00687C49"/>
    <w:rsid w:val="0069021D"/>
    <w:rsid w:val="0069038B"/>
    <w:rsid w:val="00691B2E"/>
    <w:rsid w:val="006920BD"/>
    <w:rsid w:val="0069249A"/>
    <w:rsid w:val="0069395D"/>
    <w:rsid w:val="00694043"/>
    <w:rsid w:val="00695C5D"/>
    <w:rsid w:val="0069615F"/>
    <w:rsid w:val="006968A7"/>
    <w:rsid w:val="006978FC"/>
    <w:rsid w:val="0069792F"/>
    <w:rsid w:val="006A06D5"/>
    <w:rsid w:val="006A0CF1"/>
    <w:rsid w:val="006A1E5F"/>
    <w:rsid w:val="006A2524"/>
    <w:rsid w:val="006A2A50"/>
    <w:rsid w:val="006A33CB"/>
    <w:rsid w:val="006A370A"/>
    <w:rsid w:val="006A4365"/>
    <w:rsid w:val="006A5360"/>
    <w:rsid w:val="006A5B5F"/>
    <w:rsid w:val="006B002C"/>
    <w:rsid w:val="006B12EA"/>
    <w:rsid w:val="006B1B62"/>
    <w:rsid w:val="006B27F6"/>
    <w:rsid w:val="006B2DE9"/>
    <w:rsid w:val="006B5DD7"/>
    <w:rsid w:val="006B6CEE"/>
    <w:rsid w:val="006B794E"/>
    <w:rsid w:val="006C0824"/>
    <w:rsid w:val="006C1540"/>
    <w:rsid w:val="006C2089"/>
    <w:rsid w:val="006C38C5"/>
    <w:rsid w:val="006C507F"/>
    <w:rsid w:val="006C581E"/>
    <w:rsid w:val="006D0A8A"/>
    <w:rsid w:val="006D1058"/>
    <w:rsid w:val="006D1C0D"/>
    <w:rsid w:val="006D2948"/>
    <w:rsid w:val="006D2BFF"/>
    <w:rsid w:val="006D2CB2"/>
    <w:rsid w:val="006D37FC"/>
    <w:rsid w:val="006D428A"/>
    <w:rsid w:val="006D435F"/>
    <w:rsid w:val="006D7064"/>
    <w:rsid w:val="006D7E24"/>
    <w:rsid w:val="006E017A"/>
    <w:rsid w:val="006E14D0"/>
    <w:rsid w:val="006E2144"/>
    <w:rsid w:val="006E3141"/>
    <w:rsid w:val="006E4D16"/>
    <w:rsid w:val="006E4FFF"/>
    <w:rsid w:val="006E5265"/>
    <w:rsid w:val="006E6703"/>
    <w:rsid w:val="006E6904"/>
    <w:rsid w:val="006E6CF5"/>
    <w:rsid w:val="006F0992"/>
    <w:rsid w:val="006F0F26"/>
    <w:rsid w:val="006F2754"/>
    <w:rsid w:val="006F30C3"/>
    <w:rsid w:val="006F3282"/>
    <w:rsid w:val="006F376B"/>
    <w:rsid w:val="006F634A"/>
    <w:rsid w:val="006F6BED"/>
    <w:rsid w:val="006F7D19"/>
    <w:rsid w:val="00701BF9"/>
    <w:rsid w:val="007029B1"/>
    <w:rsid w:val="00703DB7"/>
    <w:rsid w:val="00704249"/>
    <w:rsid w:val="00705B4C"/>
    <w:rsid w:val="0071286B"/>
    <w:rsid w:val="00714EFD"/>
    <w:rsid w:val="00714F8A"/>
    <w:rsid w:val="0071622B"/>
    <w:rsid w:val="0071680F"/>
    <w:rsid w:val="00716E04"/>
    <w:rsid w:val="00716F9B"/>
    <w:rsid w:val="00717238"/>
    <w:rsid w:val="00720BF2"/>
    <w:rsid w:val="0072164B"/>
    <w:rsid w:val="007217B5"/>
    <w:rsid w:val="007222DF"/>
    <w:rsid w:val="00722FCB"/>
    <w:rsid w:val="007231C3"/>
    <w:rsid w:val="00725135"/>
    <w:rsid w:val="00725166"/>
    <w:rsid w:val="00726E65"/>
    <w:rsid w:val="007310AD"/>
    <w:rsid w:val="00731124"/>
    <w:rsid w:val="007315F5"/>
    <w:rsid w:val="00732D83"/>
    <w:rsid w:val="00733ABE"/>
    <w:rsid w:val="00733E30"/>
    <w:rsid w:val="007340A5"/>
    <w:rsid w:val="00734A05"/>
    <w:rsid w:val="007358D1"/>
    <w:rsid w:val="007359D8"/>
    <w:rsid w:val="0074012E"/>
    <w:rsid w:val="0074045E"/>
    <w:rsid w:val="00741AB7"/>
    <w:rsid w:val="00744321"/>
    <w:rsid w:val="007443FB"/>
    <w:rsid w:val="00745322"/>
    <w:rsid w:val="00747879"/>
    <w:rsid w:val="007534AD"/>
    <w:rsid w:val="00753E05"/>
    <w:rsid w:val="00754F56"/>
    <w:rsid w:val="0075782B"/>
    <w:rsid w:val="00760522"/>
    <w:rsid w:val="0076104E"/>
    <w:rsid w:val="007613AC"/>
    <w:rsid w:val="007616CF"/>
    <w:rsid w:val="00761875"/>
    <w:rsid w:val="00761FFE"/>
    <w:rsid w:val="007629D5"/>
    <w:rsid w:val="00763F3B"/>
    <w:rsid w:val="00765313"/>
    <w:rsid w:val="007654B1"/>
    <w:rsid w:val="0076551D"/>
    <w:rsid w:val="00765F94"/>
    <w:rsid w:val="00767424"/>
    <w:rsid w:val="00767A82"/>
    <w:rsid w:val="007703BF"/>
    <w:rsid w:val="007708AB"/>
    <w:rsid w:val="00770E73"/>
    <w:rsid w:val="00771914"/>
    <w:rsid w:val="00771D2A"/>
    <w:rsid w:val="00771FFD"/>
    <w:rsid w:val="00772811"/>
    <w:rsid w:val="007729AA"/>
    <w:rsid w:val="00772A8F"/>
    <w:rsid w:val="00774476"/>
    <w:rsid w:val="00774528"/>
    <w:rsid w:val="00776C5F"/>
    <w:rsid w:val="0077701E"/>
    <w:rsid w:val="007778F9"/>
    <w:rsid w:val="00780320"/>
    <w:rsid w:val="007804FC"/>
    <w:rsid w:val="00780CE3"/>
    <w:rsid w:val="007814F0"/>
    <w:rsid w:val="00782FA0"/>
    <w:rsid w:val="0078308A"/>
    <w:rsid w:val="00783D46"/>
    <w:rsid w:val="00783E2C"/>
    <w:rsid w:val="00785BB6"/>
    <w:rsid w:val="00785BE0"/>
    <w:rsid w:val="007860BB"/>
    <w:rsid w:val="00786E95"/>
    <w:rsid w:val="007870DB"/>
    <w:rsid w:val="00787FDC"/>
    <w:rsid w:val="007904C1"/>
    <w:rsid w:val="00790B1D"/>
    <w:rsid w:val="00790F21"/>
    <w:rsid w:val="007915ED"/>
    <w:rsid w:val="00791665"/>
    <w:rsid w:val="0079175E"/>
    <w:rsid w:val="00791810"/>
    <w:rsid w:val="00796565"/>
    <w:rsid w:val="00796B44"/>
    <w:rsid w:val="007978C3"/>
    <w:rsid w:val="00797A47"/>
    <w:rsid w:val="00797B42"/>
    <w:rsid w:val="00797BA2"/>
    <w:rsid w:val="007A00EC"/>
    <w:rsid w:val="007A044C"/>
    <w:rsid w:val="007A0D2E"/>
    <w:rsid w:val="007A4453"/>
    <w:rsid w:val="007A5E9D"/>
    <w:rsid w:val="007A6A13"/>
    <w:rsid w:val="007A7437"/>
    <w:rsid w:val="007B124D"/>
    <w:rsid w:val="007B12B3"/>
    <w:rsid w:val="007B26E6"/>
    <w:rsid w:val="007B2731"/>
    <w:rsid w:val="007B28B4"/>
    <w:rsid w:val="007B50F7"/>
    <w:rsid w:val="007B623E"/>
    <w:rsid w:val="007B7994"/>
    <w:rsid w:val="007B7D51"/>
    <w:rsid w:val="007C0BED"/>
    <w:rsid w:val="007C1968"/>
    <w:rsid w:val="007C3B1D"/>
    <w:rsid w:val="007C436C"/>
    <w:rsid w:val="007D0219"/>
    <w:rsid w:val="007D08C1"/>
    <w:rsid w:val="007D0B08"/>
    <w:rsid w:val="007D0D41"/>
    <w:rsid w:val="007D1768"/>
    <w:rsid w:val="007D4392"/>
    <w:rsid w:val="007D4534"/>
    <w:rsid w:val="007D55F7"/>
    <w:rsid w:val="007D5DEF"/>
    <w:rsid w:val="007D6B97"/>
    <w:rsid w:val="007D6C91"/>
    <w:rsid w:val="007E0055"/>
    <w:rsid w:val="007E07BE"/>
    <w:rsid w:val="007E1BCE"/>
    <w:rsid w:val="007E6049"/>
    <w:rsid w:val="007E691A"/>
    <w:rsid w:val="007E6E82"/>
    <w:rsid w:val="007E6EB3"/>
    <w:rsid w:val="007F0DB0"/>
    <w:rsid w:val="007F17DB"/>
    <w:rsid w:val="007F1EFE"/>
    <w:rsid w:val="007F2C21"/>
    <w:rsid w:val="007F3096"/>
    <w:rsid w:val="007F4313"/>
    <w:rsid w:val="007F79A2"/>
    <w:rsid w:val="00800358"/>
    <w:rsid w:val="0080056D"/>
    <w:rsid w:val="00800AA3"/>
    <w:rsid w:val="00801FBA"/>
    <w:rsid w:val="00804672"/>
    <w:rsid w:val="0080549D"/>
    <w:rsid w:val="008058A1"/>
    <w:rsid w:val="00805E63"/>
    <w:rsid w:val="00811DA2"/>
    <w:rsid w:val="008121C7"/>
    <w:rsid w:val="00813CDC"/>
    <w:rsid w:val="00813D99"/>
    <w:rsid w:val="00814B5F"/>
    <w:rsid w:val="00815C34"/>
    <w:rsid w:val="0081742D"/>
    <w:rsid w:val="00817D14"/>
    <w:rsid w:val="00817F1C"/>
    <w:rsid w:val="00821B0D"/>
    <w:rsid w:val="00822007"/>
    <w:rsid w:val="00822784"/>
    <w:rsid w:val="008246AC"/>
    <w:rsid w:val="008258A8"/>
    <w:rsid w:val="00831249"/>
    <w:rsid w:val="00831292"/>
    <w:rsid w:val="00831390"/>
    <w:rsid w:val="00832061"/>
    <w:rsid w:val="008360E0"/>
    <w:rsid w:val="00836BC7"/>
    <w:rsid w:val="0084070C"/>
    <w:rsid w:val="00840BA0"/>
    <w:rsid w:val="008411E0"/>
    <w:rsid w:val="00843794"/>
    <w:rsid w:val="00846BC2"/>
    <w:rsid w:val="00846E84"/>
    <w:rsid w:val="008471AF"/>
    <w:rsid w:val="00847EF7"/>
    <w:rsid w:val="00850013"/>
    <w:rsid w:val="00850870"/>
    <w:rsid w:val="00851C4F"/>
    <w:rsid w:val="00851C59"/>
    <w:rsid w:val="008522DE"/>
    <w:rsid w:val="00852BFA"/>
    <w:rsid w:val="00852FCB"/>
    <w:rsid w:val="00853AC9"/>
    <w:rsid w:val="00853F08"/>
    <w:rsid w:val="0085450E"/>
    <w:rsid w:val="00855F0D"/>
    <w:rsid w:val="008560EE"/>
    <w:rsid w:val="008564FE"/>
    <w:rsid w:val="00856C88"/>
    <w:rsid w:val="00857831"/>
    <w:rsid w:val="008579F0"/>
    <w:rsid w:val="00857EA7"/>
    <w:rsid w:val="00863270"/>
    <w:rsid w:val="008639F3"/>
    <w:rsid w:val="00864998"/>
    <w:rsid w:val="00864C4C"/>
    <w:rsid w:val="008656B3"/>
    <w:rsid w:val="00866EA5"/>
    <w:rsid w:val="00867156"/>
    <w:rsid w:val="00867242"/>
    <w:rsid w:val="00867747"/>
    <w:rsid w:val="00870818"/>
    <w:rsid w:val="00870839"/>
    <w:rsid w:val="00872C41"/>
    <w:rsid w:val="00873302"/>
    <w:rsid w:val="0087424A"/>
    <w:rsid w:val="00874DC9"/>
    <w:rsid w:val="00877513"/>
    <w:rsid w:val="00877830"/>
    <w:rsid w:val="00877FFE"/>
    <w:rsid w:val="00880023"/>
    <w:rsid w:val="008813A5"/>
    <w:rsid w:val="0088213B"/>
    <w:rsid w:val="00882A13"/>
    <w:rsid w:val="00883547"/>
    <w:rsid w:val="00884786"/>
    <w:rsid w:val="00886C2C"/>
    <w:rsid w:val="008902B5"/>
    <w:rsid w:val="008902C2"/>
    <w:rsid w:val="008909DA"/>
    <w:rsid w:val="008912AB"/>
    <w:rsid w:val="00891F24"/>
    <w:rsid w:val="008922E3"/>
    <w:rsid w:val="00892D5E"/>
    <w:rsid w:val="00892D6A"/>
    <w:rsid w:val="00895523"/>
    <w:rsid w:val="008957AA"/>
    <w:rsid w:val="00896F54"/>
    <w:rsid w:val="008976EC"/>
    <w:rsid w:val="00897E6B"/>
    <w:rsid w:val="008A04EB"/>
    <w:rsid w:val="008A06BC"/>
    <w:rsid w:val="008A2C55"/>
    <w:rsid w:val="008A392E"/>
    <w:rsid w:val="008A3A8C"/>
    <w:rsid w:val="008A57C3"/>
    <w:rsid w:val="008A6774"/>
    <w:rsid w:val="008A7412"/>
    <w:rsid w:val="008A74D7"/>
    <w:rsid w:val="008B13C1"/>
    <w:rsid w:val="008B2020"/>
    <w:rsid w:val="008B2715"/>
    <w:rsid w:val="008B321A"/>
    <w:rsid w:val="008B34F9"/>
    <w:rsid w:val="008B37B1"/>
    <w:rsid w:val="008B381C"/>
    <w:rsid w:val="008B4D3C"/>
    <w:rsid w:val="008B4FE2"/>
    <w:rsid w:val="008B5864"/>
    <w:rsid w:val="008B5DDF"/>
    <w:rsid w:val="008B758B"/>
    <w:rsid w:val="008B7673"/>
    <w:rsid w:val="008B79E6"/>
    <w:rsid w:val="008B7E04"/>
    <w:rsid w:val="008C1247"/>
    <w:rsid w:val="008C29BB"/>
    <w:rsid w:val="008C3764"/>
    <w:rsid w:val="008C3772"/>
    <w:rsid w:val="008D0034"/>
    <w:rsid w:val="008D1454"/>
    <w:rsid w:val="008D164A"/>
    <w:rsid w:val="008D1B1B"/>
    <w:rsid w:val="008D3A3B"/>
    <w:rsid w:val="008D5A03"/>
    <w:rsid w:val="008D67BC"/>
    <w:rsid w:val="008D7509"/>
    <w:rsid w:val="008D7FB7"/>
    <w:rsid w:val="008E05E4"/>
    <w:rsid w:val="008E35B0"/>
    <w:rsid w:val="008E37F2"/>
    <w:rsid w:val="008E4628"/>
    <w:rsid w:val="008E5B7A"/>
    <w:rsid w:val="008E63A5"/>
    <w:rsid w:val="008E76E3"/>
    <w:rsid w:val="008F07A0"/>
    <w:rsid w:val="008F35C6"/>
    <w:rsid w:val="008F3AD7"/>
    <w:rsid w:val="008F4347"/>
    <w:rsid w:val="008F4ADD"/>
    <w:rsid w:val="008F53C5"/>
    <w:rsid w:val="008F5E1E"/>
    <w:rsid w:val="008F5FEF"/>
    <w:rsid w:val="008F68AB"/>
    <w:rsid w:val="008F78AB"/>
    <w:rsid w:val="00900445"/>
    <w:rsid w:val="009018FA"/>
    <w:rsid w:val="00902026"/>
    <w:rsid w:val="00904C2D"/>
    <w:rsid w:val="00904EDA"/>
    <w:rsid w:val="00905DB4"/>
    <w:rsid w:val="009072F6"/>
    <w:rsid w:val="00910755"/>
    <w:rsid w:val="00910986"/>
    <w:rsid w:val="009110B8"/>
    <w:rsid w:val="00912509"/>
    <w:rsid w:val="0091286B"/>
    <w:rsid w:val="00912AB4"/>
    <w:rsid w:val="00912B5B"/>
    <w:rsid w:val="00912F01"/>
    <w:rsid w:val="00913FD2"/>
    <w:rsid w:val="009150B0"/>
    <w:rsid w:val="00915293"/>
    <w:rsid w:val="009152D0"/>
    <w:rsid w:val="009154C0"/>
    <w:rsid w:val="009156B1"/>
    <w:rsid w:val="00915D79"/>
    <w:rsid w:val="0091646C"/>
    <w:rsid w:val="00917C9C"/>
    <w:rsid w:val="0092028C"/>
    <w:rsid w:val="00920472"/>
    <w:rsid w:val="009215A2"/>
    <w:rsid w:val="0092318B"/>
    <w:rsid w:val="00923DE4"/>
    <w:rsid w:val="009251AD"/>
    <w:rsid w:val="009256E6"/>
    <w:rsid w:val="00926C81"/>
    <w:rsid w:val="009304DC"/>
    <w:rsid w:val="00930684"/>
    <w:rsid w:val="009306F2"/>
    <w:rsid w:val="009307C8"/>
    <w:rsid w:val="009316A9"/>
    <w:rsid w:val="00935727"/>
    <w:rsid w:val="009363C4"/>
    <w:rsid w:val="0093682A"/>
    <w:rsid w:val="00937FD2"/>
    <w:rsid w:val="00941942"/>
    <w:rsid w:val="0094268A"/>
    <w:rsid w:val="00943255"/>
    <w:rsid w:val="00945751"/>
    <w:rsid w:val="00945B81"/>
    <w:rsid w:val="00951950"/>
    <w:rsid w:val="00951EEB"/>
    <w:rsid w:val="0095293A"/>
    <w:rsid w:val="00952C80"/>
    <w:rsid w:val="00953BB2"/>
    <w:rsid w:val="00954482"/>
    <w:rsid w:val="0095522E"/>
    <w:rsid w:val="0095615F"/>
    <w:rsid w:val="00956D71"/>
    <w:rsid w:val="00956F42"/>
    <w:rsid w:val="00960DC9"/>
    <w:rsid w:val="00960E4C"/>
    <w:rsid w:val="00961C6B"/>
    <w:rsid w:val="00961EC0"/>
    <w:rsid w:val="00961F07"/>
    <w:rsid w:val="00962938"/>
    <w:rsid w:val="00963A1E"/>
    <w:rsid w:val="00963CFE"/>
    <w:rsid w:val="00964072"/>
    <w:rsid w:val="00965E6C"/>
    <w:rsid w:val="00966CA6"/>
    <w:rsid w:val="009674B7"/>
    <w:rsid w:val="00967BCF"/>
    <w:rsid w:val="009706D5"/>
    <w:rsid w:val="0097136B"/>
    <w:rsid w:val="009743C6"/>
    <w:rsid w:val="00976579"/>
    <w:rsid w:val="00980309"/>
    <w:rsid w:val="00980706"/>
    <w:rsid w:val="00981676"/>
    <w:rsid w:val="00981848"/>
    <w:rsid w:val="00982211"/>
    <w:rsid w:val="00982DA0"/>
    <w:rsid w:val="009832AF"/>
    <w:rsid w:val="00983735"/>
    <w:rsid w:val="00984066"/>
    <w:rsid w:val="0098451A"/>
    <w:rsid w:val="0098662A"/>
    <w:rsid w:val="00987B26"/>
    <w:rsid w:val="00990A30"/>
    <w:rsid w:val="00990C0D"/>
    <w:rsid w:val="00991532"/>
    <w:rsid w:val="0099295F"/>
    <w:rsid w:val="00993A45"/>
    <w:rsid w:val="00994385"/>
    <w:rsid w:val="009947AF"/>
    <w:rsid w:val="00995089"/>
    <w:rsid w:val="00995BCD"/>
    <w:rsid w:val="00996C69"/>
    <w:rsid w:val="00996E7E"/>
    <w:rsid w:val="00997C39"/>
    <w:rsid w:val="009A00E7"/>
    <w:rsid w:val="009A01BD"/>
    <w:rsid w:val="009A07B5"/>
    <w:rsid w:val="009A08A5"/>
    <w:rsid w:val="009A1449"/>
    <w:rsid w:val="009A1563"/>
    <w:rsid w:val="009A1B58"/>
    <w:rsid w:val="009A20BE"/>
    <w:rsid w:val="009A39A5"/>
    <w:rsid w:val="009A3A58"/>
    <w:rsid w:val="009A44BA"/>
    <w:rsid w:val="009A45DA"/>
    <w:rsid w:val="009A4905"/>
    <w:rsid w:val="009A4D75"/>
    <w:rsid w:val="009A61A0"/>
    <w:rsid w:val="009A79EC"/>
    <w:rsid w:val="009B0860"/>
    <w:rsid w:val="009B3990"/>
    <w:rsid w:val="009B6A3E"/>
    <w:rsid w:val="009B79BB"/>
    <w:rsid w:val="009C0730"/>
    <w:rsid w:val="009C0A67"/>
    <w:rsid w:val="009C0B8D"/>
    <w:rsid w:val="009C3143"/>
    <w:rsid w:val="009C3969"/>
    <w:rsid w:val="009C4F22"/>
    <w:rsid w:val="009C5097"/>
    <w:rsid w:val="009C509D"/>
    <w:rsid w:val="009C7830"/>
    <w:rsid w:val="009D07A5"/>
    <w:rsid w:val="009D1763"/>
    <w:rsid w:val="009D19C5"/>
    <w:rsid w:val="009D66B4"/>
    <w:rsid w:val="009E2846"/>
    <w:rsid w:val="009E4310"/>
    <w:rsid w:val="009E4684"/>
    <w:rsid w:val="009E5253"/>
    <w:rsid w:val="009E541C"/>
    <w:rsid w:val="009E5C56"/>
    <w:rsid w:val="009E6DC4"/>
    <w:rsid w:val="009E70DF"/>
    <w:rsid w:val="009E7DB5"/>
    <w:rsid w:val="009F0349"/>
    <w:rsid w:val="009F0606"/>
    <w:rsid w:val="009F1B6E"/>
    <w:rsid w:val="009F2CFE"/>
    <w:rsid w:val="009F4612"/>
    <w:rsid w:val="009F6B22"/>
    <w:rsid w:val="00A029D9"/>
    <w:rsid w:val="00A046E6"/>
    <w:rsid w:val="00A04BB5"/>
    <w:rsid w:val="00A0698A"/>
    <w:rsid w:val="00A07B3B"/>
    <w:rsid w:val="00A07E63"/>
    <w:rsid w:val="00A1407A"/>
    <w:rsid w:val="00A16272"/>
    <w:rsid w:val="00A16BFA"/>
    <w:rsid w:val="00A1734C"/>
    <w:rsid w:val="00A21156"/>
    <w:rsid w:val="00A21F47"/>
    <w:rsid w:val="00A2250B"/>
    <w:rsid w:val="00A241A8"/>
    <w:rsid w:val="00A24534"/>
    <w:rsid w:val="00A2543C"/>
    <w:rsid w:val="00A26378"/>
    <w:rsid w:val="00A27423"/>
    <w:rsid w:val="00A30440"/>
    <w:rsid w:val="00A3103D"/>
    <w:rsid w:val="00A31B92"/>
    <w:rsid w:val="00A3242D"/>
    <w:rsid w:val="00A343BF"/>
    <w:rsid w:val="00A3451C"/>
    <w:rsid w:val="00A35074"/>
    <w:rsid w:val="00A355A6"/>
    <w:rsid w:val="00A41303"/>
    <w:rsid w:val="00A41CA6"/>
    <w:rsid w:val="00A42C8C"/>
    <w:rsid w:val="00A43E0E"/>
    <w:rsid w:val="00A46340"/>
    <w:rsid w:val="00A46449"/>
    <w:rsid w:val="00A465A1"/>
    <w:rsid w:val="00A46A90"/>
    <w:rsid w:val="00A46CE5"/>
    <w:rsid w:val="00A504A9"/>
    <w:rsid w:val="00A50524"/>
    <w:rsid w:val="00A53350"/>
    <w:rsid w:val="00A53948"/>
    <w:rsid w:val="00A551F6"/>
    <w:rsid w:val="00A55AD1"/>
    <w:rsid w:val="00A560AC"/>
    <w:rsid w:val="00A561B6"/>
    <w:rsid w:val="00A57882"/>
    <w:rsid w:val="00A6056D"/>
    <w:rsid w:val="00A631B1"/>
    <w:rsid w:val="00A63A23"/>
    <w:rsid w:val="00A63F70"/>
    <w:rsid w:val="00A64522"/>
    <w:rsid w:val="00A6506B"/>
    <w:rsid w:val="00A6641D"/>
    <w:rsid w:val="00A66420"/>
    <w:rsid w:val="00A66E69"/>
    <w:rsid w:val="00A67DB3"/>
    <w:rsid w:val="00A706CE"/>
    <w:rsid w:val="00A726D4"/>
    <w:rsid w:val="00A73B4E"/>
    <w:rsid w:val="00A73CE9"/>
    <w:rsid w:val="00A74322"/>
    <w:rsid w:val="00A75347"/>
    <w:rsid w:val="00A760EB"/>
    <w:rsid w:val="00A773CB"/>
    <w:rsid w:val="00A77780"/>
    <w:rsid w:val="00A811A3"/>
    <w:rsid w:val="00A8278A"/>
    <w:rsid w:val="00A8288E"/>
    <w:rsid w:val="00A83A60"/>
    <w:rsid w:val="00A84AC5"/>
    <w:rsid w:val="00A90153"/>
    <w:rsid w:val="00A90857"/>
    <w:rsid w:val="00A90DC1"/>
    <w:rsid w:val="00A92516"/>
    <w:rsid w:val="00A93E52"/>
    <w:rsid w:val="00A94D5E"/>
    <w:rsid w:val="00A95C00"/>
    <w:rsid w:val="00A95F95"/>
    <w:rsid w:val="00A96C56"/>
    <w:rsid w:val="00A972A5"/>
    <w:rsid w:val="00A9750B"/>
    <w:rsid w:val="00AA1A7F"/>
    <w:rsid w:val="00AA1FF9"/>
    <w:rsid w:val="00AA2F66"/>
    <w:rsid w:val="00AA3CB5"/>
    <w:rsid w:val="00AA6510"/>
    <w:rsid w:val="00AA67CA"/>
    <w:rsid w:val="00AA722A"/>
    <w:rsid w:val="00AA77A4"/>
    <w:rsid w:val="00AA77F1"/>
    <w:rsid w:val="00AA7C8A"/>
    <w:rsid w:val="00AA7EAA"/>
    <w:rsid w:val="00AB0870"/>
    <w:rsid w:val="00AB240C"/>
    <w:rsid w:val="00AB2BFB"/>
    <w:rsid w:val="00AB30E8"/>
    <w:rsid w:val="00AB327D"/>
    <w:rsid w:val="00AB3604"/>
    <w:rsid w:val="00AB3691"/>
    <w:rsid w:val="00AB3E8A"/>
    <w:rsid w:val="00AB60CF"/>
    <w:rsid w:val="00AB7133"/>
    <w:rsid w:val="00AB7651"/>
    <w:rsid w:val="00AC0302"/>
    <w:rsid w:val="00AC0A5E"/>
    <w:rsid w:val="00AC39B1"/>
    <w:rsid w:val="00AC624C"/>
    <w:rsid w:val="00AC6C95"/>
    <w:rsid w:val="00AD090F"/>
    <w:rsid w:val="00AD2F78"/>
    <w:rsid w:val="00AD520A"/>
    <w:rsid w:val="00AD5BD7"/>
    <w:rsid w:val="00AD5CB3"/>
    <w:rsid w:val="00AD6614"/>
    <w:rsid w:val="00AD6B47"/>
    <w:rsid w:val="00AD7C6C"/>
    <w:rsid w:val="00AE2414"/>
    <w:rsid w:val="00AE3AC4"/>
    <w:rsid w:val="00AE5850"/>
    <w:rsid w:val="00AE59DB"/>
    <w:rsid w:val="00AE5DDE"/>
    <w:rsid w:val="00AE7076"/>
    <w:rsid w:val="00AE7D68"/>
    <w:rsid w:val="00AF0EA9"/>
    <w:rsid w:val="00AF1FDE"/>
    <w:rsid w:val="00AF3F43"/>
    <w:rsid w:val="00AF42F9"/>
    <w:rsid w:val="00AF4E3F"/>
    <w:rsid w:val="00AF606A"/>
    <w:rsid w:val="00AF61AD"/>
    <w:rsid w:val="00AF6627"/>
    <w:rsid w:val="00AF6A7B"/>
    <w:rsid w:val="00AF6BF8"/>
    <w:rsid w:val="00AF7C48"/>
    <w:rsid w:val="00B0069B"/>
    <w:rsid w:val="00B00742"/>
    <w:rsid w:val="00B01543"/>
    <w:rsid w:val="00B01BC0"/>
    <w:rsid w:val="00B024D1"/>
    <w:rsid w:val="00B03E27"/>
    <w:rsid w:val="00B0504B"/>
    <w:rsid w:val="00B0535B"/>
    <w:rsid w:val="00B053A4"/>
    <w:rsid w:val="00B05896"/>
    <w:rsid w:val="00B06479"/>
    <w:rsid w:val="00B070C9"/>
    <w:rsid w:val="00B076A1"/>
    <w:rsid w:val="00B125CB"/>
    <w:rsid w:val="00B12A29"/>
    <w:rsid w:val="00B1466A"/>
    <w:rsid w:val="00B1502E"/>
    <w:rsid w:val="00B1583F"/>
    <w:rsid w:val="00B17FE9"/>
    <w:rsid w:val="00B2227A"/>
    <w:rsid w:val="00B22723"/>
    <w:rsid w:val="00B22BE4"/>
    <w:rsid w:val="00B240AB"/>
    <w:rsid w:val="00B2410A"/>
    <w:rsid w:val="00B3086F"/>
    <w:rsid w:val="00B3107C"/>
    <w:rsid w:val="00B310EC"/>
    <w:rsid w:val="00B3193E"/>
    <w:rsid w:val="00B323AE"/>
    <w:rsid w:val="00B32576"/>
    <w:rsid w:val="00B32832"/>
    <w:rsid w:val="00B329FF"/>
    <w:rsid w:val="00B3447B"/>
    <w:rsid w:val="00B354F9"/>
    <w:rsid w:val="00B35BB9"/>
    <w:rsid w:val="00B3679E"/>
    <w:rsid w:val="00B40226"/>
    <w:rsid w:val="00B4197B"/>
    <w:rsid w:val="00B431F1"/>
    <w:rsid w:val="00B43B6F"/>
    <w:rsid w:val="00B44773"/>
    <w:rsid w:val="00B449B1"/>
    <w:rsid w:val="00B450B1"/>
    <w:rsid w:val="00B459D6"/>
    <w:rsid w:val="00B460BC"/>
    <w:rsid w:val="00B46F52"/>
    <w:rsid w:val="00B4793D"/>
    <w:rsid w:val="00B47FB6"/>
    <w:rsid w:val="00B51740"/>
    <w:rsid w:val="00B528CD"/>
    <w:rsid w:val="00B53055"/>
    <w:rsid w:val="00B53498"/>
    <w:rsid w:val="00B554A4"/>
    <w:rsid w:val="00B57055"/>
    <w:rsid w:val="00B57590"/>
    <w:rsid w:val="00B57D7E"/>
    <w:rsid w:val="00B60EC9"/>
    <w:rsid w:val="00B6145E"/>
    <w:rsid w:val="00B6193E"/>
    <w:rsid w:val="00B61F29"/>
    <w:rsid w:val="00B62FCC"/>
    <w:rsid w:val="00B63F6E"/>
    <w:rsid w:val="00B64CF3"/>
    <w:rsid w:val="00B65B36"/>
    <w:rsid w:val="00B709E6"/>
    <w:rsid w:val="00B73FBC"/>
    <w:rsid w:val="00B741D6"/>
    <w:rsid w:val="00B77655"/>
    <w:rsid w:val="00B824CD"/>
    <w:rsid w:val="00B832D4"/>
    <w:rsid w:val="00B83BF8"/>
    <w:rsid w:val="00B86507"/>
    <w:rsid w:val="00B865A8"/>
    <w:rsid w:val="00B87928"/>
    <w:rsid w:val="00B90080"/>
    <w:rsid w:val="00B916CD"/>
    <w:rsid w:val="00B937CB"/>
    <w:rsid w:val="00B939AE"/>
    <w:rsid w:val="00B95B1B"/>
    <w:rsid w:val="00B965B7"/>
    <w:rsid w:val="00B96A89"/>
    <w:rsid w:val="00B96EE2"/>
    <w:rsid w:val="00B97AB5"/>
    <w:rsid w:val="00BA02CE"/>
    <w:rsid w:val="00BA0660"/>
    <w:rsid w:val="00BA1086"/>
    <w:rsid w:val="00BA2298"/>
    <w:rsid w:val="00BA315E"/>
    <w:rsid w:val="00BA3FEA"/>
    <w:rsid w:val="00BA4782"/>
    <w:rsid w:val="00BA47A5"/>
    <w:rsid w:val="00BA677C"/>
    <w:rsid w:val="00BB0549"/>
    <w:rsid w:val="00BB25F0"/>
    <w:rsid w:val="00BB2866"/>
    <w:rsid w:val="00BB3644"/>
    <w:rsid w:val="00BB4A54"/>
    <w:rsid w:val="00BB4A8D"/>
    <w:rsid w:val="00BB55D8"/>
    <w:rsid w:val="00BB5B22"/>
    <w:rsid w:val="00BB6C35"/>
    <w:rsid w:val="00BB6CB3"/>
    <w:rsid w:val="00BB6EB8"/>
    <w:rsid w:val="00BB7D6C"/>
    <w:rsid w:val="00BC09AE"/>
    <w:rsid w:val="00BC4FA7"/>
    <w:rsid w:val="00BC53CA"/>
    <w:rsid w:val="00BC5D2F"/>
    <w:rsid w:val="00BD19A5"/>
    <w:rsid w:val="00BD3507"/>
    <w:rsid w:val="00BD3F10"/>
    <w:rsid w:val="00BD3F34"/>
    <w:rsid w:val="00BD4AE2"/>
    <w:rsid w:val="00BD587E"/>
    <w:rsid w:val="00BD5F79"/>
    <w:rsid w:val="00BD600B"/>
    <w:rsid w:val="00BD711B"/>
    <w:rsid w:val="00BD7A9C"/>
    <w:rsid w:val="00BE1E04"/>
    <w:rsid w:val="00BE3DE2"/>
    <w:rsid w:val="00BE4951"/>
    <w:rsid w:val="00BE5195"/>
    <w:rsid w:val="00BE55C2"/>
    <w:rsid w:val="00BE5F86"/>
    <w:rsid w:val="00BE632D"/>
    <w:rsid w:val="00BE6568"/>
    <w:rsid w:val="00BE6797"/>
    <w:rsid w:val="00BE6CE3"/>
    <w:rsid w:val="00BE720F"/>
    <w:rsid w:val="00BE74B9"/>
    <w:rsid w:val="00BE7E55"/>
    <w:rsid w:val="00BF0345"/>
    <w:rsid w:val="00BF0BA8"/>
    <w:rsid w:val="00BF0F6C"/>
    <w:rsid w:val="00BF100D"/>
    <w:rsid w:val="00BF203E"/>
    <w:rsid w:val="00BF2312"/>
    <w:rsid w:val="00BF309E"/>
    <w:rsid w:val="00BF316D"/>
    <w:rsid w:val="00BF32DE"/>
    <w:rsid w:val="00BF41CF"/>
    <w:rsid w:val="00BF5661"/>
    <w:rsid w:val="00BF6B23"/>
    <w:rsid w:val="00C021A4"/>
    <w:rsid w:val="00C0392B"/>
    <w:rsid w:val="00C0406A"/>
    <w:rsid w:val="00C04D4C"/>
    <w:rsid w:val="00C0544D"/>
    <w:rsid w:val="00C07ED6"/>
    <w:rsid w:val="00C10792"/>
    <w:rsid w:val="00C10B38"/>
    <w:rsid w:val="00C1105B"/>
    <w:rsid w:val="00C1113B"/>
    <w:rsid w:val="00C11509"/>
    <w:rsid w:val="00C1303B"/>
    <w:rsid w:val="00C14146"/>
    <w:rsid w:val="00C14C2E"/>
    <w:rsid w:val="00C20430"/>
    <w:rsid w:val="00C2632A"/>
    <w:rsid w:val="00C30171"/>
    <w:rsid w:val="00C31929"/>
    <w:rsid w:val="00C32C22"/>
    <w:rsid w:val="00C335DB"/>
    <w:rsid w:val="00C352CB"/>
    <w:rsid w:val="00C36750"/>
    <w:rsid w:val="00C37A1B"/>
    <w:rsid w:val="00C40715"/>
    <w:rsid w:val="00C409AE"/>
    <w:rsid w:val="00C40A55"/>
    <w:rsid w:val="00C42D27"/>
    <w:rsid w:val="00C46988"/>
    <w:rsid w:val="00C46A18"/>
    <w:rsid w:val="00C50134"/>
    <w:rsid w:val="00C5170D"/>
    <w:rsid w:val="00C517E1"/>
    <w:rsid w:val="00C51E02"/>
    <w:rsid w:val="00C51F29"/>
    <w:rsid w:val="00C53FF0"/>
    <w:rsid w:val="00C54D6E"/>
    <w:rsid w:val="00C54D8A"/>
    <w:rsid w:val="00C54EF3"/>
    <w:rsid w:val="00C55B41"/>
    <w:rsid w:val="00C57D3C"/>
    <w:rsid w:val="00C60F3E"/>
    <w:rsid w:val="00C61D73"/>
    <w:rsid w:val="00C6348B"/>
    <w:rsid w:val="00C63FAB"/>
    <w:rsid w:val="00C64840"/>
    <w:rsid w:val="00C651B2"/>
    <w:rsid w:val="00C65FC0"/>
    <w:rsid w:val="00C67EB4"/>
    <w:rsid w:val="00C71010"/>
    <w:rsid w:val="00C7193D"/>
    <w:rsid w:val="00C734D8"/>
    <w:rsid w:val="00C7386C"/>
    <w:rsid w:val="00C75CF3"/>
    <w:rsid w:val="00C75F53"/>
    <w:rsid w:val="00C76E11"/>
    <w:rsid w:val="00C774CC"/>
    <w:rsid w:val="00C77688"/>
    <w:rsid w:val="00C8068C"/>
    <w:rsid w:val="00C80ECC"/>
    <w:rsid w:val="00C8167D"/>
    <w:rsid w:val="00C82850"/>
    <w:rsid w:val="00C82D9D"/>
    <w:rsid w:val="00C84162"/>
    <w:rsid w:val="00C8422A"/>
    <w:rsid w:val="00C8428B"/>
    <w:rsid w:val="00C84561"/>
    <w:rsid w:val="00C84A78"/>
    <w:rsid w:val="00C85B54"/>
    <w:rsid w:val="00C861F8"/>
    <w:rsid w:val="00C86C69"/>
    <w:rsid w:val="00C9054C"/>
    <w:rsid w:val="00C90EBA"/>
    <w:rsid w:val="00C91A07"/>
    <w:rsid w:val="00C922DB"/>
    <w:rsid w:val="00C93CF1"/>
    <w:rsid w:val="00C94F71"/>
    <w:rsid w:val="00C96F97"/>
    <w:rsid w:val="00C97EB7"/>
    <w:rsid w:val="00CA07B0"/>
    <w:rsid w:val="00CA0905"/>
    <w:rsid w:val="00CA0FC9"/>
    <w:rsid w:val="00CA336B"/>
    <w:rsid w:val="00CA50FA"/>
    <w:rsid w:val="00CA5DFD"/>
    <w:rsid w:val="00CA708F"/>
    <w:rsid w:val="00CB0A15"/>
    <w:rsid w:val="00CB0E2A"/>
    <w:rsid w:val="00CB0F9B"/>
    <w:rsid w:val="00CB29EC"/>
    <w:rsid w:val="00CB3388"/>
    <w:rsid w:val="00CB38E4"/>
    <w:rsid w:val="00CB4350"/>
    <w:rsid w:val="00CB5AB8"/>
    <w:rsid w:val="00CB7312"/>
    <w:rsid w:val="00CC1F91"/>
    <w:rsid w:val="00CC3697"/>
    <w:rsid w:val="00CC3965"/>
    <w:rsid w:val="00CC44D3"/>
    <w:rsid w:val="00CC5B73"/>
    <w:rsid w:val="00CC6722"/>
    <w:rsid w:val="00CC7941"/>
    <w:rsid w:val="00CD2EAE"/>
    <w:rsid w:val="00CD34BE"/>
    <w:rsid w:val="00CD487C"/>
    <w:rsid w:val="00CD538D"/>
    <w:rsid w:val="00CD5785"/>
    <w:rsid w:val="00CD5A5C"/>
    <w:rsid w:val="00CD655B"/>
    <w:rsid w:val="00CD7D5B"/>
    <w:rsid w:val="00CE008F"/>
    <w:rsid w:val="00CE0462"/>
    <w:rsid w:val="00CE16F1"/>
    <w:rsid w:val="00CE2067"/>
    <w:rsid w:val="00CE23F3"/>
    <w:rsid w:val="00CE37E0"/>
    <w:rsid w:val="00CE3858"/>
    <w:rsid w:val="00CE3F8B"/>
    <w:rsid w:val="00CE49CE"/>
    <w:rsid w:val="00CE4A37"/>
    <w:rsid w:val="00CE70BE"/>
    <w:rsid w:val="00CF0587"/>
    <w:rsid w:val="00CF2D8E"/>
    <w:rsid w:val="00CF3284"/>
    <w:rsid w:val="00CF3A98"/>
    <w:rsid w:val="00CF5C89"/>
    <w:rsid w:val="00CF76A5"/>
    <w:rsid w:val="00CF7F5F"/>
    <w:rsid w:val="00D01A75"/>
    <w:rsid w:val="00D04124"/>
    <w:rsid w:val="00D04176"/>
    <w:rsid w:val="00D04E23"/>
    <w:rsid w:val="00D061CC"/>
    <w:rsid w:val="00D0662B"/>
    <w:rsid w:val="00D06BE6"/>
    <w:rsid w:val="00D06D87"/>
    <w:rsid w:val="00D07378"/>
    <w:rsid w:val="00D07DA7"/>
    <w:rsid w:val="00D1010B"/>
    <w:rsid w:val="00D1041F"/>
    <w:rsid w:val="00D132D6"/>
    <w:rsid w:val="00D13BEB"/>
    <w:rsid w:val="00D14B8D"/>
    <w:rsid w:val="00D15466"/>
    <w:rsid w:val="00D217DE"/>
    <w:rsid w:val="00D219CC"/>
    <w:rsid w:val="00D228D6"/>
    <w:rsid w:val="00D24D86"/>
    <w:rsid w:val="00D269FD"/>
    <w:rsid w:val="00D2741C"/>
    <w:rsid w:val="00D27EB3"/>
    <w:rsid w:val="00D27F95"/>
    <w:rsid w:val="00D30475"/>
    <w:rsid w:val="00D305CB"/>
    <w:rsid w:val="00D3124C"/>
    <w:rsid w:val="00D3259C"/>
    <w:rsid w:val="00D325A2"/>
    <w:rsid w:val="00D33567"/>
    <w:rsid w:val="00D3383F"/>
    <w:rsid w:val="00D35DDE"/>
    <w:rsid w:val="00D371A8"/>
    <w:rsid w:val="00D37E15"/>
    <w:rsid w:val="00D408EE"/>
    <w:rsid w:val="00D40EB3"/>
    <w:rsid w:val="00D41AC3"/>
    <w:rsid w:val="00D42BBE"/>
    <w:rsid w:val="00D43448"/>
    <w:rsid w:val="00D4419E"/>
    <w:rsid w:val="00D44505"/>
    <w:rsid w:val="00D44D7D"/>
    <w:rsid w:val="00D4582F"/>
    <w:rsid w:val="00D46D8F"/>
    <w:rsid w:val="00D5177D"/>
    <w:rsid w:val="00D5179B"/>
    <w:rsid w:val="00D51F8B"/>
    <w:rsid w:val="00D52014"/>
    <w:rsid w:val="00D52273"/>
    <w:rsid w:val="00D53101"/>
    <w:rsid w:val="00D53514"/>
    <w:rsid w:val="00D53E81"/>
    <w:rsid w:val="00D54ED3"/>
    <w:rsid w:val="00D5711A"/>
    <w:rsid w:val="00D6033E"/>
    <w:rsid w:val="00D603A9"/>
    <w:rsid w:val="00D60626"/>
    <w:rsid w:val="00D6138B"/>
    <w:rsid w:val="00D618F3"/>
    <w:rsid w:val="00D61984"/>
    <w:rsid w:val="00D651A0"/>
    <w:rsid w:val="00D65501"/>
    <w:rsid w:val="00D659B4"/>
    <w:rsid w:val="00D65CD0"/>
    <w:rsid w:val="00D65FE4"/>
    <w:rsid w:val="00D67E14"/>
    <w:rsid w:val="00D70700"/>
    <w:rsid w:val="00D72C3C"/>
    <w:rsid w:val="00D73B48"/>
    <w:rsid w:val="00D73C70"/>
    <w:rsid w:val="00D74381"/>
    <w:rsid w:val="00D751C7"/>
    <w:rsid w:val="00D8072F"/>
    <w:rsid w:val="00D81E35"/>
    <w:rsid w:val="00D81EBA"/>
    <w:rsid w:val="00D83138"/>
    <w:rsid w:val="00D87594"/>
    <w:rsid w:val="00D87F72"/>
    <w:rsid w:val="00D904C9"/>
    <w:rsid w:val="00D92691"/>
    <w:rsid w:val="00D943D1"/>
    <w:rsid w:val="00D9514D"/>
    <w:rsid w:val="00D95A47"/>
    <w:rsid w:val="00D9639D"/>
    <w:rsid w:val="00D9762D"/>
    <w:rsid w:val="00DA0BEB"/>
    <w:rsid w:val="00DA2F44"/>
    <w:rsid w:val="00DA3D66"/>
    <w:rsid w:val="00DA4042"/>
    <w:rsid w:val="00DA4CF8"/>
    <w:rsid w:val="00DA549F"/>
    <w:rsid w:val="00DA56CB"/>
    <w:rsid w:val="00DA765C"/>
    <w:rsid w:val="00DA7BBA"/>
    <w:rsid w:val="00DB19ED"/>
    <w:rsid w:val="00DB45B8"/>
    <w:rsid w:val="00DB5954"/>
    <w:rsid w:val="00DB6DA9"/>
    <w:rsid w:val="00DB6E32"/>
    <w:rsid w:val="00DB7ED7"/>
    <w:rsid w:val="00DC0E53"/>
    <w:rsid w:val="00DC0F8C"/>
    <w:rsid w:val="00DC13A3"/>
    <w:rsid w:val="00DC2409"/>
    <w:rsid w:val="00DC2DC4"/>
    <w:rsid w:val="00DC4B0F"/>
    <w:rsid w:val="00DC5999"/>
    <w:rsid w:val="00DC5BDE"/>
    <w:rsid w:val="00DC7D79"/>
    <w:rsid w:val="00DD179A"/>
    <w:rsid w:val="00DD2A65"/>
    <w:rsid w:val="00DD53B8"/>
    <w:rsid w:val="00DD74BC"/>
    <w:rsid w:val="00DD78AF"/>
    <w:rsid w:val="00DE08DF"/>
    <w:rsid w:val="00DE0A8C"/>
    <w:rsid w:val="00DE12C4"/>
    <w:rsid w:val="00DE1612"/>
    <w:rsid w:val="00DE1ACD"/>
    <w:rsid w:val="00DE6A22"/>
    <w:rsid w:val="00DE7E5A"/>
    <w:rsid w:val="00DF06E8"/>
    <w:rsid w:val="00DF136E"/>
    <w:rsid w:val="00DF193A"/>
    <w:rsid w:val="00DF1D46"/>
    <w:rsid w:val="00DF3B25"/>
    <w:rsid w:val="00DF3EA0"/>
    <w:rsid w:val="00DF46D6"/>
    <w:rsid w:val="00DF4769"/>
    <w:rsid w:val="00DF567E"/>
    <w:rsid w:val="00DF7689"/>
    <w:rsid w:val="00E0024B"/>
    <w:rsid w:val="00E007AB"/>
    <w:rsid w:val="00E01CE0"/>
    <w:rsid w:val="00E027BC"/>
    <w:rsid w:val="00E02E84"/>
    <w:rsid w:val="00E0351A"/>
    <w:rsid w:val="00E05AAB"/>
    <w:rsid w:val="00E07716"/>
    <w:rsid w:val="00E10E8D"/>
    <w:rsid w:val="00E113A3"/>
    <w:rsid w:val="00E11BC2"/>
    <w:rsid w:val="00E1384C"/>
    <w:rsid w:val="00E146A5"/>
    <w:rsid w:val="00E15887"/>
    <w:rsid w:val="00E15A9D"/>
    <w:rsid w:val="00E1783C"/>
    <w:rsid w:val="00E22DB0"/>
    <w:rsid w:val="00E235AD"/>
    <w:rsid w:val="00E23FEF"/>
    <w:rsid w:val="00E249CE"/>
    <w:rsid w:val="00E252A1"/>
    <w:rsid w:val="00E256BE"/>
    <w:rsid w:val="00E25758"/>
    <w:rsid w:val="00E2591B"/>
    <w:rsid w:val="00E25F53"/>
    <w:rsid w:val="00E2646D"/>
    <w:rsid w:val="00E2722B"/>
    <w:rsid w:val="00E27D34"/>
    <w:rsid w:val="00E31A7B"/>
    <w:rsid w:val="00E3371D"/>
    <w:rsid w:val="00E34F34"/>
    <w:rsid w:val="00E35466"/>
    <w:rsid w:val="00E35912"/>
    <w:rsid w:val="00E3600B"/>
    <w:rsid w:val="00E3614A"/>
    <w:rsid w:val="00E36C0F"/>
    <w:rsid w:val="00E36F29"/>
    <w:rsid w:val="00E37196"/>
    <w:rsid w:val="00E42AFB"/>
    <w:rsid w:val="00E43688"/>
    <w:rsid w:val="00E43B05"/>
    <w:rsid w:val="00E445CD"/>
    <w:rsid w:val="00E45B7E"/>
    <w:rsid w:val="00E47C06"/>
    <w:rsid w:val="00E53683"/>
    <w:rsid w:val="00E536B0"/>
    <w:rsid w:val="00E546BB"/>
    <w:rsid w:val="00E5728B"/>
    <w:rsid w:val="00E575BC"/>
    <w:rsid w:val="00E60302"/>
    <w:rsid w:val="00E611A0"/>
    <w:rsid w:val="00E6141C"/>
    <w:rsid w:val="00E62368"/>
    <w:rsid w:val="00E63678"/>
    <w:rsid w:val="00E64A32"/>
    <w:rsid w:val="00E66CDB"/>
    <w:rsid w:val="00E67640"/>
    <w:rsid w:val="00E67661"/>
    <w:rsid w:val="00E702BA"/>
    <w:rsid w:val="00E70465"/>
    <w:rsid w:val="00E70F58"/>
    <w:rsid w:val="00E7340E"/>
    <w:rsid w:val="00E74144"/>
    <w:rsid w:val="00E7438C"/>
    <w:rsid w:val="00E76B2D"/>
    <w:rsid w:val="00E80777"/>
    <w:rsid w:val="00E81557"/>
    <w:rsid w:val="00E81B59"/>
    <w:rsid w:val="00E828E8"/>
    <w:rsid w:val="00E82B3E"/>
    <w:rsid w:val="00E85004"/>
    <w:rsid w:val="00E866A5"/>
    <w:rsid w:val="00E87B3C"/>
    <w:rsid w:val="00E90E51"/>
    <w:rsid w:val="00E920F2"/>
    <w:rsid w:val="00E93CC0"/>
    <w:rsid w:val="00E94C6E"/>
    <w:rsid w:val="00E95952"/>
    <w:rsid w:val="00E965A8"/>
    <w:rsid w:val="00E966CD"/>
    <w:rsid w:val="00EA1207"/>
    <w:rsid w:val="00EA20D1"/>
    <w:rsid w:val="00EA257A"/>
    <w:rsid w:val="00EA394E"/>
    <w:rsid w:val="00EA428E"/>
    <w:rsid w:val="00EA460A"/>
    <w:rsid w:val="00EB0718"/>
    <w:rsid w:val="00EB1B6A"/>
    <w:rsid w:val="00EB2065"/>
    <w:rsid w:val="00EB33D4"/>
    <w:rsid w:val="00EB54B5"/>
    <w:rsid w:val="00EB54FD"/>
    <w:rsid w:val="00EB6359"/>
    <w:rsid w:val="00EC4D34"/>
    <w:rsid w:val="00EC7563"/>
    <w:rsid w:val="00ED0D95"/>
    <w:rsid w:val="00ED1520"/>
    <w:rsid w:val="00ED2BE3"/>
    <w:rsid w:val="00ED355D"/>
    <w:rsid w:val="00ED3EEC"/>
    <w:rsid w:val="00ED4543"/>
    <w:rsid w:val="00ED4B93"/>
    <w:rsid w:val="00ED4E78"/>
    <w:rsid w:val="00ED56D9"/>
    <w:rsid w:val="00ED6534"/>
    <w:rsid w:val="00ED6CD0"/>
    <w:rsid w:val="00ED6E42"/>
    <w:rsid w:val="00ED7752"/>
    <w:rsid w:val="00EE2AC4"/>
    <w:rsid w:val="00EE2C24"/>
    <w:rsid w:val="00EE3948"/>
    <w:rsid w:val="00EE39CE"/>
    <w:rsid w:val="00EE4652"/>
    <w:rsid w:val="00EE4EBC"/>
    <w:rsid w:val="00EE5427"/>
    <w:rsid w:val="00EE7280"/>
    <w:rsid w:val="00EF03B5"/>
    <w:rsid w:val="00EF0821"/>
    <w:rsid w:val="00EF0A9E"/>
    <w:rsid w:val="00EF3E98"/>
    <w:rsid w:val="00EF590D"/>
    <w:rsid w:val="00EF6D46"/>
    <w:rsid w:val="00EF6DE2"/>
    <w:rsid w:val="00EF71A4"/>
    <w:rsid w:val="00F01AA1"/>
    <w:rsid w:val="00F01E2F"/>
    <w:rsid w:val="00F02584"/>
    <w:rsid w:val="00F03216"/>
    <w:rsid w:val="00F032E6"/>
    <w:rsid w:val="00F04D23"/>
    <w:rsid w:val="00F04F4C"/>
    <w:rsid w:val="00F0572D"/>
    <w:rsid w:val="00F0651B"/>
    <w:rsid w:val="00F07718"/>
    <w:rsid w:val="00F07F2D"/>
    <w:rsid w:val="00F10FB3"/>
    <w:rsid w:val="00F11A48"/>
    <w:rsid w:val="00F12A55"/>
    <w:rsid w:val="00F12C78"/>
    <w:rsid w:val="00F1478E"/>
    <w:rsid w:val="00F164D8"/>
    <w:rsid w:val="00F16E55"/>
    <w:rsid w:val="00F22AED"/>
    <w:rsid w:val="00F22AFE"/>
    <w:rsid w:val="00F23D61"/>
    <w:rsid w:val="00F24E76"/>
    <w:rsid w:val="00F256CD"/>
    <w:rsid w:val="00F26900"/>
    <w:rsid w:val="00F276CC"/>
    <w:rsid w:val="00F27891"/>
    <w:rsid w:val="00F30F6C"/>
    <w:rsid w:val="00F31CEA"/>
    <w:rsid w:val="00F32F14"/>
    <w:rsid w:val="00F334CB"/>
    <w:rsid w:val="00F3454C"/>
    <w:rsid w:val="00F35091"/>
    <w:rsid w:val="00F35EFE"/>
    <w:rsid w:val="00F3622F"/>
    <w:rsid w:val="00F368C6"/>
    <w:rsid w:val="00F3772E"/>
    <w:rsid w:val="00F37C4D"/>
    <w:rsid w:val="00F410B6"/>
    <w:rsid w:val="00F420C8"/>
    <w:rsid w:val="00F42144"/>
    <w:rsid w:val="00F426AF"/>
    <w:rsid w:val="00F42B3C"/>
    <w:rsid w:val="00F42F74"/>
    <w:rsid w:val="00F43D7B"/>
    <w:rsid w:val="00F44D05"/>
    <w:rsid w:val="00F454F5"/>
    <w:rsid w:val="00F45A3B"/>
    <w:rsid w:val="00F46331"/>
    <w:rsid w:val="00F474CC"/>
    <w:rsid w:val="00F47D89"/>
    <w:rsid w:val="00F47DA3"/>
    <w:rsid w:val="00F50179"/>
    <w:rsid w:val="00F50C12"/>
    <w:rsid w:val="00F50C30"/>
    <w:rsid w:val="00F52699"/>
    <w:rsid w:val="00F52B99"/>
    <w:rsid w:val="00F53996"/>
    <w:rsid w:val="00F56E72"/>
    <w:rsid w:val="00F57245"/>
    <w:rsid w:val="00F61702"/>
    <w:rsid w:val="00F617DE"/>
    <w:rsid w:val="00F62DD2"/>
    <w:rsid w:val="00F6453E"/>
    <w:rsid w:val="00F64E3E"/>
    <w:rsid w:val="00F65569"/>
    <w:rsid w:val="00F66806"/>
    <w:rsid w:val="00F66831"/>
    <w:rsid w:val="00F675D5"/>
    <w:rsid w:val="00F67964"/>
    <w:rsid w:val="00F705AF"/>
    <w:rsid w:val="00F7167B"/>
    <w:rsid w:val="00F72BDE"/>
    <w:rsid w:val="00F731AB"/>
    <w:rsid w:val="00F750AF"/>
    <w:rsid w:val="00F76805"/>
    <w:rsid w:val="00F7718B"/>
    <w:rsid w:val="00F7719F"/>
    <w:rsid w:val="00F77383"/>
    <w:rsid w:val="00F77A49"/>
    <w:rsid w:val="00F8029A"/>
    <w:rsid w:val="00F80E20"/>
    <w:rsid w:val="00F81660"/>
    <w:rsid w:val="00F82303"/>
    <w:rsid w:val="00F827D1"/>
    <w:rsid w:val="00F90AFC"/>
    <w:rsid w:val="00F90B9B"/>
    <w:rsid w:val="00F90ECB"/>
    <w:rsid w:val="00F935F3"/>
    <w:rsid w:val="00F958E7"/>
    <w:rsid w:val="00F973BC"/>
    <w:rsid w:val="00F977CC"/>
    <w:rsid w:val="00FA1E95"/>
    <w:rsid w:val="00FA34AF"/>
    <w:rsid w:val="00FA39A3"/>
    <w:rsid w:val="00FA3D5B"/>
    <w:rsid w:val="00FA4E3C"/>
    <w:rsid w:val="00FA66A7"/>
    <w:rsid w:val="00FA6D86"/>
    <w:rsid w:val="00FA7C02"/>
    <w:rsid w:val="00FA7DBB"/>
    <w:rsid w:val="00FA7EB8"/>
    <w:rsid w:val="00FB12A1"/>
    <w:rsid w:val="00FB1A1D"/>
    <w:rsid w:val="00FB23D7"/>
    <w:rsid w:val="00FB28E6"/>
    <w:rsid w:val="00FB2CED"/>
    <w:rsid w:val="00FB3D71"/>
    <w:rsid w:val="00FB6585"/>
    <w:rsid w:val="00FB6E27"/>
    <w:rsid w:val="00FC048F"/>
    <w:rsid w:val="00FC06DB"/>
    <w:rsid w:val="00FC0B08"/>
    <w:rsid w:val="00FC4E17"/>
    <w:rsid w:val="00FC55B8"/>
    <w:rsid w:val="00FC65D3"/>
    <w:rsid w:val="00FC733E"/>
    <w:rsid w:val="00FC7774"/>
    <w:rsid w:val="00FC79BB"/>
    <w:rsid w:val="00FD012A"/>
    <w:rsid w:val="00FD1129"/>
    <w:rsid w:val="00FD173B"/>
    <w:rsid w:val="00FD31C4"/>
    <w:rsid w:val="00FD334A"/>
    <w:rsid w:val="00FD3D77"/>
    <w:rsid w:val="00FD40A6"/>
    <w:rsid w:val="00FD4C8C"/>
    <w:rsid w:val="00FD5C4D"/>
    <w:rsid w:val="00FD64EF"/>
    <w:rsid w:val="00FE03B1"/>
    <w:rsid w:val="00FE283C"/>
    <w:rsid w:val="00FE31E3"/>
    <w:rsid w:val="00FE3A4F"/>
    <w:rsid w:val="00FE568E"/>
    <w:rsid w:val="00FE5B64"/>
    <w:rsid w:val="00FE600C"/>
    <w:rsid w:val="00FE71A1"/>
    <w:rsid w:val="00FE71EF"/>
    <w:rsid w:val="00FF1066"/>
    <w:rsid w:val="00FF1824"/>
    <w:rsid w:val="00FF3DD4"/>
    <w:rsid w:val="00FF4407"/>
    <w:rsid w:val="00FF4AE8"/>
    <w:rsid w:val="00FF5377"/>
    <w:rsid w:val="00FF6133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83E36"/>
  <w15:chartTrackingRefBased/>
  <w15:docId w15:val="{657FAD5B-A930-49F9-A83E-0AD095FF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0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c">
    <w:name w:val="Normal"/>
    <w:qFormat/>
    <w:rsid w:val="00034FC7"/>
    <w:pPr>
      <w:widowControl w:val="0"/>
      <w:textAlignment w:val="center"/>
    </w:pPr>
    <w:rPr>
      <w:rFonts w:ascii="Times New Roman" w:eastAsia="標楷體" w:hAnsi="Times New Roman"/>
      <w:kern w:val="2"/>
      <w:sz w:val="28"/>
      <w:szCs w:val="24"/>
    </w:rPr>
  </w:style>
  <w:style w:type="paragraph" w:styleId="1">
    <w:name w:val="heading 1"/>
    <w:basedOn w:val="ac"/>
    <w:next w:val="ac"/>
    <w:link w:val="1a"/>
    <w:unhideWhenUsed/>
    <w:qFormat/>
    <w:rsid w:val="00034FC7"/>
    <w:pPr>
      <w:keepNext/>
      <w:numPr>
        <w:numId w:val="28"/>
      </w:numPr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  <w:lang w:val="x-none" w:eastAsia="x-none"/>
    </w:rPr>
  </w:style>
  <w:style w:type="paragraph" w:styleId="2">
    <w:name w:val="heading 2"/>
    <w:basedOn w:val="ac"/>
    <w:next w:val="ac"/>
    <w:link w:val="25"/>
    <w:uiPriority w:val="9"/>
    <w:unhideWhenUsed/>
    <w:qFormat/>
    <w:rsid w:val="00034FC7"/>
    <w:pPr>
      <w:keepNext/>
      <w:numPr>
        <w:ilvl w:val="1"/>
        <w:numId w:val="28"/>
      </w:numPr>
      <w:spacing w:line="720" w:lineRule="auto"/>
      <w:outlineLvl w:val="1"/>
    </w:pPr>
    <w:rPr>
      <w:rFonts w:ascii="Cambria" w:eastAsia="新細明體" w:hAnsi="Cambria"/>
      <w:b/>
      <w:bCs/>
      <w:sz w:val="48"/>
      <w:szCs w:val="48"/>
    </w:rPr>
  </w:style>
  <w:style w:type="paragraph" w:styleId="3">
    <w:name w:val="heading 3"/>
    <w:basedOn w:val="ac"/>
    <w:next w:val="ac"/>
    <w:link w:val="30"/>
    <w:uiPriority w:val="9"/>
    <w:unhideWhenUsed/>
    <w:qFormat/>
    <w:rsid w:val="00034FC7"/>
    <w:pPr>
      <w:keepNext/>
      <w:numPr>
        <w:ilvl w:val="2"/>
        <w:numId w:val="28"/>
      </w:numPr>
      <w:spacing w:line="720" w:lineRule="auto"/>
      <w:outlineLvl w:val="2"/>
    </w:pPr>
    <w:rPr>
      <w:rFonts w:ascii="Cambria" w:eastAsia="新細明體" w:hAnsi="Cambria"/>
      <w:b/>
      <w:bCs/>
      <w:sz w:val="36"/>
      <w:szCs w:val="36"/>
    </w:rPr>
  </w:style>
  <w:style w:type="paragraph" w:styleId="4">
    <w:name w:val="heading 4"/>
    <w:basedOn w:val="ac"/>
    <w:next w:val="ac"/>
    <w:link w:val="40"/>
    <w:uiPriority w:val="9"/>
    <w:unhideWhenUsed/>
    <w:qFormat/>
    <w:rsid w:val="00034FC7"/>
    <w:pPr>
      <w:keepNext/>
      <w:numPr>
        <w:ilvl w:val="3"/>
        <w:numId w:val="28"/>
      </w:numPr>
      <w:spacing w:line="720" w:lineRule="auto"/>
      <w:outlineLvl w:val="3"/>
    </w:pPr>
    <w:rPr>
      <w:rFonts w:ascii="Calibri Light" w:eastAsia="新細明體" w:hAnsi="Calibri Light"/>
      <w:sz w:val="36"/>
      <w:szCs w:val="36"/>
    </w:rPr>
  </w:style>
  <w:style w:type="paragraph" w:styleId="5">
    <w:name w:val="heading 5"/>
    <w:basedOn w:val="ac"/>
    <w:next w:val="ac"/>
    <w:link w:val="50"/>
    <w:uiPriority w:val="9"/>
    <w:unhideWhenUsed/>
    <w:qFormat/>
    <w:rsid w:val="00034FC7"/>
    <w:pPr>
      <w:keepNext/>
      <w:numPr>
        <w:ilvl w:val="4"/>
        <w:numId w:val="28"/>
      </w:numPr>
      <w:spacing w:line="720" w:lineRule="auto"/>
      <w:outlineLvl w:val="4"/>
    </w:pPr>
    <w:rPr>
      <w:rFonts w:ascii="Calibri Light" w:eastAsia="新細明體" w:hAnsi="Calibri Light"/>
      <w:b/>
      <w:bCs/>
      <w:sz w:val="36"/>
      <w:szCs w:val="36"/>
    </w:rPr>
  </w:style>
  <w:style w:type="paragraph" w:styleId="6">
    <w:name w:val="heading 6"/>
    <w:basedOn w:val="ac"/>
    <w:next w:val="ac"/>
    <w:link w:val="60"/>
    <w:uiPriority w:val="9"/>
    <w:unhideWhenUsed/>
    <w:qFormat/>
    <w:rsid w:val="00034FC7"/>
    <w:pPr>
      <w:keepNext/>
      <w:numPr>
        <w:ilvl w:val="5"/>
        <w:numId w:val="28"/>
      </w:numPr>
      <w:spacing w:line="720" w:lineRule="auto"/>
      <w:outlineLvl w:val="5"/>
    </w:pPr>
    <w:rPr>
      <w:rFonts w:ascii="Calibri Light" w:eastAsia="新細明體" w:hAnsi="Calibri Light"/>
      <w:sz w:val="36"/>
      <w:szCs w:val="36"/>
    </w:rPr>
  </w:style>
  <w:style w:type="paragraph" w:styleId="7">
    <w:name w:val="heading 7"/>
    <w:basedOn w:val="ac"/>
    <w:next w:val="ac"/>
    <w:link w:val="70"/>
    <w:uiPriority w:val="9"/>
    <w:unhideWhenUsed/>
    <w:qFormat/>
    <w:rsid w:val="00034FC7"/>
    <w:pPr>
      <w:keepNext/>
      <w:numPr>
        <w:ilvl w:val="6"/>
        <w:numId w:val="28"/>
      </w:numPr>
      <w:spacing w:line="720" w:lineRule="auto"/>
      <w:outlineLvl w:val="6"/>
    </w:pPr>
    <w:rPr>
      <w:rFonts w:ascii="Calibri Light" w:eastAsia="新細明體" w:hAnsi="Calibri Light"/>
      <w:b/>
      <w:bCs/>
      <w:sz w:val="36"/>
      <w:szCs w:val="36"/>
    </w:rPr>
  </w:style>
  <w:style w:type="paragraph" w:styleId="8">
    <w:name w:val="heading 8"/>
    <w:basedOn w:val="ac"/>
    <w:next w:val="ac"/>
    <w:link w:val="80"/>
    <w:uiPriority w:val="9"/>
    <w:unhideWhenUsed/>
    <w:qFormat/>
    <w:rsid w:val="00034FC7"/>
    <w:pPr>
      <w:keepNext/>
      <w:numPr>
        <w:ilvl w:val="7"/>
        <w:numId w:val="28"/>
      </w:numPr>
      <w:spacing w:line="720" w:lineRule="auto"/>
      <w:outlineLvl w:val="7"/>
    </w:pPr>
    <w:rPr>
      <w:rFonts w:ascii="Calibri Light" w:eastAsia="新細明體" w:hAnsi="Calibri Light"/>
      <w:sz w:val="36"/>
      <w:szCs w:val="36"/>
    </w:rPr>
  </w:style>
  <w:style w:type="paragraph" w:styleId="9">
    <w:name w:val="heading 9"/>
    <w:basedOn w:val="ac"/>
    <w:next w:val="ac"/>
    <w:link w:val="90"/>
    <w:uiPriority w:val="9"/>
    <w:unhideWhenUsed/>
    <w:qFormat/>
    <w:rsid w:val="00034FC7"/>
    <w:pPr>
      <w:keepNext/>
      <w:numPr>
        <w:ilvl w:val="8"/>
        <w:numId w:val="28"/>
      </w:numPr>
      <w:spacing w:line="720" w:lineRule="auto"/>
      <w:outlineLvl w:val="8"/>
    </w:pPr>
    <w:rPr>
      <w:rFonts w:ascii="Calibri Light" w:eastAsia="新細明體" w:hAnsi="Calibri Light"/>
      <w:sz w:val="36"/>
      <w:szCs w:val="36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customStyle="1" w:styleId="af0">
    <w:name w:val="標題(中)"/>
    <w:basedOn w:val="ac"/>
    <w:uiPriority w:val="25"/>
    <w:qFormat/>
    <w:rsid w:val="00034FC7"/>
    <w:pPr>
      <w:jc w:val="center"/>
    </w:pPr>
    <w:rPr>
      <w:b/>
      <w:spacing w:val="5"/>
      <w:kern w:val="28"/>
      <w:sz w:val="36"/>
      <w:szCs w:val="36"/>
    </w:rPr>
  </w:style>
  <w:style w:type="paragraph" w:customStyle="1" w:styleId="a0">
    <w:name w:val="第一章 標題"/>
    <w:basedOn w:val="ac"/>
    <w:next w:val="af1"/>
    <w:link w:val="af2"/>
    <w:uiPriority w:val="10"/>
    <w:qFormat/>
    <w:rsid w:val="00034FC7"/>
    <w:pPr>
      <w:keepNext/>
      <w:pageBreakBefore/>
      <w:widowControl/>
      <w:numPr>
        <w:numId w:val="40"/>
      </w:numPr>
      <w:spacing w:beforeLines="50" w:before="50" w:afterLines="25" w:after="25" w:line="480" w:lineRule="exact"/>
      <w:outlineLvl w:val="0"/>
    </w:pPr>
    <w:rPr>
      <w:b/>
      <w:kern w:val="0"/>
      <w:sz w:val="32"/>
      <w:szCs w:val="28"/>
      <w:lang w:val="x-none" w:eastAsia="x-none"/>
    </w:rPr>
  </w:style>
  <w:style w:type="paragraph" w:customStyle="1" w:styleId="a3">
    <w:name w:val="第一節 標題"/>
    <w:basedOn w:val="ac"/>
    <w:next w:val="af3"/>
    <w:link w:val="af4"/>
    <w:uiPriority w:val="11"/>
    <w:qFormat/>
    <w:rsid w:val="00034FC7"/>
    <w:pPr>
      <w:keepNext/>
      <w:widowControl/>
      <w:numPr>
        <w:ilvl w:val="1"/>
        <w:numId w:val="40"/>
      </w:numPr>
      <w:spacing w:beforeLines="50" w:before="50" w:afterLines="25" w:after="25" w:line="480" w:lineRule="exact"/>
      <w:outlineLvl w:val="1"/>
    </w:pPr>
    <w:rPr>
      <w:kern w:val="0"/>
      <w:szCs w:val="20"/>
      <w:lang w:val="x-none" w:eastAsia="x-none"/>
    </w:rPr>
  </w:style>
  <w:style w:type="paragraph" w:customStyle="1" w:styleId="af5">
    <w:name w:val="標題(大)"/>
    <w:basedOn w:val="ac"/>
    <w:uiPriority w:val="25"/>
    <w:qFormat/>
    <w:rsid w:val="00034FC7"/>
    <w:pPr>
      <w:jc w:val="center"/>
    </w:pPr>
    <w:rPr>
      <w:b/>
      <w:sz w:val="48"/>
      <w:szCs w:val="48"/>
    </w:rPr>
  </w:style>
  <w:style w:type="character" w:customStyle="1" w:styleId="af2">
    <w:name w:val="第一章 標題 字元"/>
    <w:link w:val="a0"/>
    <w:uiPriority w:val="10"/>
    <w:rsid w:val="00034FC7"/>
    <w:rPr>
      <w:rFonts w:ascii="Times New Roman" w:eastAsia="標楷體" w:hAnsi="Times New Roman"/>
      <w:b/>
      <w:sz w:val="32"/>
      <w:szCs w:val="28"/>
      <w:lang w:val="x-none" w:eastAsia="x-none"/>
    </w:rPr>
  </w:style>
  <w:style w:type="paragraph" w:customStyle="1" w:styleId="a4">
    <w:name w:val="一、 標題"/>
    <w:basedOn w:val="ac"/>
    <w:next w:val="af6"/>
    <w:link w:val="af7"/>
    <w:uiPriority w:val="12"/>
    <w:qFormat/>
    <w:rsid w:val="00034FC7"/>
    <w:pPr>
      <w:keepNext/>
      <w:widowControl/>
      <w:numPr>
        <w:ilvl w:val="2"/>
        <w:numId w:val="40"/>
      </w:numPr>
      <w:spacing w:beforeLines="50" w:before="50" w:afterLines="25" w:after="25" w:line="480" w:lineRule="exact"/>
      <w:outlineLvl w:val="2"/>
    </w:pPr>
    <w:rPr>
      <w:kern w:val="0"/>
      <w:szCs w:val="20"/>
      <w:lang w:val="x-none" w:eastAsia="x-none"/>
    </w:rPr>
  </w:style>
  <w:style w:type="character" w:customStyle="1" w:styleId="af4">
    <w:name w:val="第一節 標題 字元"/>
    <w:link w:val="a3"/>
    <w:uiPriority w:val="11"/>
    <w:rsid w:val="00034FC7"/>
    <w:rPr>
      <w:rFonts w:ascii="Times New Roman" w:eastAsia="標楷體" w:hAnsi="Times New Roman"/>
      <w:sz w:val="28"/>
      <w:lang w:val="x-none" w:eastAsia="x-none"/>
    </w:rPr>
  </w:style>
  <w:style w:type="paragraph" w:customStyle="1" w:styleId="a5">
    <w:name w:val="(一) 標題"/>
    <w:basedOn w:val="ac"/>
    <w:next w:val="af8"/>
    <w:link w:val="af9"/>
    <w:qFormat/>
    <w:rsid w:val="00034FC7"/>
    <w:pPr>
      <w:widowControl/>
      <w:numPr>
        <w:ilvl w:val="3"/>
        <w:numId w:val="40"/>
      </w:numPr>
      <w:overflowPunct w:val="0"/>
      <w:spacing w:beforeLines="50" w:before="50" w:afterLines="25" w:after="25" w:line="480" w:lineRule="exact"/>
      <w:outlineLvl w:val="3"/>
    </w:pPr>
    <w:rPr>
      <w:kern w:val="0"/>
      <w:szCs w:val="20"/>
      <w:lang w:val="x-none"/>
    </w:rPr>
  </w:style>
  <w:style w:type="character" w:customStyle="1" w:styleId="af7">
    <w:name w:val="一、 標題 字元"/>
    <w:link w:val="a4"/>
    <w:uiPriority w:val="12"/>
    <w:rsid w:val="00034FC7"/>
    <w:rPr>
      <w:rFonts w:ascii="Times New Roman" w:eastAsia="標楷體" w:hAnsi="Times New Roman"/>
      <w:sz w:val="28"/>
      <w:lang w:val="x-none" w:eastAsia="x-none"/>
    </w:rPr>
  </w:style>
  <w:style w:type="paragraph" w:customStyle="1" w:styleId="10">
    <w:name w:val="1. 標題"/>
    <w:basedOn w:val="ac"/>
    <w:next w:val="1b"/>
    <w:link w:val="1c"/>
    <w:uiPriority w:val="14"/>
    <w:qFormat/>
    <w:rsid w:val="00034FC7"/>
    <w:pPr>
      <w:numPr>
        <w:ilvl w:val="4"/>
        <w:numId w:val="40"/>
      </w:numPr>
      <w:spacing w:beforeLines="50" w:before="190" w:afterLines="25" w:after="95" w:line="480" w:lineRule="exact"/>
      <w:outlineLvl w:val="4"/>
    </w:pPr>
    <w:rPr>
      <w:kern w:val="0"/>
      <w:szCs w:val="20"/>
      <w:lang w:val="x-none"/>
    </w:rPr>
  </w:style>
  <w:style w:type="character" w:customStyle="1" w:styleId="af9">
    <w:name w:val="(一) 標題 字元"/>
    <w:link w:val="a5"/>
    <w:rsid w:val="00034FC7"/>
    <w:rPr>
      <w:rFonts w:ascii="Times New Roman" w:eastAsia="標楷體" w:hAnsi="Times New Roman"/>
      <w:sz w:val="28"/>
      <w:lang w:val="x-none"/>
    </w:rPr>
  </w:style>
  <w:style w:type="character" w:customStyle="1" w:styleId="1c">
    <w:name w:val="1. 標題 字元"/>
    <w:link w:val="10"/>
    <w:uiPriority w:val="14"/>
    <w:rsid w:val="00034FC7"/>
    <w:rPr>
      <w:rFonts w:ascii="Times New Roman" w:eastAsia="標楷體" w:hAnsi="Times New Roman"/>
      <w:sz w:val="28"/>
      <w:lang w:val="x-none"/>
    </w:rPr>
  </w:style>
  <w:style w:type="paragraph" w:customStyle="1" w:styleId="A6">
    <w:name w:val="A. 標題"/>
    <w:basedOn w:val="ac"/>
    <w:next w:val="Afa"/>
    <w:link w:val="Afb"/>
    <w:uiPriority w:val="16"/>
    <w:qFormat/>
    <w:rsid w:val="00034FC7"/>
    <w:pPr>
      <w:numPr>
        <w:ilvl w:val="6"/>
        <w:numId w:val="40"/>
      </w:numPr>
      <w:spacing w:beforeLines="50" w:before="190" w:afterLines="25" w:after="95" w:line="480" w:lineRule="exact"/>
      <w:outlineLvl w:val="6"/>
    </w:pPr>
    <w:rPr>
      <w:kern w:val="0"/>
      <w:szCs w:val="20"/>
      <w:lang w:val="x-none"/>
    </w:rPr>
  </w:style>
  <w:style w:type="paragraph" w:customStyle="1" w:styleId="a8">
    <w:name w:val="a. 標題"/>
    <w:basedOn w:val="ac"/>
    <w:next w:val="afc"/>
    <w:link w:val="afd"/>
    <w:uiPriority w:val="17"/>
    <w:qFormat/>
    <w:rsid w:val="00034FC7"/>
    <w:pPr>
      <w:numPr>
        <w:ilvl w:val="8"/>
        <w:numId w:val="40"/>
      </w:numPr>
      <w:spacing w:beforeLines="50" w:before="190" w:afterLines="25" w:after="95" w:line="480" w:lineRule="exact"/>
      <w:outlineLvl w:val="8"/>
    </w:pPr>
    <w:rPr>
      <w:kern w:val="0"/>
      <w:szCs w:val="20"/>
      <w:lang w:val="x-none"/>
    </w:rPr>
  </w:style>
  <w:style w:type="paragraph" w:customStyle="1" w:styleId="A7">
    <w:name w:val="(A) 標題"/>
    <w:aliases w:val="標題8"/>
    <w:basedOn w:val="ac"/>
    <w:next w:val="Afe"/>
    <w:link w:val="Aff"/>
    <w:uiPriority w:val="18"/>
    <w:qFormat/>
    <w:rsid w:val="00034FC7"/>
    <w:pPr>
      <w:numPr>
        <w:ilvl w:val="7"/>
        <w:numId w:val="40"/>
      </w:numPr>
      <w:spacing w:beforeLines="50" w:before="190" w:afterLines="25" w:after="95" w:line="480" w:lineRule="exact"/>
      <w:outlineLvl w:val="7"/>
    </w:pPr>
    <w:rPr>
      <w:kern w:val="0"/>
      <w:szCs w:val="20"/>
      <w:lang w:val="x-none"/>
    </w:rPr>
  </w:style>
  <w:style w:type="character" w:customStyle="1" w:styleId="Afb">
    <w:name w:val="A. 標題 字元"/>
    <w:link w:val="A6"/>
    <w:uiPriority w:val="16"/>
    <w:qFormat/>
    <w:rsid w:val="00034FC7"/>
    <w:rPr>
      <w:rFonts w:ascii="Times New Roman" w:eastAsia="標楷體" w:hAnsi="Times New Roman"/>
      <w:sz w:val="28"/>
      <w:lang w:val="x-none"/>
    </w:rPr>
  </w:style>
  <w:style w:type="paragraph" w:customStyle="1" w:styleId="11">
    <w:name w:val="(1) 標題"/>
    <w:basedOn w:val="ac"/>
    <w:next w:val="1d"/>
    <w:link w:val="1e"/>
    <w:uiPriority w:val="15"/>
    <w:qFormat/>
    <w:rsid w:val="00034FC7"/>
    <w:pPr>
      <w:numPr>
        <w:ilvl w:val="5"/>
        <w:numId w:val="40"/>
      </w:numPr>
      <w:spacing w:beforeLines="50" w:before="190" w:afterLines="25" w:after="95" w:line="480" w:lineRule="exact"/>
      <w:outlineLvl w:val="5"/>
    </w:pPr>
    <w:rPr>
      <w:kern w:val="0"/>
      <w:szCs w:val="20"/>
      <w:lang w:val="x-none"/>
    </w:rPr>
  </w:style>
  <w:style w:type="character" w:customStyle="1" w:styleId="Aff">
    <w:name w:val="(A) 標題 字元"/>
    <w:link w:val="A7"/>
    <w:uiPriority w:val="18"/>
    <w:qFormat/>
    <w:rsid w:val="00034FC7"/>
    <w:rPr>
      <w:rFonts w:ascii="Times New Roman" w:eastAsia="標楷體" w:hAnsi="Times New Roman"/>
      <w:sz w:val="28"/>
      <w:lang w:val="x-none"/>
    </w:rPr>
  </w:style>
  <w:style w:type="paragraph" w:styleId="aff0">
    <w:name w:val="header"/>
    <w:basedOn w:val="ac"/>
    <w:link w:val="aff1"/>
    <w:uiPriority w:val="99"/>
    <w:unhideWhenUsed/>
    <w:rsid w:val="00034F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d">
    <w:name w:val="a. 標題 字元"/>
    <w:link w:val="a8"/>
    <w:uiPriority w:val="17"/>
    <w:qFormat/>
    <w:rsid w:val="00034FC7"/>
    <w:rPr>
      <w:rFonts w:ascii="Times New Roman" w:eastAsia="標楷體" w:hAnsi="Times New Roman"/>
      <w:sz w:val="28"/>
      <w:lang w:val="x-none"/>
    </w:rPr>
  </w:style>
  <w:style w:type="character" w:customStyle="1" w:styleId="1e">
    <w:name w:val="(1) 標題 字元"/>
    <w:link w:val="11"/>
    <w:uiPriority w:val="15"/>
    <w:rsid w:val="00034FC7"/>
    <w:rPr>
      <w:rFonts w:ascii="Times New Roman" w:eastAsia="標楷體" w:hAnsi="Times New Roman"/>
      <w:sz w:val="28"/>
      <w:lang w:val="x-none"/>
    </w:rPr>
  </w:style>
  <w:style w:type="character" w:customStyle="1" w:styleId="aff1">
    <w:name w:val="頁首 字元"/>
    <w:link w:val="aff0"/>
    <w:uiPriority w:val="99"/>
    <w:rsid w:val="00034FC7"/>
    <w:rPr>
      <w:rFonts w:ascii="Times New Roman" w:eastAsia="標楷體" w:hAnsi="Times New Roman"/>
      <w:kern w:val="2"/>
      <w:lang w:val="x-none" w:eastAsia="x-none"/>
    </w:rPr>
  </w:style>
  <w:style w:type="paragraph" w:styleId="aff2">
    <w:name w:val="footer"/>
    <w:basedOn w:val="aff3"/>
    <w:link w:val="aff4"/>
    <w:uiPriority w:val="99"/>
    <w:unhideWhenUsed/>
    <w:rsid w:val="00034FC7"/>
    <w:rPr>
      <w:sz w:val="24"/>
    </w:rPr>
  </w:style>
  <w:style w:type="character" w:customStyle="1" w:styleId="aff4">
    <w:name w:val="頁尾 字元"/>
    <w:link w:val="aff2"/>
    <w:uiPriority w:val="99"/>
    <w:rsid w:val="00034FC7"/>
    <w:rPr>
      <w:rFonts w:ascii="Times New Roman" w:eastAsia="標楷體" w:hAnsi="Times New Roman"/>
      <w:kern w:val="2"/>
      <w:sz w:val="24"/>
      <w:szCs w:val="24"/>
    </w:rPr>
  </w:style>
  <w:style w:type="paragraph" w:customStyle="1" w:styleId="af1">
    <w:name w:val="第一章 內文"/>
    <w:basedOn w:val="ac"/>
    <w:uiPriority w:val="10"/>
    <w:qFormat/>
    <w:rsid w:val="00034FC7"/>
    <w:pPr>
      <w:widowControl/>
      <w:overflowPunct w:val="0"/>
      <w:spacing w:beforeLines="25" w:before="25" w:afterLines="25" w:after="25" w:line="480" w:lineRule="exact"/>
      <w:ind w:leftChars="305" w:left="305" w:firstLineChars="200" w:firstLine="200"/>
    </w:pPr>
    <w:rPr>
      <w:kern w:val="0"/>
      <w:szCs w:val="20"/>
      <w:lang w:val="x-none" w:eastAsia="x-none"/>
    </w:rPr>
  </w:style>
  <w:style w:type="paragraph" w:customStyle="1" w:styleId="af3">
    <w:name w:val="第一節 內文"/>
    <w:basedOn w:val="ac"/>
    <w:link w:val="aff5"/>
    <w:uiPriority w:val="11"/>
    <w:qFormat/>
    <w:rsid w:val="00034FC7"/>
    <w:pPr>
      <w:widowControl/>
      <w:overflowPunct w:val="0"/>
      <w:spacing w:beforeLines="25" w:before="25" w:afterLines="25" w:after="25" w:line="480" w:lineRule="exact"/>
      <w:ind w:leftChars="305" w:left="305" w:firstLineChars="200" w:firstLine="200"/>
    </w:pPr>
    <w:rPr>
      <w:lang w:val="x-none" w:eastAsia="x-none"/>
    </w:rPr>
  </w:style>
  <w:style w:type="paragraph" w:customStyle="1" w:styleId="af6">
    <w:name w:val="一、 內文"/>
    <w:basedOn w:val="ac"/>
    <w:link w:val="aff6"/>
    <w:uiPriority w:val="12"/>
    <w:qFormat/>
    <w:rsid w:val="00034FC7"/>
    <w:pPr>
      <w:widowControl/>
      <w:spacing w:beforeLines="25" w:before="25" w:afterLines="25" w:after="25" w:line="480" w:lineRule="exact"/>
      <w:ind w:leftChars="405" w:left="405" w:firstLineChars="200" w:firstLine="200"/>
    </w:pPr>
    <w:rPr>
      <w:kern w:val="0"/>
      <w:szCs w:val="20"/>
      <w:lang w:val="x-none"/>
    </w:rPr>
  </w:style>
  <w:style w:type="paragraph" w:customStyle="1" w:styleId="af8">
    <w:name w:val="(一) 內文"/>
    <w:basedOn w:val="ac"/>
    <w:link w:val="aff7"/>
    <w:uiPriority w:val="13"/>
    <w:qFormat/>
    <w:rsid w:val="00034FC7"/>
    <w:pPr>
      <w:widowControl/>
      <w:overflowPunct w:val="0"/>
      <w:spacing w:beforeLines="25" w:before="25" w:afterLines="25" w:after="25" w:line="480" w:lineRule="exact"/>
      <w:ind w:leftChars="505" w:left="505" w:firstLineChars="200" w:firstLine="200"/>
    </w:pPr>
    <w:rPr>
      <w:lang w:val="x-none"/>
    </w:rPr>
  </w:style>
  <w:style w:type="paragraph" w:customStyle="1" w:styleId="1b">
    <w:name w:val="1. 內文"/>
    <w:basedOn w:val="ac"/>
    <w:link w:val="1f"/>
    <w:uiPriority w:val="14"/>
    <w:qFormat/>
    <w:rsid w:val="00034FC7"/>
    <w:pPr>
      <w:widowControl/>
      <w:spacing w:beforeLines="25" w:before="25" w:afterLines="25" w:after="25" w:line="480" w:lineRule="exact"/>
      <w:ind w:leftChars="605" w:left="605" w:firstLineChars="200" w:firstLine="200"/>
    </w:pPr>
    <w:rPr>
      <w:lang w:val="x-none"/>
    </w:rPr>
  </w:style>
  <w:style w:type="paragraph" w:customStyle="1" w:styleId="1d">
    <w:name w:val="(1) 內文"/>
    <w:basedOn w:val="ac"/>
    <w:link w:val="1f0"/>
    <w:uiPriority w:val="15"/>
    <w:qFormat/>
    <w:rsid w:val="00034FC7"/>
    <w:pPr>
      <w:widowControl/>
      <w:overflowPunct w:val="0"/>
      <w:spacing w:beforeLines="25" w:before="25" w:afterLines="25" w:after="25" w:line="480" w:lineRule="exact"/>
      <w:ind w:leftChars="705" w:left="705" w:firstLineChars="200" w:firstLine="200"/>
    </w:pPr>
    <w:rPr>
      <w:lang w:val="x-none" w:eastAsia="x-none"/>
    </w:rPr>
  </w:style>
  <w:style w:type="paragraph" w:customStyle="1" w:styleId="Afa">
    <w:name w:val="A. 內文"/>
    <w:basedOn w:val="ac"/>
    <w:link w:val="Aff8"/>
    <w:uiPriority w:val="6"/>
    <w:qFormat/>
    <w:rsid w:val="00034FC7"/>
    <w:pPr>
      <w:widowControl/>
      <w:overflowPunct w:val="0"/>
      <w:spacing w:beforeLines="25" w:before="25" w:afterLines="25" w:after="25" w:line="480" w:lineRule="exact"/>
      <w:ind w:leftChars="805" w:left="805" w:firstLineChars="200" w:firstLine="200"/>
      <w:jc w:val="both"/>
    </w:pPr>
    <w:rPr>
      <w:kern w:val="0"/>
      <w:szCs w:val="20"/>
      <w:lang w:val="x-none"/>
    </w:rPr>
  </w:style>
  <w:style w:type="paragraph" w:customStyle="1" w:styleId="Afe">
    <w:name w:val="(A) 內文"/>
    <w:basedOn w:val="ac"/>
    <w:uiPriority w:val="17"/>
    <w:qFormat/>
    <w:rsid w:val="00034FC7"/>
    <w:pPr>
      <w:widowControl/>
      <w:overflowPunct w:val="0"/>
      <w:spacing w:beforeLines="25" w:before="25" w:afterLines="25" w:after="25" w:line="480" w:lineRule="exact"/>
      <w:ind w:leftChars="905" w:left="905" w:firstLineChars="200" w:firstLine="200"/>
    </w:pPr>
    <w:rPr>
      <w:kern w:val="0"/>
      <w:szCs w:val="20"/>
      <w:lang w:val="x-none"/>
    </w:rPr>
  </w:style>
  <w:style w:type="paragraph" w:customStyle="1" w:styleId="afc">
    <w:name w:val="a. 內文"/>
    <w:basedOn w:val="ac"/>
    <w:uiPriority w:val="18"/>
    <w:qFormat/>
    <w:rsid w:val="00034FC7"/>
    <w:pPr>
      <w:widowControl/>
      <w:overflowPunct w:val="0"/>
      <w:spacing w:beforeLines="25" w:before="25" w:afterLines="25" w:after="25" w:line="480" w:lineRule="exact"/>
      <w:ind w:leftChars="1005" w:left="1005" w:firstLineChars="200" w:firstLine="200"/>
    </w:pPr>
    <w:rPr>
      <w:kern w:val="0"/>
      <w:szCs w:val="20"/>
      <w:lang w:val="x-none"/>
    </w:rPr>
  </w:style>
  <w:style w:type="paragraph" w:customStyle="1" w:styleId="16">
    <w:name w:val="第一章 內文項目1"/>
    <w:basedOn w:val="ac"/>
    <w:uiPriority w:val="10"/>
    <w:qFormat/>
    <w:rsid w:val="00034FC7"/>
    <w:pPr>
      <w:numPr>
        <w:numId w:val="22"/>
      </w:numPr>
      <w:spacing w:beforeLines="25" w:before="25" w:afterLines="25" w:after="25" w:line="480" w:lineRule="exact"/>
      <w:ind w:leftChars="305" w:left="305" w:hangingChars="100" w:hanging="100"/>
    </w:pPr>
    <w:rPr>
      <w:kern w:val="0"/>
      <w:szCs w:val="20"/>
      <w:lang w:val="x-none" w:eastAsia="x-none"/>
    </w:rPr>
  </w:style>
  <w:style w:type="paragraph" w:customStyle="1" w:styleId="22">
    <w:name w:val="第一章 內文項目2"/>
    <w:basedOn w:val="ac"/>
    <w:uiPriority w:val="10"/>
    <w:qFormat/>
    <w:rsid w:val="00034FC7"/>
    <w:pPr>
      <w:numPr>
        <w:numId w:val="23"/>
      </w:numPr>
      <w:spacing w:beforeLines="25" w:before="25" w:afterLines="25" w:after="25" w:line="480" w:lineRule="exact"/>
      <w:ind w:leftChars="405" w:left="405" w:hangingChars="100" w:hanging="100"/>
    </w:pPr>
    <w:rPr>
      <w:kern w:val="0"/>
      <w:szCs w:val="20"/>
      <w:lang w:val="x-none" w:eastAsia="x-none"/>
    </w:rPr>
  </w:style>
  <w:style w:type="paragraph" w:customStyle="1" w:styleId="17">
    <w:name w:val="第一節 內文項目1"/>
    <w:basedOn w:val="ac"/>
    <w:uiPriority w:val="11"/>
    <w:qFormat/>
    <w:rsid w:val="00034FC7"/>
    <w:pPr>
      <w:numPr>
        <w:numId w:val="24"/>
      </w:numPr>
      <w:spacing w:beforeLines="25" w:before="25" w:afterLines="25" w:after="25" w:line="480" w:lineRule="exact"/>
      <w:ind w:leftChars="305" w:left="305" w:hangingChars="100" w:hanging="100"/>
    </w:pPr>
    <w:rPr>
      <w:kern w:val="0"/>
      <w:szCs w:val="20"/>
      <w:lang w:val="x-none" w:eastAsia="x-none"/>
    </w:rPr>
  </w:style>
  <w:style w:type="paragraph" w:customStyle="1" w:styleId="21">
    <w:name w:val="第一節 內文項目2"/>
    <w:basedOn w:val="ac"/>
    <w:uiPriority w:val="11"/>
    <w:qFormat/>
    <w:rsid w:val="00034FC7"/>
    <w:pPr>
      <w:numPr>
        <w:numId w:val="25"/>
      </w:numPr>
      <w:spacing w:beforeLines="25" w:before="25" w:afterLines="25" w:after="25" w:line="480" w:lineRule="exact"/>
      <w:ind w:leftChars="405" w:left="405" w:hangingChars="100" w:hanging="100"/>
    </w:pPr>
    <w:rPr>
      <w:kern w:val="0"/>
      <w:szCs w:val="20"/>
      <w:lang w:val="x-none" w:eastAsia="x-none"/>
    </w:rPr>
  </w:style>
  <w:style w:type="paragraph" w:customStyle="1" w:styleId="14">
    <w:name w:val="一、 內文項目1"/>
    <w:basedOn w:val="ac"/>
    <w:uiPriority w:val="12"/>
    <w:qFormat/>
    <w:rsid w:val="00034FC7"/>
    <w:pPr>
      <w:numPr>
        <w:numId w:val="16"/>
      </w:numPr>
      <w:spacing w:beforeLines="25" w:before="25" w:afterLines="25" w:after="25" w:line="480" w:lineRule="exact"/>
      <w:ind w:leftChars="405" w:left="405" w:hangingChars="100" w:hanging="100"/>
    </w:pPr>
    <w:rPr>
      <w:kern w:val="0"/>
      <w:szCs w:val="20"/>
      <w:lang w:val="x-none" w:eastAsia="x-none"/>
    </w:rPr>
  </w:style>
  <w:style w:type="paragraph" w:customStyle="1" w:styleId="18">
    <w:name w:val="(一) 內文項目1"/>
    <w:basedOn w:val="ac"/>
    <w:uiPriority w:val="13"/>
    <w:qFormat/>
    <w:rsid w:val="00034FC7"/>
    <w:pPr>
      <w:numPr>
        <w:numId w:val="7"/>
      </w:numPr>
      <w:spacing w:beforeLines="25" w:before="25" w:afterLines="25" w:after="25" w:line="480" w:lineRule="exact"/>
      <w:ind w:leftChars="505" w:left="505" w:hangingChars="100" w:hanging="100"/>
    </w:pPr>
    <w:rPr>
      <w:kern w:val="0"/>
      <w:szCs w:val="20"/>
      <w:lang w:val="x-none" w:eastAsia="x-none"/>
    </w:rPr>
  </w:style>
  <w:style w:type="paragraph" w:customStyle="1" w:styleId="23">
    <w:name w:val="(一) 內文項目2"/>
    <w:basedOn w:val="ac"/>
    <w:uiPriority w:val="13"/>
    <w:qFormat/>
    <w:rsid w:val="00034FC7"/>
    <w:pPr>
      <w:numPr>
        <w:numId w:val="8"/>
      </w:numPr>
      <w:spacing w:beforeLines="25" w:before="95" w:afterLines="25" w:after="95" w:line="480" w:lineRule="exact"/>
      <w:ind w:leftChars="605" w:left="605" w:hangingChars="100" w:hanging="100"/>
    </w:pPr>
    <w:rPr>
      <w:kern w:val="0"/>
      <w:szCs w:val="20"/>
      <w:lang w:val="x-none" w:eastAsia="x-none"/>
    </w:rPr>
  </w:style>
  <w:style w:type="paragraph" w:customStyle="1" w:styleId="110">
    <w:name w:val="1. 內文項目1"/>
    <w:basedOn w:val="ac"/>
    <w:uiPriority w:val="14"/>
    <w:qFormat/>
    <w:rsid w:val="00034FC7"/>
    <w:pPr>
      <w:numPr>
        <w:numId w:val="9"/>
      </w:numPr>
      <w:spacing w:beforeLines="25" w:before="25" w:afterLines="25" w:after="25" w:line="480" w:lineRule="exact"/>
      <w:ind w:leftChars="605" w:left="605" w:hangingChars="100" w:hanging="100"/>
    </w:pPr>
    <w:rPr>
      <w:kern w:val="0"/>
      <w:szCs w:val="20"/>
      <w:lang w:val="x-none" w:eastAsia="x-none"/>
    </w:rPr>
  </w:style>
  <w:style w:type="paragraph" w:customStyle="1" w:styleId="120">
    <w:name w:val="1. 內文項目2"/>
    <w:basedOn w:val="ac"/>
    <w:uiPriority w:val="14"/>
    <w:qFormat/>
    <w:rsid w:val="00034FC7"/>
    <w:pPr>
      <w:numPr>
        <w:numId w:val="10"/>
      </w:numPr>
      <w:spacing w:beforeLines="25" w:before="25" w:afterLines="25" w:after="25" w:line="480" w:lineRule="exact"/>
      <w:ind w:leftChars="705" w:left="705" w:hangingChars="100" w:hanging="100"/>
    </w:pPr>
    <w:rPr>
      <w:kern w:val="0"/>
      <w:szCs w:val="20"/>
      <w:lang w:val="x-none" w:eastAsia="x-none"/>
    </w:rPr>
  </w:style>
  <w:style w:type="paragraph" w:customStyle="1" w:styleId="111">
    <w:name w:val="(1) 內文項目1"/>
    <w:basedOn w:val="ac"/>
    <w:uiPriority w:val="15"/>
    <w:qFormat/>
    <w:rsid w:val="00034FC7"/>
    <w:pPr>
      <w:numPr>
        <w:numId w:val="2"/>
      </w:numPr>
      <w:spacing w:beforeLines="25" w:before="25" w:afterLines="25" w:after="25" w:line="480" w:lineRule="exact"/>
      <w:ind w:leftChars="705" w:left="705" w:hangingChars="100" w:hanging="100"/>
    </w:pPr>
    <w:rPr>
      <w:kern w:val="0"/>
      <w:szCs w:val="20"/>
      <w:lang w:val="x-none" w:eastAsia="x-none"/>
    </w:rPr>
  </w:style>
  <w:style w:type="paragraph" w:customStyle="1" w:styleId="12">
    <w:name w:val="(1) 內文項目2"/>
    <w:basedOn w:val="ac"/>
    <w:uiPriority w:val="15"/>
    <w:qFormat/>
    <w:rsid w:val="00034FC7"/>
    <w:pPr>
      <w:numPr>
        <w:numId w:val="3"/>
      </w:numPr>
      <w:spacing w:beforeLines="25" w:before="25" w:afterLines="25" w:after="25" w:line="480" w:lineRule="exact"/>
      <w:ind w:leftChars="805" w:left="805" w:hangingChars="100" w:hanging="100"/>
    </w:pPr>
    <w:rPr>
      <w:kern w:val="0"/>
      <w:szCs w:val="20"/>
      <w:lang w:val="x-none" w:eastAsia="x-none"/>
    </w:rPr>
  </w:style>
  <w:style w:type="paragraph" w:customStyle="1" w:styleId="A10">
    <w:name w:val="A. 內文項目1"/>
    <w:basedOn w:val="ac"/>
    <w:uiPriority w:val="16"/>
    <w:qFormat/>
    <w:rsid w:val="00034FC7"/>
    <w:pPr>
      <w:numPr>
        <w:numId w:val="11"/>
      </w:numPr>
      <w:spacing w:beforeLines="25" w:before="25" w:afterLines="25" w:after="25" w:line="480" w:lineRule="exact"/>
      <w:ind w:leftChars="805" w:left="805" w:hangingChars="100" w:hanging="100"/>
    </w:pPr>
    <w:rPr>
      <w:kern w:val="0"/>
      <w:szCs w:val="20"/>
      <w:lang w:val="x-none" w:eastAsia="x-none"/>
    </w:rPr>
  </w:style>
  <w:style w:type="paragraph" w:customStyle="1" w:styleId="A21">
    <w:name w:val="A. 內文項目2"/>
    <w:basedOn w:val="ac"/>
    <w:uiPriority w:val="16"/>
    <w:qFormat/>
    <w:rsid w:val="00034FC7"/>
    <w:pPr>
      <w:numPr>
        <w:numId w:val="13"/>
      </w:numPr>
      <w:spacing w:beforeLines="25" w:before="25" w:afterLines="25" w:after="25" w:line="480" w:lineRule="exact"/>
      <w:ind w:leftChars="905" w:left="905" w:hangingChars="100" w:hanging="100"/>
    </w:pPr>
    <w:rPr>
      <w:kern w:val="0"/>
      <w:szCs w:val="20"/>
      <w:lang w:val="x-none" w:eastAsia="x-none"/>
    </w:rPr>
  </w:style>
  <w:style w:type="paragraph" w:customStyle="1" w:styleId="A11">
    <w:name w:val="(A) 內文項目1"/>
    <w:basedOn w:val="ac"/>
    <w:uiPriority w:val="17"/>
    <w:qFormat/>
    <w:rsid w:val="00034FC7"/>
    <w:pPr>
      <w:numPr>
        <w:numId w:val="4"/>
      </w:numPr>
      <w:spacing w:beforeLines="25" w:before="25" w:afterLines="25" w:after="25" w:line="480" w:lineRule="exact"/>
      <w:ind w:leftChars="905" w:left="905" w:hangingChars="100" w:hanging="100"/>
    </w:pPr>
    <w:rPr>
      <w:kern w:val="0"/>
      <w:szCs w:val="20"/>
      <w:lang w:val="x-none" w:eastAsia="x-none"/>
    </w:rPr>
  </w:style>
  <w:style w:type="paragraph" w:customStyle="1" w:styleId="A20">
    <w:name w:val="(A) 內文項目2"/>
    <w:basedOn w:val="ac"/>
    <w:uiPriority w:val="17"/>
    <w:qFormat/>
    <w:rsid w:val="00034FC7"/>
    <w:pPr>
      <w:numPr>
        <w:numId w:val="5"/>
      </w:numPr>
      <w:spacing w:beforeLines="25" w:before="25" w:afterLines="25" w:after="25" w:line="480" w:lineRule="exact"/>
      <w:ind w:leftChars="1005" w:left="1005" w:hangingChars="100" w:hanging="100"/>
    </w:pPr>
    <w:rPr>
      <w:kern w:val="0"/>
      <w:szCs w:val="20"/>
      <w:lang w:val="x-none" w:eastAsia="x-none"/>
    </w:rPr>
  </w:style>
  <w:style w:type="paragraph" w:customStyle="1" w:styleId="a1">
    <w:name w:val="a. 內文項目1"/>
    <w:basedOn w:val="ac"/>
    <w:uiPriority w:val="18"/>
    <w:qFormat/>
    <w:rsid w:val="00034FC7"/>
    <w:pPr>
      <w:numPr>
        <w:numId w:val="12"/>
      </w:numPr>
      <w:spacing w:beforeLines="25" w:before="25" w:afterLines="25" w:after="25" w:line="480" w:lineRule="exact"/>
      <w:ind w:leftChars="1005" w:left="1005" w:hangingChars="100" w:hanging="100"/>
    </w:pPr>
    <w:rPr>
      <w:kern w:val="0"/>
      <w:szCs w:val="20"/>
      <w:lang w:val="x-none" w:eastAsia="x-none"/>
    </w:rPr>
  </w:style>
  <w:style w:type="paragraph" w:customStyle="1" w:styleId="a2">
    <w:name w:val="a. 內文項目2"/>
    <w:basedOn w:val="ac"/>
    <w:uiPriority w:val="18"/>
    <w:qFormat/>
    <w:rsid w:val="00034FC7"/>
    <w:pPr>
      <w:numPr>
        <w:numId w:val="14"/>
      </w:numPr>
      <w:spacing w:beforeLines="25" w:before="25" w:afterLines="25" w:after="25" w:line="480" w:lineRule="exact"/>
      <w:ind w:leftChars="1105" w:left="1105" w:hangingChars="100" w:hanging="100"/>
    </w:pPr>
    <w:rPr>
      <w:kern w:val="0"/>
      <w:szCs w:val="20"/>
      <w:lang w:val="x-none" w:eastAsia="x-none"/>
    </w:rPr>
  </w:style>
  <w:style w:type="paragraph" w:customStyle="1" w:styleId="aff3">
    <w:name w:val="表格文字(圖置中)"/>
    <w:basedOn w:val="ac"/>
    <w:uiPriority w:val="24"/>
    <w:qFormat/>
    <w:rsid w:val="00034FC7"/>
    <w:pPr>
      <w:jc w:val="center"/>
    </w:pPr>
  </w:style>
  <w:style w:type="paragraph" w:customStyle="1" w:styleId="aff9">
    <w:name w:val="圖標題"/>
    <w:basedOn w:val="ac"/>
    <w:link w:val="affa"/>
    <w:uiPriority w:val="24"/>
    <w:qFormat/>
    <w:rsid w:val="00034FC7"/>
    <w:pPr>
      <w:spacing w:beforeLines="25" w:before="25" w:afterLines="50" w:after="50" w:line="400" w:lineRule="exact"/>
      <w:jc w:val="center"/>
    </w:pPr>
  </w:style>
  <w:style w:type="paragraph" w:styleId="affb">
    <w:name w:val="Document Map"/>
    <w:basedOn w:val="ac"/>
    <w:link w:val="affc"/>
    <w:uiPriority w:val="99"/>
    <w:semiHidden/>
    <w:unhideWhenUsed/>
    <w:rsid w:val="00034FC7"/>
    <w:rPr>
      <w:rFonts w:ascii="新細明體" w:eastAsia="新細明體"/>
      <w:sz w:val="18"/>
      <w:szCs w:val="18"/>
    </w:rPr>
  </w:style>
  <w:style w:type="table" w:styleId="affd">
    <w:name w:val="Table Grid"/>
    <w:basedOn w:val="ae"/>
    <w:rsid w:val="00034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e">
    <w:name w:val="表標題"/>
    <w:basedOn w:val="ac"/>
    <w:link w:val="afff"/>
    <w:uiPriority w:val="24"/>
    <w:qFormat/>
    <w:rsid w:val="00034FC7"/>
    <w:pPr>
      <w:keepNext/>
      <w:spacing w:beforeLines="100" w:before="100" w:afterLines="25" w:after="25"/>
      <w:jc w:val="center"/>
    </w:pPr>
  </w:style>
  <w:style w:type="paragraph" w:customStyle="1" w:styleId="afff0">
    <w:name w:val="表格文字(靠右)"/>
    <w:basedOn w:val="ac"/>
    <w:uiPriority w:val="24"/>
    <w:qFormat/>
    <w:rsid w:val="00034FC7"/>
    <w:pPr>
      <w:spacing w:line="400" w:lineRule="exact"/>
      <w:ind w:right="113"/>
      <w:jc w:val="right"/>
      <w:textAlignment w:val="auto"/>
    </w:pPr>
    <w:rPr>
      <w:rFonts w:cstheme="minorBidi"/>
      <w:szCs w:val="28"/>
    </w:rPr>
  </w:style>
  <w:style w:type="paragraph" w:customStyle="1" w:styleId="afff1">
    <w:name w:val="表格文字(靠左)"/>
    <w:basedOn w:val="ac"/>
    <w:uiPriority w:val="24"/>
    <w:qFormat/>
    <w:rsid w:val="00034FC7"/>
    <w:pPr>
      <w:widowControl/>
      <w:spacing w:line="400" w:lineRule="exact"/>
    </w:pPr>
    <w:rPr>
      <w:kern w:val="0"/>
      <w:szCs w:val="20"/>
      <w:lang w:val="x-none" w:eastAsia="x-none"/>
    </w:rPr>
  </w:style>
  <w:style w:type="paragraph" w:customStyle="1" w:styleId="afff2">
    <w:name w:val="表格文字(置中)"/>
    <w:basedOn w:val="ac"/>
    <w:uiPriority w:val="24"/>
    <w:qFormat/>
    <w:rsid w:val="00034FC7"/>
    <w:pPr>
      <w:widowControl/>
      <w:spacing w:line="400" w:lineRule="exact"/>
      <w:jc w:val="center"/>
    </w:pPr>
    <w:rPr>
      <w:kern w:val="0"/>
      <w:szCs w:val="20"/>
      <w:lang w:val="x-none" w:eastAsia="x-none"/>
    </w:rPr>
  </w:style>
  <w:style w:type="paragraph" w:customStyle="1" w:styleId="15">
    <w:name w:val="表格文字(1. 標題)"/>
    <w:basedOn w:val="ac"/>
    <w:uiPriority w:val="24"/>
    <w:qFormat/>
    <w:rsid w:val="00034FC7"/>
    <w:pPr>
      <w:numPr>
        <w:numId w:val="18"/>
      </w:numPr>
      <w:spacing w:line="400" w:lineRule="exact"/>
      <w:jc w:val="both"/>
    </w:pPr>
    <w:rPr>
      <w:kern w:val="0"/>
      <w:szCs w:val="20"/>
      <w:lang w:val="x-none" w:eastAsia="x-none"/>
    </w:rPr>
  </w:style>
  <w:style w:type="paragraph" w:customStyle="1" w:styleId="13">
    <w:name w:val="表格文字(項目1)"/>
    <w:basedOn w:val="ac"/>
    <w:uiPriority w:val="24"/>
    <w:qFormat/>
    <w:rsid w:val="00034FC7"/>
    <w:pPr>
      <w:numPr>
        <w:numId w:val="19"/>
      </w:numPr>
      <w:spacing w:line="400" w:lineRule="exact"/>
      <w:ind w:hangingChars="100" w:hanging="100"/>
      <w:jc w:val="both"/>
    </w:pPr>
    <w:rPr>
      <w:kern w:val="0"/>
      <w:szCs w:val="20"/>
      <w:lang w:val="x-none" w:eastAsia="x-none"/>
    </w:rPr>
  </w:style>
  <w:style w:type="paragraph" w:customStyle="1" w:styleId="20">
    <w:name w:val="表格文字(項目2)"/>
    <w:basedOn w:val="ac"/>
    <w:uiPriority w:val="24"/>
    <w:qFormat/>
    <w:rsid w:val="00034FC7"/>
    <w:pPr>
      <w:numPr>
        <w:numId w:val="20"/>
      </w:numPr>
      <w:spacing w:line="400" w:lineRule="exact"/>
      <w:ind w:leftChars="50" w:left="50" w:hangingChars="100" w:hanging="100"/>
      <w:jc w:val="both"/>
    </w:pPr>
    <w:rPr>
      <w:kern w:val="0"/>
      <w:szCs w:val="20"/>
      <w:lang w:val="x-none" w:eastAsia="x-none"/>
    </w:rPr>
  </w:style>
  <w:style w:type="character" w:customStyle="1" w:styleId="1a">
    <w:name w:val="標題 1 字元"/>
    <w:link w:val="1"/>
    <w:rsid w:val="00034FC7"/>
    <w:rPr>
      <w:rFonts w:ascii="Arial" w:eastAsia="標楷體" w:hAnsi="Arial"/>
      <w:b/>
      <w:bCs/>
      <w:kern w:val="52"/>
      <w:sz w:val="52"/>
      <w:szCs w:val="52"/>
      <w:lang w:val="x-none" w:eastAsia="x-none"/>
    </w:rPr>
  </w:style>
  <w:style w:type="paragraph" w:styleId="afff3">
    <w:name w:val="Body Text Indent"/>
    <w:basedOn w:val="ac"/>
    <w:link w:val="afff4"/>
    <w:semiHidden/>
    <w:rsid w:val="00034FC7"/>
    <w:pPr>
      <w:spacing w:before="120" w:after="240" w:line="500" w:lineRule="exact"/>
      <w:ind w:left="589" w:hangingChars="210" w:hanging="589"/>
      <w:jc w:val="both"/>
    </w:pPr>
    <w:rPr>
      <w:b/>
      <w:bCs/>
      <w:lang w:val="x-none" w:eastAsia="x-none"/>
    </w:rPr>
  </w:style>
  <w:style w:type="character" w:customStyle="1" w:styleId="afff4">
    <w:name w:val="本文縮排 字元"/>
    <w:link w:val="afff3"/>
    <w:semiHidden/>
    <w:rsid w:val="00034FC7"/>
    <w:rPr>
      <w:rFonts w:ascii="Times New Roman" w:eastAsia="標楷體" w:hAnsi="Times New Roman"/>
      <w:b/>
      <w:bCs/>
      <w:kern w:val="2"/>
      <w:sz w:val="28"/>
      <w:szCs w:val="24"/>
      <w:lang w:val="x-none" w:eastAsia="x-none"/>
    </w:rPr>
  </w:style>
  <w:style w:type="paragraph" w:styleId="1f1">
    <w:name w:val="toc 1"/>
    <w:basedOn w:val="ac"/>
    <w:next w:val="ac"/>
    <w:autoRedefine/>
    <w:uiPriority w:val="39"/>
    <w:unhideWhenUsed/>
    <w:rsid w:val="00034FC7"/>
    <w:pPr>
      <w:widowControl/>
      <w:tabs>
        <w:tab w:val="left" w:pos="845"/>
        <w:tab w:val="left" w:pos="1260"/>
        <w:tab w:val="right" w:leader="dot" w:pos="9070"/>
      </w:tabs>
      <w:spacing w:before="120" w:after="60" w:line="400" w:lineRule="exact"/>
      <w:ind w:left="845" w:hanging="845"/>
      <w:textAlignment w:val="auto"/>
    </w:pPr>
    <w:rPr>
      <w:noProof/>
      <w:kern w:val="0"/>
    </w:rPr>
  </w:style>
  <w:style w:type="character" w:customStyle="1" w:styleId="aff5">
    <w:name w:val="第一節 內文 字元"/>
    <w:link w:val="af3"/>
    <w:uiPriority w:val="11"/>
    <w:rsid w:val="00034FC7"/>
    <w:rPr>
      <w:rFonts w:ascii="Times New Roman" w:eastAsia="標楷體" w:hAnsi="Times New Roman"/>
      <w:kern w:val="2"/>
      <w:sz w:val="28"/>
      <w:szCs w:val="24"/>
      <w:lang w:val="x-none" w:eastAsia="x-none"/>
    </w:rPr>
  </w:style>
  <w:style w:type="character" w:customStyle="1" w:styleId="aff7">
    <w:name w:val="(一) 內文 字元"/>
    <w:link w:val="af8"/>
    <w:uiPriority w:val="13"/>
    <w:rsid w:val="00034FC7"/>
    <w:rPr>
      <w:rFonts w:ascii="Times New Roman" w:eastAsia="標楷體" w:hAnsi="Times New Roman"/>
      <w:kern w:val="2"/>
      <w:sz w:val="28"/>
      <w:szCs w:val="24"/>
      <w:lang w:val="x-none"/>
    </w:rPr>
  </w:style>
  <w:style w:type="character" w:customStyle="1" w:styleId="1f">
    <w:name w:val="1. 內文 字元"/>
    <w:link w:val="1b"/>
    <w:uiPriority w:val="14"/>
    <w:locked/>
    <w:rsid w:val="00034FC7"/>
    <w:rPr>
      <w:rFonts w:ascii="Times New Roman" w:eastAsia="標楷體" w:hAnsi="Times New Roman"/>
      <w:kern w:val="2"/>
      <w:sz w:val="28"/>
      <w:szCs w:val="24"/>
      <w:lang w:val="x-none"/>
    </w:rPr>
  </w:style>
  <w:style w:type="character" w:customStyle="1" w:styleId="1f0">
    <w:name w:val="(1) 內文 字元"/>
    <w:link w:val="1d"/>
    <w:uiPriority w:val="15"/>
    <w:rsid w:val="00034FC7"/>
    <w:rPr>
      <w:rFonts w:ascii="Times New Roman" w:eastAsia="標楷體" w:hAnsi="Times New Roman"/>
      <w:kern w:val="2"/>
      <w:sz w:val="28"/>
      <w:szCs w:val="24"/>
      <w:lang w:val="x-none" w:eastAsia="x-none"/>
    </w:rPr>
  </w:style>
  <w:style w:type="character" w:customStyle="1" w:styleId="affc">
    <w:name w:val="文件引導模式 字元"/>
    <w:link w:val="affb"/>
    <w:uiPriority w:val="99"/>
    <w:semiHidden/>
    <w:rsid w:val="00034FC7"/>
    <w:rPr>
      <w:rFonts w:ascii="新細明體" w:hAnsi="Times New Roman"/>
      <w:kern w:val="2"/>
      <w:sz w:val="18"/>
      <w:szCs w:val="18"/>
    </w:rPr>
  </w:style>
  <w:style w:type="paragraph" w:customStyle="1" w:styleId="ab">
    <w:name w:val="(a) 標題"/>
    <w:basedOn w:val="ac"/>
    <w:next w:val="afff5"/>
    <w:uiPriority w:val="19"/>
    <w:qFormat/>
    <w:rsid w:val="00034FC7"/>
    <w:pPr>
      <w:numPr>
        <w:numId w:val="6"/>
      </w:numPr>
      <w:tabs>
        <w:tab w:val="left" w:pos="2948"/>
      </w:tabs>
      <w:spacing w:line="480" w:lineRule="exact"/>
      <w:ind w:leftChars="1005" w:left="1005" w:hangingChars="100" w:hanging="100"/>
    </w:pPr>
    <w:rPr>
      <w:lang w:val="x-none"/>
    </w:rPr>
  </w:style>
  <w:style w:type="paragraph" w:customStyle="1" w:styleId="afff5">
    <w:name w:val="(a) 內文"/>
    <w:basedOn w:val="ac"/>
    <w:uiPriority w:val="19"/>
    <w:qFormat/>
    <w:rsid w:val="00034FC7"/>
    <w:pPr>
      <w:widowControl/>
      <w:overflowPunct w:val="0"/>
      <w:spacing w:beforeLines="25" w:before="25" w:afterLines="25" w:after="25" w:line="480" w:lineRule="exact"/>
      <w:ind w:leftChars="1105" w:left="1105" w:firstLineChars="200" w:firstLine="200"/>
    </w:pPr>
    <w:rPr>
      <w:lang w:val="x-none"/>
    </w:rPr>
  </w:style>
  <w:style w:type="paragraph" w:customStyle="1" w:styleId="I">
    <w:name w:val="I. 標題"/>
    <w:basedOn w:val="ac"/>
    <w:next w:val="I0"/>
    <w:uiPriority w:val="20"/>
    <w:qFormat/>
    <w:rsid w:val="00034FC7"/>
    <w:pPr>
      <w:numPr>
        <w:numId w:val="15"/>
      </w:numPr>
      <w:tabs>
        <w:tab w:val="left" w:pos="3175"/>
      </w:tabs>
      <w:spacing w:beforeLines="25" w:before="25" w:afterLines="25" w:after="25" w:line="480" w:lineRule="exact"/>
      <w:ind w:leftChars="1105" w:left="1105" w:hangingChars="100" w:hanging="100"/>
    </w:pPr>
    <w:rPr>
      <w:lang w:val="x-none"/>
    </w:rPr>
  </w:style>
  <w:style w:type="paragraph" w:styleId="26">
    <w:name w:val="toc 2"/>
    <w:basedOn w:val="ac"/>
    <w:next w:val="ac"/>
    <w:autoRedefine/>
    <w:uiPriority w:val="39"/>
    <w:unhideWhenUsed/>
    <w:rsid w:val="00034FC7"/>
    <w:pPr>
      <w:widowControl/>
      <w:tabs>
        <w:tab w:val="left" w:pos="1123"/>
        <w:tab w:val="left" w:pos="1540"/>
        <w:tab w:val="right" w:leader="dot" w:pos="9070"/>
      </w:tabs>
      <w:spacing w:before="57" w:after="57" w:line="400" w:lineRule="exact"/>
      <w:ind w:left="1123" w:hanging="839"/>
      <w:textAlignment w:val="auto"/>
    </w:pPr>
    <w:rPr>
      <w:noProof/>
      <w:kern w:val="0"/>
    </w:rPr>
  </w:style>
  <w:style w:type="paragraph" w:styleId="31">
    <w:name w:val="toc 3"/>
    <w:basedOn w:val="ac"/>
    <w:next w:val="ac"/>
    <w:autoRedefine/>
    <w:uiPriority w:val="39"/>
    <w:rsid w:val="00034FC7"/>
    <w:pPr>
      <w:tabs>
        <w:tab w:val="left" w:pos="1560"/>
        <w:tab w:val="right" w:leader="dot" w:pos="9070"/>
      </w:tabs>
      <w:spacing w:before="60" w:after="60" w:line="400" w:lineRule="exact"/>
      <w:ind w:leftChars="200" w:left="1540" w:hangingChars="350" w:hanging="980"/>
    </w:pPr>
    <w:rPr>
      <w:noProof/>
      <w:szCs w:val="22"/>
    </w:rPr>
  </w:style>
  <w:style w:type="character" w:styleId="afff6">
    <w:name w:val="Hyperlink"/>
    <w:uiPriority w:val="99"/>
    <w:rsid w:val="00034FC7"/>
    <w:rPr>
      <w:color w:val="0000FF"/>
      <w:u w:val="single"/>
    </w:rPr>
  </w:style>
  <w:style w:type="paragraph" w:customStyle="1" w:styleId="24">
    <w:name w:val="一、 內文項目2"/>
    <w:basedOn w:val="ac"/>
    <w:uiPriority w:val="12"/>
    <w:qFormat/>
    <w:rsid w:val="00034FC7"/>
    <w:pPr>
      <w:numPr>
        <w:numId w:val="17"/>
      </w:numPr>
      <w:spacing w:beforeLines="25" w:before="25" w:afterLines="25" w:after="25" w:line="480" w:lineRule="exact"/>
      <w:ind w:leftChars="505" w:left="505" w:hangingChars="100" w:hanging="100"/>
    </w:pPr>
    <w:rPr>
      <w:kern w:val="0"/>
      <w:szCs w:val="20"/>
      <w:lang w:val="x-none" w:eastAsia="x-none"/>
    </w:rPr>
  </w:style>
  <w:style w:type="paragraph" w:customStyle="1" w:styleId="I0">
    <w:name w:val="I. 內文"/>
    <w:basedOn w:val="ac"/>
    <w:uiPriority w:val="20"/>
    <w:qFormat/>
    <w:rsid w:val="00034FC7"/>
    <w:pPr>
      <w:widowControl/>
      <w:overflowPunct w:val="0"/>
      <w:spacing w:beforeLines="25" w:before="25" w:afterLines="25" w:after="25" w:line="480" w:lineRule="exact"/>
      <w:ind w:leftChars="1205" w:left="1205" w:firstLineChars="200" w:firstLine="200"/>
    </w:pPr>
    <w:rPr>
      <w:lang w:val="x-none"/>
    </w:rPr>
  </w:style>
  <w:style w:type="paragraph" w:styleId="afff7">
    <w:name w:val="table of figures"/>
    <w:basedOn w:val="1f1"/>
    <w:next w:val="ac"/>
    <w:uiPriority w:val="99"/>
    <w:rsid w:val="00034FC7"/>
    <w:pPr>
      <w:widowControl w:val="0"/>
      <w:tabs>
        <w:tab w:val="clear" w:pos="845"/>
        <w:tab w:val="clear" w:pos="1260"/>
        <w:tab w:val="clear" w:pos="9070"/>
      </w:tabs>
      <w:spacing w:before="0" w:after="0" w:line="240" w:lineRule="auto"/>
      <w:ind w:left="560" w:hanging="560"/>
      <w:textAlignment w:val="center"/>
    </w:pPr>
    <w:rPr>
      <w:rFonts w:asciiTheme="minorHAnsi" w:hAnsiTheme="minorHAnsi" w:cstheme="minorHAnsi"/>
      <w:smallCaps/>
      <w:noProof w:val="0"/>
      <w:kern w:val="2"/>
      <w:sz w:val="20"/>
      <w:szCs w:val="20"/>
    </w:rPr>
  </w:style>
  <w:style w:type="table" w:customStyle="1" w:styleId="1f2">
    <w:name w:val="表格格線1"/>
    <w:basedOn w:val="ae"/>
    <w:next w:val="affd"/>
    <w:semiHidden/>
    <w:rsid w:val="00034FC7"/>
    <w:pPr>
      <w:widowControl w:val="0"/>
    </w:pPr>
    <w:rPr>
      <w:rFonts w:ascii="Times New Roman" w:eastAsia="標楷體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8">
    <w:name w:val="annotation text"/>
    <w:basedOn w:val="ac"/>
    <w:link w:val="afff9"/>
    <w:semiHidden/>
    <w:rsid w:val="00034FC7"/>
    <w:pPr>
      <w:spacing w:line="480" w:lineRule="exact"/>
    </w:pPr>
    <w:rPr>
      <w:lang w:val="x-none" w:eastAsia="x-none"/>
    </w:rPr>
  </w:style>
  <w:style w:type="character" w:customStyle="1" w:styleId="afff9">
    <w:name w:val="註解文字 字元"/>
    <w:link w:val="afff8"/>
    <w:semiHidden/>
    <w:rsid w:val="00034FC7"/>
    <w:rPr>
      <w:rFonts w:ascii="Times New Roman" w:eastAsia="標楷體" w:hAnsi="Times New Roman"/>
      <w:kern w:val="2"/>
      <w:sz w:val="28"/>
      <w:szCs w:val="24"/>
      <w:lang w:val="x-none" w:eastAsia="x-none"/>
    </w:rPr>
  </w:style>
  <w:style w:type="paragraph" w:styleId="afffa">
    <w:name w:val="annotation subject"/>
    <w:basedOn w:val="afff8"/>
    <w:next w:val="afff8"/>
    <w:link w:val="afffb"/>
    <w:semiHidden/>
    <w:rsid w:val="00034FC7"/>
    <w:rPr>
      <w:b/>
      <w:bCs/>
    </w:rPr>
  </w:style>
  <w:style w:type="character" w:customStyle="1" w:styleId="afffb">
    <w:name w:val="註解主旨 字元"/>
    <w:link w:val="afffa"/>
    <w:semiHidden/>
    <w:rsid w:val="00034FC7"/>
    <w:rPr>
      <w:rFonts w:ascii="Times New Roman" w:eastAsia="標楷體" w:hAnsi="Times New Roman"/>
      <w:b/>
      <w:bCs/>
      <w:kern w:val="2"/>
      <w:sz w:val="28"/>
      <w:szCs w:val="24"/>
      <w:lang w:val="x-none" w:eastAsia="x-none"/>
    </w:rPr>
  </w:style>
  <w:style w:type="paragraph" w:styleId="afffc">
    <w:name w:val="Balloon Text"/>
    <w:basedOn w:val="ac"/>
    <w:link w:val="afffd"/>
    <w:semiHidden/>
    <w:rsid w:val="00034FC7"/>
    <w:pPr>
      <w:spacing w:line="480" w:lineRule="exact"/>
    </w:pPr>
    <w:rPr>
      <w:rFonts w:ascii="Cambria" w:hAnsi="Cambria"/>
      <w:sz w:val="18"/>
      <w:szCs w:val="18"/>
      <w:lang w:val="x-none" w:eastAsia="x-none"/>
    </w:rPr>
  </w:style>
  <w:style w:type="character" w:customStyle="1" w:styleId="afffd">
    <w:name w:val="註解方塊文字 字元"/>
    <w:link w:val="afffc"/>
    <w:semiHidden/>
    <w:rsid w:val="00034FC7"/>
    <w:rPr>
      <w:rFonts w:ascii="Cambria" w:eastAsia="標楷體" w:hAnsi="Cambria"/>
      <w:kern w:val="2"/>
      <w:sz w:val="18"/>
      <w:szCs w:val="18"/>
      <w:lang w:val="x-none" w:eastAsia="x-none"/>
    </w:rPr>
  </w:style>
  <w:style w:type="paragraph" w:styleId="41">
    <w:name w:val="toc 4"/>
    <w:basedOn w:val="ac"/>
    <w:next w:val="ac"/>
    <w:autoRedefine/>
    <w:uiPriority w:val="39"/>
    <w:rsid w:val="00034FC7"/>
    <w:pPr>
      <w:tabs>
        <w:tab w:val="left" w:pos="2400"/>
        <w:tab w:val="right" w:leader="dot" w:pos="9060"/>
      </w:tabs>
      <w:spacing w:line="480" w:lineRule="exact"/>
      <w:ind w:leftChars="300" w:left="1540" w:hangingChars="250" w:hanging="700"/>
    </w:pPr>
    <w:rPr>
      <w:szCs w:val="22"/>
    </w:rPr>
  </w:style>
  <w:style w:type="paragraph" w:styleId="51">
    <w:name w:val="toc 5"/>
    <w:basedOn w:val="ac"/>
    <w:next w:val="ac"/>
    <w:autoRedefine/>
    <w:uiPriority w:val="39"/>
    <w:semiHidden/>
    <w:rsid w:val="00034FC7"/>
    <w:pPr>
      <w:spacing w:line="480" w:lineRule="exact"/>
      <w:ind w:leftChars="800" w:left="1920"/>
    </w:pPr>
    <w:rPr>
      <w:rFonts w:ascii="Calibri" w:eastAsia="新細明體" w:hAnsi="Calibri"/>
      <w:szCs w:val="22"/>
    </w:rPr>
  </w:style>
  <w:style w:type="paragraph" w:styleId="61">
    <w:name w:val="toc 6"/>
    <w:basedOn w:val="ac"/>
    <w:next w:val="ac"/>
    <w:autoRedefine/>
    <w:uiPriority w:val="39"/>
    <w:semiHidden/>
    <w:rsid w:val="00034FC7"/>
    <w:pPr>
      <w:spacing w:line="480" w:lineRule="exact"/>
      <w:ind w:leftChars="1000" w:left="2400"/>
    </w:pPr>
    <w:rPr>
      <w:rFonts w:ascii="Calibri" w:eastAsia="新細明體" w:hAnsi="Calibri"/>
      <w:szCs w:val="22"/>
    </w:rPr>
  </w:style>
  <w:style w:type="character" w:styleId="afffe">
    <w:name w:val="page number"/>
    <w:basedOn w:val="ad"/>
    <w:uiPriority w:val="26"/>
    <w:rsid w:val="00034FC7"/>
  </w:style>
  <w:style w:type="paragraph" w:styleId="71">
    <w:name w:val="toc 7"/>
    <w:basedOn w:val="ac"/>
    <w:next w:val="ac"/>
    <w:autoRedefine/>
    <w:uiPriority w:val="39"/>
    <w:semiHidden/>
    <w:rsid w:val="00034FC7"/>
    <w:pPr>
      <w:spacing w:line="480" w:lineRule="exact"/>
      <w:ind w:leftChars="1200" w:left="2880"/>
    </w:pPr>
    <w:rPr>
      <w:rFonts w:ascii="Calibri" w:eastAsia="新細明體" w:hAnsi="Calibri"/>
      <w:szCs w:val="22"/>
    </w:rPr>
  </w:style>
  <w:style w:type="paragraph" w:styleId="81">
    <w:name w:val="toc 8"/>
    <w:basedOn w:val="ac"/>
    <w:next w:val="ac"/>
    <w:autoRedefine/>
    <w:uiPriority w:val="39"/>
    <w:semiHidden/>
    <w:rsid w:val="00034FC7"/>
    <w:pPr>
      <w:spacing w:line="480" w:lineRule="exact"/>
      <w:ind w:leftChars="1400" w:left="3360"/>
    </w:pPr>
    <w:rPr>
      <w:rFonts w:ascii="Calibri" w:eastAsia="新細明體" w:hAnsi="Calibri"/>
      <w:szCs w:val="22"/>
    </w:rPr>
  </w:style>
  <w:style w:type="paragraph" w:styleId="91">
    <w:name w:val="toc 9"/>
    <w:basedOn w:val="ac"/>
    <w:next w:val="ac"/>
    <w:autoRedefine/>
    <w:uiPriority w:val="39"/>
    <w:semiHidden/>
    <w:rsid w:val="00034FC7"/>
    <w:pPr>
      <w:spacing w:line="480" w:lineRule="exact"/>
      <w:ind w:leftChars="1600" w:left="3840"/>
    </w:pPr>
    <w:rPr>
      <w:rFonts w:ascii="Calibri" w:eastAsia="新細明體" w:hAnsi="Calibri"/>
      <w:szCs w:val="22"/>
    </w:rPr>
  </w:style>
  <w:style w:type="paragraph" w:customStyle="1" w:styleId="affff">
    <w:name w:val="標題(投標廠商)"/>
    <w:basedOn w:val="ac"/>
    <w:uiPriority w:val="25"/>
    <w:qFormat/>
    <w:rsid w:val="00034FC7"/>
    <w:rPr>
      <w:b/>
      <w:sz w:val="40"/>
      <w:szCs w:val="40"/>
    </w:rPr>
  </w:style>
  <w:style w:type="numbering" w:customStyle="1" w:styleId="a">
    <w:name w:val="樣式_建議書"/>
    <w:uiPriority w:val="99"/>
    <w:rsid w:val="00034FC7"/>
    <w:pPr>
      <w:numPr>
        <w:numId w:val="29"/>
      </w:numPr>
    </w:pPr>
  </w:style>
  <w:style w:type="character" w:customStyle="1" w:styleId="25">
    <w:name w:val="標題 2 字元"/>
    <w:link w:val="2"/>
    <w:uiPriority w:val="9"/>
    <w:rsid w:val="00034FC7"/>
    <w:rPr>
      <w:rFonts w:ascii="Cambria" w:hAnsi="Cambria"/>
      <w:b/>
      <w:bCs/>
      <w:kern w:val="2"/>
      <w:sz w:val="48"/>
      <w:szCs w:val="48"/>
    </w:rPr>
  </w:style>
  <w:style w:type="character" w:customStyle="1" w:styleId="30">
    <w:name w:val="標題 3 字元"/>
    <w:link w:val="3"/>
    <w:uiPriority w:val="9"/>
    <w:rsid w:val="00034FC7"/>
    <w:rPr>
      <w:rFonts w:ascii="Cambria" w:hAnsi="Cambria"/>
      <w:b/>
      <w:bCs/>
      <w:kern w:val="2"/>
      <w:sz w:val="36"/>
      <w:szCs w:val="36"/>
    </w:rPr>
  </w:style>
  <w:style w:type="paragraph" w:styleId="affff0">
    <w:name w:val="Plain Text"/>
    <w:basedOn w:val="ac"/>
    <w:link w:val="affff1"/>
    <w:uiPriority w:val="99"/>
    <w:semiHidden/>
    <w:unhideWhenUsed/>
    <w:rsid w:val="00034FC7"/>
    <w:rPr>
      <w:rFonts w:ascii="細明體" w:eastAsia="細明體" w:hAnsi="Courier New" w:cs="Courier New"/>
      <w:sz w:val="24"/>
    </w:rPr>
  </w:style>
  <w:style w:type="character" w:customStyle="1" w:styleId="affff1">
    <w:name w:val="純文字 字元"/>
    <w:link w:val="affff0"/>
    <w:uiPriority w:val="99"/>
    <w:semiHidden/>
    <w:rsid w:val="00034FC7"/>
    <w:rPr>
      <w:rFonts w:ascii="細明體" w:eastAsia="細明體" w:hAnsi="Courier New" w:cs="Courier New"/>
      <w:kern w:val="2"/>
      <w:sz w:val="24"/>
      <w:szCs w:val="24"/>
    </w:rPr>
  </w:style>
  <w:style w:type="character" w:customStyle="1" w:styleId="aff6">
    <w:name w:val="一、 內文 字元"/>
    <w:link w:val="af6"/>
    <w:uiPriority w:val="12"/>
    <w:rsid w:val="00034FC7"/>
    <w:rPr>
      <w:rFonts w:ascii="Times New Roman" w:eastAsia="標楷體" w:hAnsi="Times New Roman"/>
      <w:sz w:val="28"/>
      <w:lang w:val="x-none"/>
    </w:rPr>
  </w:style>
  <w:style w:type="character" w:customStyle="1" w:styleId="40">
    <w:name w:val="標題 4 字元"/>
    <w:link w:val="4"/>
    <w:uiPriority w:val="9"/>
    <w:rsid w:val="00034FC7"/>
    <w:rPr>
      <w:rFonts w:ascii="Calibri Light" w:hAnsi="Calibri Light"/>
      <w:kern w:val="2"/>
      <w:sz w:val="36"/>
      <w:szCs w:val="36"/>
    </w:rPr>
  </w:style>
  <w:style w:type="character" w:customStyle="1" w:styleId="50">
    <w:name w:val="標題 5 字元"/>
    <w:link w:val="5"/>
    <w:uiPriority w:val="9"/>
    <w:rsid w:val="00034FC7"/>
    <w:rPr>
      <w:rFonts w:ascii="Calibri Light" w:hAnsi="Calibri Light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rsid w:val="00034FC7"/>
    <w:rPr>
      <w:rFonts w:ascii="Calibri Light" w:hAnsi="Calibri Light"/>
      <w:kern w:val="2"/>
      <w:sz w:val="36"/>
      <w:szCs w:val="36"/>
    </w:rPr>
  </w:style>
  <w:style w:type="character" w:customStyle="1" w:styleId="70">
    <w:name w:val="標題 7 字元"/>
    <w:link w:val="7"/>
    <w:uiPriority w:val="9"/>
    <w:rsid w:val="00034FC7"/>
    <w:rPr>
      <w:rFonts w:ascii="Calibri Light" w:hAnsi="Calibri Light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rsid w:val="00034FC7"/>
    <w:rPr>
      <w:rFonts w:ascii="Calibri Light" w:hAnsi="Calibri Light"/>
      <w:kern w:val="2"/>
      <w:sz w:val="36"/>
      <w:szCs w:val="36"/>
    </w:rPr>
  </w:style>
  <w:style w:type="character" w:customStyle="1" w:styleId="90">
    <w:name w:val="標題 9 字元"/>
    <w:link w:val="9"/>
    <w:uiPriority w:val="9"/>
    <w:rsid w:val="00034FC7"/>
    <w:rPr>
      <w:rFonts w:ascii="Calibri Light" w:hAnsi="Calibri Light"/>
      <w:kern w:val="2"/>
      <w:sz w:val="36"/>
      <w:szCs w:val="36"/>
    </w:rPr>
  </w:style>
  <w:style w:type="character" w:customStyle="1" w:styleId="affa">
    <w:name w:val="圖標題 字元"/>
    <w:link w:val="aff9"/>
    <w:uiPriority w:val="24"/>
    <w:rsid w:val="00034FC7"/>
    <w:rPr>
      <w:rFonts w:ascii="Times New Roman" w:eastAsia="標楷體" w:hAnsi="Times New Roman"/>
      <w:kern w:val="2"/>
      <w:sz w:val="28"/>
      <w:szCs w:val="24"/>
    </w:rPr>
  </w:style>
  <w:style w:type="character" w:customStyle="1" w:styleId="afff">
    <w:name w:val="表標題 字元"/>
    <w:link w:val="affe"/>
    <w:uiPriority w:val="24"/>
    <w:rsid w:val="00034FC7"/>
    <w:rPr>
      <w:rFonts w:ascii="Times New Roman" w:eastAsia="標楷體" w:hAnsi="Times New Roman"/>
      <w:kern w:val="2"/>
      <w:sz w:val="28"/>
      <w:szCs w:val="24"/>
    </w:rPr>
  </w:style>
  <w:style w:type="numbering" w:customStyle="1" w:styleId="aa">
    <w:name w:val="表格編號"/>
    <w:rsid w:val="00034FC7"/>
    <w:pPr>
      <w:numPr>
        <w:numId w:val="21"/>
      </w:numPr>
    </w:pPr>
  </w:style>
  <w:style w:type="paragraph" w:customStyle="1" w:styleId="affff2">
    <w:name w:val="表格首列、首欄"/>
    <w:basedOn w:val="ac"/>
    <w:uiPriority w:val="24"/>
    <w:rsid w:val="00034FC7"/>
    <w:pPr>
      <w:snapToGrid w:val="0"/>
      <w:spacing w:beforeLines="10" w:after="40" w:line="360" w:lineRule="exact"/>
      <w:jc w:val="center"/>
      <w:textAlignment w:val="auto"/>
    </w:pPr>
    <w:rPr>
      <w:b/>
      <w:szCs w:val="28"/>
    </w:rPr>
  </w:style>
  <w:style w:type="table" w:styleId="4-3">
    <w:name w:val="List Table 4 Accent 3"/>
    <w:basedOn w:val="ae"/>
    <w:uiPriority w:val="49"/>
    <w:rsid w:val="00034FC7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1-1">
    <w:name w:val="Grid Table 1 Light Accent 1"/>
    <w:basedOn w:val="ae"/>
    <w:uiPriority w:val="46"/>
    <w:rsid w:val="00034FC7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ff8">
    <w:name w:val="A. 內文 字元"/>
    <w:link w:val="Afa"/>
    <w:uiPriority w:val="16"/>
    <w:rsid w:val="00034FC7"/>
    <w:rPr>
      <w:rFonts w:ascii="Times New Roman" w:eastAsia="標楷體" w:hAnsi="Times New Roman"/>
      <w:sz w:val="28"/>
      <w:lang w:val="x-none"/>
    </w:rPr>
  </w:style>
  <w:style w:type="paragraph" w:styleId="affff3">
    <w:name w:val="Body Text"/>
    <w:basedOn w:val="ac"/>
    <w:link w:val="affff4"/>
    <w:uiPriority w:val="99"/>
    <w:semiHidden/>
    <w:unhideWhenUsed/>
    <w:rsid w:val="00034FC7"/>
    <w:pPr>
      <w:spacing w:after="120"/>
    </w:pPr>
  </w:style>
  <w:style w:type="character" w:customStyle="1" w:styleId="affff4">
    <w:name w:val="本文 字元"/>
    <w:link w:val="affff3"/>
    <w:uiPriority w:val="99"/>
    <w:semiHidden/>
    <w:rsid w:val="00034FC7"/>
    <w:rPr>
      <w:rFonts w:ascii="Times New Roman" w:eastAsia="標楷體" w:hAnsi="Times New Roman"/>
      <w:kern w:val="2"/>
      <w:sz w:val="28"/>
      <w:szCs w:val="24"/>
    </w:rPr>
  </w:style>
  <w:style w:type="character" w:styleId="affff5">
    <w:name w:val="Placeholder Text"/>
    <w:basedOn w:val="ad"/>
    <w:uiPriority w:val="99"/>
    <w:semiHidden/>
    <w:rsid w:val="00034FC7"/>
    <w:rPr>
      <w:color w:val="808080"/>
    </w:rPr>
  </w:style>
  <w:style w:type="paragraph" w:customStyle="1" w:styleId="affff6">
    <w:name w:val="圖置中"/>
    <w:basedOn w:val="ac"/>
    <w:uiPriority w:val="25"/>
    <w:qFormat/>
    <w:rsid w:val="00034FC7"/>
    <w:pPr>
      <w:keepNext/>
      <w:spacing w:beforeLines="100" w:before="100"/>
      <w:jc w:val="center"/>
    </w:pPr>
  </w:style>
  <w:style w:type="paragraph" w:styleId="affff7">
    <w:name w:val="Date"/>
    <w:basedOn w:val="ac"/>
    <w:next w:val="ac"/>
    <w:link w:val="affff8"/>
    <w:uiPriority w:val="99"/>
    <w:semiHidden/>
    <w:unhideWhenUsed/>
    <w:rsid w:val="00FA7DBB"/>
    <w:pPr>
      <w:jc w:val="right"/>
    </w:pPr>
  </w:style>
  <w:style w:type="character" w:customStyle="1" w:styleId="affff8">
    <w:name w:val="日期 字元"/>
    <w:basedOn w:val="ad"/>
    <w:link w:val="affff7"/>
    <w:uiPriority w:val="99"/>
    <w:semiHidden/>
    <w:rsid w:val="00FA7DBB"/>
    <w:rPr>
      <w:rFonts w:ascii="Times New Roman" w:eastAsia="標楷體" w:hAnsi="Times New Roman"/>
      <w:kern w:val="2"/>
      <w:sz w:val="28"/>
      <w:szCs w:val="24"/>
    </w:rPr>
  </w:style>
  <w:style w:type="paragraph" w:customStyle="1" w:styleId="affff9">
    <w:name w:val="表格欄名"/>
    <w:basedOn w:val="ac"/>
    <w:uiPriority w:val="24"/>
    <w:rsid w:val="00FA7DBB"/>
    <w:pPr>
      <w:snapToGrid w:val="0"/>
      <w:spacing w:beforeLines="10" w:after="40" w:line="360" w:lineRule="exact"/>
      <w:jc w:val="center"/>
      <w:textAlignment w:val="auto"/>
    </w:pPr>
    <w:rPr>
      <w:b/>
      <w:szCs w:val="28"/>
    </w:rPr>
  </w:style>
  <w:style w:type="paragraph" w:customStyle="1" w:styleId="affffa">
    <w:name w:val="註釋(右)"/>
    <w:basedOn w:val="ac"/>
    <w:uiPriority w:val="24"/>
    <w:qFormat/>
    <w:rsid w:val="00034FC7"/>
    <w:pPr>
      <w:spacing w:line="400" w:lineRule="exact"/>
      <w:jc w:val="right"/>
      <w:textAlignment w:val="auto"/>
    </w:pPr>
    <w:rPr>
      <w:rFonts w:cstheme="minorBidi"/>
      <w:szCs w:val="28"/>
    </w:rPr>
  </w:style>
  <w:style w:type="paragraph" w:customStyle="1" w:styleId="a9">
    <w:name w:val="註釋(左)"/>
    <w:basedOn w:val="ac"/>
    <w:uiPriority w:val="24"/>
    <w:qFormat/>
    <w:rsid w:val="00034FC7"/>
    <w:pPr>
      <w:numPr>
        <w:numId w:val="27"/>
      </w:numPr>
      <w:spacing w:line="360" w:lineRule="exact"/>
      <w:jc w:val="both"/>
      <w:textAlignment w:val="auto"/>
    </w:pPr>
    <w:rPr>
      <w:rFonts w:cs="新細明體"/>
      <w:sz w:val="24"/>
      <w:szCs w:val="28"/>
    </w:rPr>
  </w:style>
  <w:style w:type="paragraph" w:styleId="affffb">
    <w:name w:val="Title"/>
    <w:basedOn w:val="ac"/>
    <w:next w:val="ac"/>
    <w:link w:val="affffc"/>
    <w:uiPriority w:val="10"/>
    <w:qFormat/>
    <w:rsid w:val="00034FC7"/>
    <w:pPr>
      <w:widowControl/>
      <w:snapToGrid w:val="0"/>
      <w:spacing w:line="480" w:lineRule="exact"/>
      <w:jc w:val="center"/>
    </w:pPr>
    <w:rPr>
      <w:b/>
      <w:spacing w:val="5"/>
      <w:kern w:val="28"/>
      <w:sz w:val="48"/>
      <w:szCs w:val="52"/>
      <w:lang w:val="x-none" w:eastAsia="x-none"/>
    </w:rPr>
  </w:style>
  <w:style w:type="character" w:customStyle="1" w:styleId="affffc">
    <w:name w:val="標題 字元"/>
    <w:link w:val="affffb"/>
    <w:uiPriority w:val="10"/>
    <w:rsid w:val="00034FC7"/>
    <w:rPr>
      <w:rFonts w:ascii="Times New Roman" w:eastAsia="標楷體" w:hAnsi="Times New Roman"/>
      <w:b/>
      <w:spacing w:val="5"/>
      <w:kern w:val="28"/>
      <w:sz w:val="48"/>
      <w:szCs w:val="52"/>
      <w:lang w:val="x-none" w:eastAsia="x-none"/>
    </w:rPr>
  </w:style>
  <w:style w:type="paragraph" w:styleId="affffd">
    <w:name w:val="List Paragraph"/>
    <w:basedOn w:val="ac"/>
    <w:link w:val="affffe"/>
    <w:uiPriority w:val="34"/>
    <w:qFormat/>
    <w:rsid w:val="002C494F"/>
    <w:pPr>
      <w:ind w:leftChars="200" w:left="480"/>
    </w:pPr>
  </w:style>
  <w:style w:type="character" w:customStyle="1" w:styleId="affffe">
    <w:name w:val="清單段落 字元"/>
    <w:link w:val="affffd"/>
    <w:uiPriority w:val="34"/>
    <w:locked/>
    <w:rsid w:val="002C494F"/>
    <w:rPr>
      <w:rFonts w:ascii="Times New Roman" w:eastAsia="標楷體" w:hAnsi="Times New Roman"/>
      <w:kern w:val="2"/>
      <w:sz w:val="28"/>
      <w:szCs w:val="24"/>
    </w:rPr>
  </w:style>
  <w:style w:type="paragraph" w:styleId="afffff">
    <w:name w:val="TOC Heading"/>
    <w:basedOn w:val="1"/>
    <w:next w:val="ac"/>
    <w:uiPriority w:val="39"/>
    <w:unhideWhenUsed/>
    <w:qFormat/>
    <w:rsid w:val="0079175E"/>
    <w:pPr>
      <w:keepLines/>
      <w:widowControl/>
      <w:numPr>
        <w:numId w:val="0"/>
      </w:numPr>
      <w:spacing w:before="240" w:line="259" w:lineRule="auto"/>
      <w:jc w:val="center"/>
      <w:outlineLvl w:val="9"/>
    </w:pPr>
    <w:rPr>
      <w:b w:val="0"/>
      <w:bCs w:val="0"/>
      <w:color w:val="2E74B5" w:themeColor="accent1" w:themeShade="BF"/>
      <w:kern w:val="0"/>
      <w:sz w:val="48"/>
      <w:lang w:val="zh-TW"/>
    </w:rPr>
  </w:style>
  <w:style w:type="table" w:styleId="afffff0">
    <w:name w:val="Grid Table Light"/>
    <w:basedOn w:val="ae"/>
    <w:uiPriority w:val="40"/>
    <w:rsid w:val="0079175E"/>
    <w:rPr>
      <w:rFonts w:asciiTheme="minorHAnsi" w:eastAsiaTheme="minorEastAsia" w:hAnsiTheme="minorHAnsi" w:cstheme="minorBidi"/>
      <w:kern w:val="2"/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-1">
    <w:name w:val="Grid Table 4 Accent 1"/>
    <w:basedOn w:val="ae"/>
    <w:uiPriority w:val="49"/>
    <w:rsid w:val="0079175E"/>
    <w:rPr>
      <w:rFonts w:asciiTheme="minorHAnsi" w:eastAsiaTheme="minorEastAsia" w:hAnsiTheme="minorHAnsi" w:cstheme="minorBidi"/>
      <w:kern w:val="2"/>
      <w:sz w:val="24"/>
      <w:szCs w:val="24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-10">
    <w:name w:val="表格樣式1 - 輔色1"/>
    <w:basedOn w:val="4-1"/>
    <w:uiPriority w:val="99"/>
    <w:rsid w:val="0079175E"/>
    <w:pPr>
      <w:jc w:val="center"/>
    </w:pPr>
    <w:rPr>
      <w:rFonts w:ascii="Times New Roman" w:eastAsia="標楷體" w:hAnsi="Times New Roman"/>
      <w:sz w:val="28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cPr>
      <w:tcMar>
        <w:left w:w="28" w:type="dxa"/>
        <w:right w:w="28" w:type="dxa"/>
      </w:tcMar>
      <w:vAlign w:val="center"/>
    </w:tcPr>
    <w:tblStylePr w:type="firstRow">
      <w:rPr>
        <w:rFonts w:ascii="Times New Roman" w:eastAsia="標楷體" w:hAnsi="Times New Roman"/>
        <w:b w:val="0"/>
        <w:bCs/>
        <w:i w:val="0"/>
        <w:color w:val="auto"/>
        <w:sz w:val="28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cBorders>
        <w:shd w:val="clear" w:color="auto" w:fill="BDD6EE" w:themeFill="accent1" w:themeFillTint="66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f3">
    <w:name w:val="表格樣式1"/>
    <w:basedOn w:val="1-10"/>
    <w:uiPriority w:val="99"/>
    <w:rsid w:val="0079175E"/>
    <w:tblPr>
      <w:tblBorders>
        <w:top w:val="single" w:sz="4" w:space="0" w:color="44546A" w:themeColor="text2"/>
        <w:left w:val="single" w:sz="4" w:space="0" w:color="44546A" w:themeColor="text2"/>
        <w:bottom w:val="single" w:sz="4" w:space="0" w:color="44546A" w:themeColor="text2"/>
        <w:right w:val="single" w:sz="4" w:space="0" w:color="44546A" w:themeColor="text2"/>
        <w:insideH w:val="single" w:sz="4" w:space="0" w:color="44546A" w:themeColor="text2"/>
        <w:insideV w:val="single" w:sz="4" w:space="0" w:color="44546A" w:themeColor="text2"/>
      </w:tblBorders>
    </w:tblPr>
    <w:tblStylePr w:type="firstRow">
      <w:rPr>
        <w:rFonts w:ascii="Times New Roman" w:eastAsia="標楷體" w:hAnsi="Times New Roman"/>
        <w:b w:val="0"/>
        <w:bCs/>
        <w:i w:val="0"/>
        <w:color w:val="auto"/>
        <w:sz w:val="28"/>
      </w:rPr>
      <w:tblPr/>
      <w:tcPr>
        <w:tc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cBorders>
        <w:shd w:val="clear" w:color="auto" w:fill="ACB9CA" w:themeFill="text2" w:themeFillTint="66"/>
      </w:tcPr>
    </w:tblStylePr>
    <w:tblStylePr w:type="lastRow">
      <w:rPr>
        <w:b/>
        <w:bCs/>
      </w:rPr>
      <w:tblPr/>
      <w:tcPr>
        <w:tcBorders>
          <w:top w:val="double" w:sz="4" w:space="0" w:color="44546A" w:themeColor="tex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CE4" w:themeFill="text2" w:themeFillTint="33"/>
      </w:tcPr>
    </w:tblStylePr>
    <w:tblStylePr w:type="band1Horz">
      <w:tblPr/>
      <w:tcPr>
        <w:shd w:val="clear" w:color="auto" w:fill="D5DCE4" w:themeFill="text2" w:themeFillTint="33"/>
      </w:tcPr>
    </w:tblStylePr>
  </w:style>
  <w:style w:type="table" w:customStyle="1" w:styleId="1-2">
    <w:name w:val="表格樣式1 - 輔色2"/>
    <w:basedOn w:val="1-10"/>
    <w:uiPriority w:val="99"/>
    <w:rsid w:val="0079175E"/>
    <w:tblPr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rFonts w:ascii="Times New Roman" w:eastAsia="標楷體" w:hAnsi="Times New Roman"/>
        <w:b w:val="0"/>
        <w:bCs/>
        <w:i w:val="0"/>
        <w:color w:val="auto"/>
        <w:sz w:val="28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cBorders>
        <w:shd w:val="clear" w:color="auto" w:fill="F7CAAC" w:themeFill="accent2" w:themeFillTint="66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3">
    <w:name w:val="表格樣式1 - 輔色3"/>
    <w:basedOn w:val="1-10"/>
    <w:uiPriority w:val="99"/>
    <w:rsid w:val="0079175E"/>
    <w:tblPr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rFonts w:ascii="Times New Roman" w:eastAsia="標楷體" w:hAnsi="Times New Roman"/>
        <w:b w:val="0"/>
        <w:bCs/>
        <w:i w:val="0"/>
        <w:color w:val="auto"/>
        <w:sz w:val="28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cBorders>
        <w:shd w:val="clear" w:color="auto" w:fill="DBDBDB" w:themeFill="accent3" w:themeFillTint="66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-4">
    <w:name w:val="表格樣式1 - 輔色4"/>
    <w:basedOn w:val="1-10"/>
    <w:uiPriority w:val="99"/>
    <w:rsid w:val="0079175E"/>
    <w:tblPr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rFonts w:ascii="Times New Roman" w:eastAsia="標楷體" w:hAnsi="Times New Roman"/>
        <w:b w:val="0"/>
        <w:bCs/>
        <w:i w:val="0"/>
        <w:color w:val="auto"/>
        <w:sz w:val="28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single" w:sz="4" w:space="0" w:color="FFC000" w:themeColor="accent4"/>
          <w:insideV w:val="single" w:sz="4" w:space="0" w:color="FFC000" w:themeColor="accent4"/>
        </w:tcBorders>
        <w:shd w:val="clear" w:color="auto" w:fill="FFE599" w:themeFill="accent4" w:themeFillTint="66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1-5">
    <w:name w:val="表格樣式1 - 輔色5"/>
    <w:basedOn w:val="1-10"/>
    <w:uiPriority w:val="99"/>
    <w:rsid w:val="0079175E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rFonts w:ascii="Times New Roman" w:eastAsia="標楷體" w:hAnsi="Times New Roman"/>
        <w:b w:val="0"/>
        <w:bCs/>
        <w:i w:val="0"/>
        <w:color w:val="auto"/>
        <w:sz w:val="28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single" w:sz="4" w:space="0" w:color="4472C4" w:themeColor="accent5"/>
          <w:insideV w:val="single" w:sz="4" w:space="0" w:color="4472C4" w:themeColor="accent5"/>
        </w:tcBorders>
        <w:shd w:val="clear" w:color="auto" w:fill="B4C6E7" w:themeFill="accent5" w:themeFillTint="66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1-6">
    <w:name w:val="表格樣式1 - 輔色6"/>
    <w:basedOn w:val="1-10"/>
    <w:uiPriority w:val="99"/>
    <w:rsid w:val="0079175E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rFonts w:ascii="Times New Roman" w:eastAsia="標楷體" w:hAnsi="Times New Roman"/>
        <w:b w:val="0"/>
        <w:bCs/>
        <w:i w:val="0"/>
        <w:color w:val="auto"/>
        <w:sz w:val="28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cBorders>
        <w:shd w:val="clear" w:color="auto" w:fill="C5E0B3" w:themeFill="accent6" w:themeFillTint="6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ffff1">
    <w:name w:val="caption"/>
    <w:basedOn w:val="ac"/>
    <w:next w:val="ac"/>
    <w:uiPriority w:val="35"/>
    <w:unhideWhenUsed/>
    <w:qFormat/>
    <w:rsid w:val="0079175E"/>
    <w:rPr>
      <w:sz w:val="20"/>
      <w:szCs w:val="20"/>
    </w:rPr>
  </w:style>
  <w:style w:type="numbering" w:customStyle="1" w:styleId="19">
    <w:name w:val="範本1"/>
    <w:uiPriority w:val="99"/>
    <w:rsid w:val="0079175E"/>
    <w:pPr>
      <w:numPr>
        <w:numId w:val="1"/>
      </w:numPr>
    </w:pPr>
  </w:style>
  <w:style w:type="character" w:styleId="afffff2">
    <w:name w:val="FollowedHyperlink"/>
    <w:basedOn w:val="ad"/>
    <w:uiPriority w:val="99"/>
    <w:semiHidden/>
    <w:unhideWhenUsed/>
    <w:rsid w:val="0079175E"/>
    <w:rPr>
      <w:color w:val="954F72" w:themeColor="followedHyperlink"/>
      <w:u w:val="single"/>
    </w:rPr>
  </w:style>
  <w:style w:type="character" w:customStyle="1" w:styleId="BodyTextChar">
    <w:name w:val="Body Text Char"/>
    <w:semiHidden/>
    <w:locked/>
    <w:rsid w:val="00034FC7"/>
    <w:rPr>
      <w:rFonts w:cs="Times New Roman"/>
    </w:rPr>
  </w:style>
  <w:style w:type="character" w:customStyle="1" w:styleId="BodyTextIndentChar">
    <w:name w:val="Body Text Indent Char"/>
    <w:semiHidden/>
    <w:locked/>
    <w:rsid w:val="00034FC7"/>
    <w:rPr>
      <w:rFonts w:cs="Times New Roman"/>
    </w:rPr>
  </w:style>
  <w:style w:type="paragraph" w:customStyle="1" w:styleId="Bulletwithtext1">
    <w:name w:val="Bullet with text 1"/>
    <w:basedOn w:val="ac"/>
    <w:semiHidden/>
    <w:rsid w:val="00034FC7"/>
    <w:pPr>
      <w:widowControl/>
      <w:tabs>
        <w:tab w:val="num" w:pos="360"/>
      </w:tabs>
      <w:spacing w:line="480" w:lineRule="exact"/>
      <w:ind w:left="360" w:hanging="360"/>
    </w:pPr>
    <w:rPr>
      <w:rFonts w:ascii="標楷體" w:hAnsi="標楷體"/>
      <w:kern w:val="0"/>
      <w:lang w:eastAsia="en-US"/>
    </w:rPr>
  </w:style>
  <w:style w:type="paragraph" w:customStyle="1" w:styleId="Default">
    <w:name w:val="Default"/>
    <w:rsid w:val="00034FC7"/>
    <w:pPr>
      <w:widowControl w:val="0"/>
      <w:autoSpaceDE w:val="0"/>
      <w:autoSpaceDN w:val="0"/>
      <w:adjustRightInd w:val="0"/>
    </w:pPr>
    <w:rPr>
      <w:rFonts w:ascii="SimHei" w:eastAsia="SimHei" w:cs="SimHei"/>
      <w:color w:val="000000"/>
      <w:sz w:val="24"/>
      <w:szCs w:val="24"/>
    </w:rPr>
  </w:style>
  <w:style w:type="character" w:customStyle="1" w:styleId="IE">
    <w:name w:val="IE"/>
    <w:semiHidden/>
    <w:rsid w:val="00034FC7"/>
    <w:rPr>
      <w:rFonts w:ascii="微軟正黑體" w:eastAsia="微軟正黑體"/>
      <w:b/>
      <w:bCs/>
      <w:i w:val="0"/>
      <w:iCs w:val="0"/>
      <w:strike w:val="0"/>
      <w:color w:val="0000FF"/>
      <w:sz w:val="20"/>
      <w:szCs w:val="20"/>
      <w:u w:val="none"/>
    </w:rPr>
  </w:style>
  <w:style w:type="paragraph" w:customStyle="1" w:styleId="TOCHeading">
    <w:name w:val="TOC_Heading"/>
    <w:basedOn w:val="ac"/>
    <w:next w:val="ac"/>
    <w:semiHidden/>
    <w:rsid w:val="00034FC7"/>
    <w:pPr>
      <w:keepNext/>
      <w:widowControl/>
      <w:spacing w:before="80" w:after="120" w:line="480" w:lineRule="exact"/>
    </w:pPr>
    <w:rPr>
      <w:rFonts w:ascii="Futura Hv" w:hAnsi="Futura Hv"/>
      <w:kern w:val="0"/>
      <w:lang w:eastAsia="en-US"/>
    </w:rPr>
  </w:style>
  <w:style w:type="paragraph" w:customStyle="1" w:styleId="Afffff3">
    <w:name w:val="(A)"/>
    <w:basedOn w:val="A10"/>
    <w:qFormat/>
    <w:rsid w:val="004C55A6"/>
    <w:pPr>
      <w:numPr>
        <w:numId w:val="0"/>
      </w:numPr>
      <w:overflowPunct w:val="0"/>
      <w:spacing w:before="60" w:after="60"/>
      <w:ind w:left="2977"/>
      <w:jc w:val="both"/>
    </w:pPr>
  </w:style>
  <w:style w:type="paragraph" w:customStyle="1" w:styleId="72">
    <w:name w:val="本文 7"/>
    <w:basedOn w:val="ac"/>
    <w:rsid w:val="00336DE6"/>
    <w:pPr>
      <w:spacing w:beforeLines="50" w:before="180"/>
      <w:ind w:left="2268"/>
      <w:jc w:val="both"/>
    </w:pPr>
  </w:style>
  <w:style w:type="paragraph" w:customStyle="1" w:styleId="afffff4">
    <w:name w:val="一、內文"/>
    <w:basedOn w:val="ac"/>
    <w:next w:val="ac"/>
    <w:link w:val="afffff5"/>
    <w:qFormat/>
    <w:rsid w:val="00336DE6"/>
    <w:pPr>
      <w:overflowPunct w:val="0"/>
      <w:spacing w:beforeLines="25" w:before="25" w:afterLines="25" w:after="25" w:line="480" w:lineRule="exact"/>
      <w:ind w:leftChars="405" w:left="405" w:firstLineChars="200" w:firstLine="200"/>
      <w:jc w:val="both"/>
    </w:pPr>
    <w:rPr>
      <w:kern w:val="0"/>
      <w:szCs w:val="20"/>
      <w:lang w:val="x-none" w:eastAsia="x-none"/>
    </w:rPr>
  </w:style>
  <w:style w:type="character" w:customStyle="1" w:styleId="afffff5">
    <w:name w:val="一、內文 字元"/>
    <w:link w:val="afffff4"/>
    <w:rsid w:val="00336DE6"/>
    <w:rPr>
      <w:rFonts w:ascii="Times New Roman" w:eastAsia="標楷體" w:hAnsi="Times New Roman"/>
      <w:sz w:val="28"/>
      <w:lang w:val="x-none" w:eastAsia="x-none"/>
    </w:rPr>
  </w:style>
  <w:style w:type="table" w:customStyle="1" w:styleId="27">
    <w:name w:val="表格格線2"/>
    <w:basedOn w:val="ae"/>
    <w:next w:val="affd"/>
    <w:rsid w:val="003055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4">
    <w:name w:val="1.標題"/>
    <w:basedOn w:val="ac"/>
    <w:next w:val="ac"/>
    <w:link w:val="1f5"/>
    <w:uiPriority w:val="14"/>
    <w:qFormat/>
    <w:rsid w:val="00457E08"/>
    <w:pPr>
      <w:tabs>
        <w:tab w:val="num" w:pos="1588"/>
      </w:tabs>
      <w:overflowPunct w:val="0"/>
      <w:spacing w:beforeLines="50" w:before="50" w:afterLines="25" w:after="25" w:line="480" w:lineRule="exact"/>
      <w:ind w:left="1588" w:hanging="454"/>
      <w:jc w:val="both"/>
      <w:outlineLvl w:val="4"/>
    </w:pPr>
    <w:rPr>
      <w:kern w:val="0"/>
      <w:szCs w:val="20"/>
      <w:lang w:val="x-none" w:eastAsia="x-none"/>
    </w:rPr>
  </w:style>
  <w:style w:type="paragraph" w:customStyle="1" w:styleId="1f6">
    <w:name w:val="(1)標題"/>
    <w:basedOn w:val="ac"/>
    <w:next w:val="ac"/>
    <w:uiPriority w:val="15"/>
    <w:qFormat/>
    <w:rsid w:val="00457E08"/>
    <w:pPr>
      <w:tabs>
        <w:tab w:val="num" w:pos="1928"/>
      </w:tabs>
      <w:overflowPunct w:val="0"/>
      <w:spacing w:beforeLines="50" w:before="50" w:afterLines="25" w:after="25" w:line="480" w:lineRule="exact"/>
      <w:ind w:left="1928" w:hanging="510"/>
      <w:jc w:val="both"/>
      <w:outlineLvl w:val="5"/>
    </w:pPr>
    <w:rPr>
      <w:kern w:val="0"/>
      <w:szCs w:val="20"/>
      <w:lang w:val="x-none" w:eastAsia="x-none"/>
    </w:rPr>
  </w:style>
  <w:style w:type="character" w:customStyle="1" w:styleId="1f7">
    <w:name w:val="未解析的提及1"/>
    <w:basedOn w:val="ad"/>
    <w:uiPriority w:val="99"/>
    <w:semiHidden/>
    <w:unhideWhenUsed/>
    <w:rsid w:val="00372514"/>
    <w:rPr>
      <w:color w:val="605E5C"/>
      <w:shd w:val="clear" w:color="auto" w:fill="E1DFDD"/>
    </w:rPr>
  </w:style>
  <w:style w:type="character" w:styleId="afffff6">
    <w:name w:val="annotation reference"/>
    <w:basedOn w:val="ad"/>
    <w:uiPriority w:val="99"/>
    <w:semiHidden/>
    <w:unhideWhenUsed/>
    <w:rsid w:val="00C36750"/>
    <w:rPr>
      <w:sz w:val="18"/>
      <w:szCs w:val="18"/>
    </w:rPr>
  </w:style>
  <w:style w:type="paragraph" w:styleId="afffff7">
    <w:name w:val="endnote text"/>
    <w:basedOn w:val="ac"/>
    <w:link w:val="afffff8"/>
    <w:uiPriority w:val="99"/>
    <w:semiHidden/>
    <w:unhideWhenUsed/>
    <w:rsid w:val="00A64522"/>
    <w:pPr>
      <w:snapToGrid w:val="0"/>
    </w:pPr>
  </w:style>
  <w:style w:type="character" w:customStyle="1" w:styleId="afffff8">
    <w:name w:val="章節附註文字 字元"/>
    <w:basedOn w:val="ad"/>
    <w:link w:val="afffff7"/>
    <w:uiPriority w:val="99"/>
    <w:semiHidden/>
    <w:rsid w:val="00A64522"/>
    <w:rPr>
      <w:rFonts w:ascii="Times New Roman" w:eastAsia="標楷體" w:hAnsi="Times New Roman"/>
      <w:kern w:val="2"/>
      <w:sz w:val="28"/>
      <w:szCs w:val="24"/>
    </w:rPr>
  </w:style>
  <w:style w:type="character" w:styleId="afffff9">
    <w:name w:val="endnote reference"/>
    <w:basedOn w:val="ad"/>
    <w:uiPriority w:val="99"/>
    <w:semiHidden/>
    <w:unhideWhenUsed/>
    <w:rsid w:val="00A64522"/>
    <w:rPr>
      <w:vertAlign w:val="superscript"/>
    </w:rPr>
  </w:style>
  <w:style w:type="character" w:customStyle="1" w:styleId="1f8">
    <w:name w:val="頁首 字元1"/>
    <w:aliases w:val="Chapter Name 字元,h 字元"/>
    <w:rsid w:val="008F78AB"/>
    <w:rPr>
      <w:rFonts w:ascii="Times New Roman" w:eastAsia="標楷體" w:hAnsi="Times New Roman"/>
      <w:bCs/>
      <w:sz w:val="20"/>
    </w:rPr>
  </w:style>
  <w:style w:type="paragraph" w:customStyle="1" w:styleId="afffffa">
    <w:name w:val="一、標題"/>
    <w:basedOn w:val="ac"/>
    <w:next w:val="ac"/>
    <w:qFormat/>
    <w:locked/>
    <w:rsid w:val="008F78AB"/>
    <w:pPr>
      <w:tabs>
        <w:tab w:val="left" w:pos="1190"/>
      </w:tabs>
      <w:spacing w:beforeLines="50" w:before="190" w:afterLines="25" w:after="95" w:line="480" w:lineRule="exact"/>
      <w:ind w:left="1260" w:hanging="700"/>
      <w:jc w:val="both"/>
      <w:outlineLvl w:val="2"/>
    </w:pPr>
    <w:rPr>
      <w:kern w:val="0"/>
      <w:szCs w:val="20"/>
      <w:lang w:val="x-none" w:eastAsia="x-none"/>
    </w:rPr>
  </w:style>
  <w:style w:type="character" w:customStyle="1" w:styleId="1f5">
    <w:name w:val="1.標題 字元"/>
    <w:link w:val="1f4"/>
    <w:uiPriority w:val="14"/>
    <w:rsid w:val="008F78AB"/>
    <w:rPr>
      <w:rFonts w:ascii="Times New Roman" w:eastAsia="標楷體" w:hAnsi="Times New Roman"/>
      <w:sz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6587">
                      <w:marLeft w:val="180"/>
                      <w:marRight w:val="18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43624">
                              <w:marLeft w:val="105"/>
                              <w:marRight w:val="10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699343">
                                  <w:marLeft w:val="105"/>
                                  <w:marRight w:val="105"/>
                                  <w:marTop w:val="0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808932">
                      <w:marLeft w:val="180"/>
                      <w:marRight w:val="18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3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1995">
                              <w:marLeft w:val="105"/>
                              <w:marRight w:val="10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4778">
                                  <w:marLeft w:val="105"/>
                                  <w:marRight w:val="105"/>
                                  <w:marTop w:val="0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84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3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3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75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36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20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386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0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2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2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69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6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15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03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8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77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3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1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pool.ntp.org/joi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w_chen\Documents\&#33258;&#35330;%20Office%20&#31684;&#26412;\&#36001;&#31237;&#29256;(&#31532;&#19968;&#31456;&#12289;)%20-%20&#21746;&#20553;-0320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082A7-74F7-4D51-BB1E-24A1E936E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財稅版(第一章、) - 哲偉-0320.dotx</Template>
  <TotalTime>70</TotalTime>
  <Pages>25</Pages>
  <Words>1733</Words>
  <Characters>9881</Characters>
  <Application>Microsoft Office Word</Application>
  <DocSecurity>0</DocSecurity>
  <Lines>82</Lines>
  <Paragraphs>23</Paragraphs>
  <ScaleCrop>false</ScaleCrop>
  <Company>財政部財政資訊中心</Company>
  <LinksUpToDate>false</LinksUpToDate>
  <CharactersWithSpaces>11591</CharactersWithSpaces>
  <SharedDoc>false</SharedDoc>
  <HLinks>
    <vt:vector size="582" baseType="variant">
      <vt:variant>
        <vt:i4>65661</vt:i4>
      </vt:variant>
      <vt:variant>
        <vt:i4>615</vt:i4>
      </vt:variant>
      <vt:variant>
        <vt:i4>0</vt:i4>
      </vt:variant>
      <vt:variant>
        <vt:i4>5</vt:i4>
      </vt:variant>
      <vt:variant>
        <vt:lpwstr>http://www.cht.com.tw/</vt:lpwstr>
      </vt:variant>
      <vt:variant>
        <vt:lpwstr>_blank</vt:lpwstr>
      </vt:variant>
      <vt:variant>
        <vt:i4>1900596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_Toc29806281</vt:lpwstr>
      </vt:variant>
      <vt:variant>
        <vt:i4>1835060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_Toc29806280</vt:lpwstr>
      </vt:variant>
      <vt:variant>
        <vt:i4>1376315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_Toc29806279</vt:lpwstr>
      </vt:variant>
      <vt:variant>
        <vt:i4>1310779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_Toc29806278</vt:lpwstr>
      </vt:variant>
      <vt:variant>
        <vt:i4>1769531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_Toc29806277</vt:lpwstr>
      </vt:variant>
      <vt:variant>
        <vt:i4>1703995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_Toc29806276</vt:lpwstr>
      </vt:variant>
      <vt:variant>
        <vt:i4>1638459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_Toc29806275</vt:lpwstr>
      </vt:variant>
      <vt:variant>
        <vt:i4>1572923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_Toc29806274</vt:lpwstr>
      </vt:variant>
      <vt:variant>
        <vt:i4>2031675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_Toc29806273</vt:lpwstr>
      </vt:variant>
      <vt:variant>
        <vt:i4>1966139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_Toc29806272</vt:lpwstr>
      </vt:variant>
      <vt:variant>
        <vt:i4>1900603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_Toc29806271</vt:lpwstr>
      </vt:variant>
      <vt:variant>
        <vt:i4>1835067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_Toc29806270</vt:lpwstr>
      </vt:variant>
      <vt:variant>
        <vt:i4>1376314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_Toc29806269</vt:lpwstr>
      </vt:variant>
      <vt:variant>
        <vt:i4>1310778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_Toc29806268</vt:lpwstr>
      </vt:variant>
      <vt:variant>
        <vt:i4>1769530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_Toc29806267</vt:lpwstr>
      </vt:variant>
      <vt:variant>
        <vt:i4>1703994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_Toc29806266</vt:lpwstr>
      </vt:variant>
      <vt:variant>
        <vt:i4>1638458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_Toc29806265</vt:lpwstr>
      </vt:variant>
      <vt:variant>
        <vt:i4>1572922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_Toc29806264</vt:lpwstr>
      </vt:variant>
      <vt:variant>
        <vt:i4>2031674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_Toc29806263</vt:lpwstr>
      </vt:variant>
      <vt:variant>
        <vt:i4>1966138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_Toc29806262</vt:lpwstr>
      </vt:variant>
      <vt:variant>
        <vt:i4>1900602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_Toc29806261</vt:lpwstr>
      </vt:variant>
      <vt:variant>
        <vt:i4>1835066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_Toc29806260</vt:lpwstr>
      </vt:variant>
      <vt:variant>
        <vt:i4>1376313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_Toc29806259</vt:lpwstr>
      </vt:variant>
      <vt:variant>
        <vt:i4>1310777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_Toc29806258</vt:lpwstr>
      </vt:variant>
      <vt:variant>
        <vt:i4>1769529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_Toc29806257</vt:lpwstr>
      </vt:variant>
      <vt:variant>
        <vt:i4>1703993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_Toc29806256</vt:lpwstr>
      </vt:variant>
      <vt:variant>
        <vt:i4>1638457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_Toc29806255</vt:lpwstr>
      </vt:variant>
      <vt:variant>
        <vt:i4>1572921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_Toc29806254</vt:lpwstr>
      </vt:variant>
      <vt:variant>
        <vt:i4>2031673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_Toc29806253</vt:lpwstr>
      </vt:variant>
      <vt:variant>
        <vt:i4>1966137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_Toc29806252</vt:lpwstr>
      </vt:variant>
      <vt:variant>
        <vt:i4>1900601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_Toc29806251</vt:lpwstr>
      </vt:variant>
      <vt:variant>
        <vt:i4>1835065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_Toc29806250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_Toc29806249</vt:lpwstr>
      </vt:variant>
      <vt:variant>
        <vt:i4>1310776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_Toc29806248</vt:lpwstr>
      </vt:variant>
      <vt:variant>
        <vt:i4>1769528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_Toc29806247</vt:lpwstr>
      </vt:variant>
      <vt:variant>
        <vt:i4>1703992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_Toc29806246</vt:lpwstr>
      </vt:variant>
      <vt:variant>
        <vt:i4>1638456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_Toc29806245</vt:lpwstr>
      </vt:variant>
      <vt:variant>
        <vt:i4>1572920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_Toc29806244</vt:lpwstr>
      </vt:variant>
      <vt:variant>
        <vt:i4>1376315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_Toc17927740</vt:lpwstr>
      </vt:variant>
      <vt:variant>
        <vt:i4>1835068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_Toc17927739</vt:lpwstr>
      </vt:variant>
      <vt:variant>
        <vt:i4>1900604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_Toc17927738</vt:lpwstr>
      </vt:variant>
      <vt:variant>
        <vt:i4>1179708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_Toc17927737</vt:lpwstr>
      </vt:variant>
      <vt:variant>
        <vt:i4>1245244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_Toc17927736</vt:lpwstr>
      </vt:variant>
      <vt:variant>
        <vt:i4>1048636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_Toc17927735</vt:lpwstr>
      </vt:variant>
      <vt:variant>
        <vt:i4>1114172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_Toc17927734</vt:lpwstr>
      </vt:variant>
      <vt:variant>
        <vt:i4>1441852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_Toc17927733</vt:lpwstr>
      </vt:variant>
      <vt:variant>
        <vt:i4>1507388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_Toc17927732</vt:lpwstr>
      </vt:variant>
      <vt:variant>
        <vt:i4>1900605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_Toc17927728</vt:lpwstr>
      </vt:variant>
      <vt:variant>
        <vt:i4>1179709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_Toc17927727</vt:lpwstr>
      </vt:variant>
      <vt:variant>
        <vt:i4>1114173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_Toc17927724</vt:lpwstr>
      </vt:variant>
      <vt:variant>
        <vt:i4>1441853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_Toc17927723</vt:lpwstr>
      </vt:variant>
      <vt:variant>
        <vt:i4>1507389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_Toc17927722</vt:lpwstr>
      </vt:variant>
      <vt:variant>
        <vt:i4>1310781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_Toc17927721</vt:lpwstr>
      </vt:variant>
      <vt:variant>
        <vt:i4>1376317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_Toc17927720</vt:lpwstr>
      </vt:variant>
      <vt:variant>
        <vt:i4>1835070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_Toc17927719</vt:lpwstr>
      </vt:variant>
      <vt:variant>
        <vt:i4>1900606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_Toc17927718</vt:lpwstr>
      </vt:variant>
      <vt:variant>
        <vt:i4>1179710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_Toc17927717</vt:lpwstr>
      </vt:variant>
      <vt:variant>
        <vt:i4>1245246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_Toc17927716</vt:lpwstr>
      </vt:variant>
      <vt:variant>
        <vt:i4>1048638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_Toc17927715</vt:lpwstr>
      </vt:variant>
      <vt:variant>
        <vt:i4>1114174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_Toc17927714</vt:lpwstr>
      </vt:variant>
      <vt:variant>
        <vt:i4>1441854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_Toc17927713</vt:lpwstr>
      </vt:variant>
      <vt:variant>
        <vt:i4>1507390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_Toc17927712</vt:lpwstr>
      </vt:variant>
      <vt:variant>
        <vt:i4>1310782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_Toc17927711</vt:lpwstr>
      </vt:variant>
      <vt:variant>
        <vt:i4>1376318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_Toc17927710</vt:lpwstr>
      </vt:variant>
      <vt:variant>
        <vt:i4>1835071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_Toc17927709</vt:lpwstr>
      </vt:variant>
      <vt:variant>
        <vt:i4>1900607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_Toc17927708</vt:lpwstr>
      </vt:variant>
      <vt:variant>
        <vt:i4>1179711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_Toc17927707</vt:lpwstr>
      </vt:variant>
      <vt:variant>
        <vt:i4>1245247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_Toc17927706</vt:lpwstr>
      </vt:variant>
      <vt:variant>
        <vt:i4>1048639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_Toc17927705</vt:lpwstr>
      </vt:variant>
      <vt:variant>
        <vt:i4>1114175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_Toc17927704</vt:lpwstr>
      </vt:variant>
      <vt:variant>
        <vt:i4>1441855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_Toc17927703</vt:lpwstr>
      </vt:variant>
      <vt:variant>
        <vt:i4>1507391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_Toc17927702</vt:lpwstr>
      </vt:variant>
      <vt:variant>
        <vt:i4>1310783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_Toc17927701</vt:lpwstr>
      </vt:variant>
      <vt:variant>
        <vt:i4>1376319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_Toc17927700</vt:lpwstr>
      </vt:variant>
      <vt:variant>
        <vt:i4>1900598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_Toc17927699</vt:lpwstr>
      </vt:variant>
      <vt:variant>
        <vt:i4>1835062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_Toc17927698</vt:lpwstr>
      </vt:variant>
      <vt:variant>
        <vt:i4>1245238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_Toc17927697</vt:lpwstr>
      </vt:variant>
      <vt:variant>
        <vt:i4>1179702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_Toc17927696</vt:lpwstr>
      </vt:variant>
      <vt:variant>
        <vt:i4>1114166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_Toc17927695</vt:lpwstr>
      </vt:variant>
      <vt:variant>
        <vt:i4>1048630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_Toc17927694</vt:lpwstr>
      </vt:variant>
      <vt:variant>
        <vt:i4>1507382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_Toc17927693</vt:lpwstr>
      </vt:variant>
      <vt:variant>
        <vt:i4>1441846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_Toc17927692</vt:lpwstr>
      </vt:variant>
      <vt:variant>
        <vt:i4>1376310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_Toc17927691</vt:lpwstr>
      </vt:variant>
      <vt:variant>
        <vt:i4>1310774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_Toc17927690</vt:lpwstr>
      </vt:variant>
      <vt:variant>
        <vt:i4>1900599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_Toc17927689</vt:lpwstr>
      </vt:variant>
      <vt:variant>
        <vt:i4>1835063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_Toc17927688</vt:lpwstr>
      </vt:variant>
      <vt:variant>
        <vt:i4>1245239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_Toc17927687</vt:lpwstr>
      </vt:variant>
      <vt:variant>
        <vt:i4>1179703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_Toc17927686</vt:lpwstr>
      </vt:variant>
      <vt:variant>
        <vt:i4>1114167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_Toc17927685</vt:lpwstr>
      </vt:variant>
      <vt:variant>
        <vt:i4>1048631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_Toc17927684</vt:lpwstr>
      </vt:variant>
      <vt:variant>
        <vt:i4>1507383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_Toc17927683</vt:lpwstr>
      </vt:variant>
      <vt:variant>
        <vt:i4>1441847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_Toc17927682</vt:lpwstr>
      </vt:variant>
      <vt:variant>
        <vt:i4>1376311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_Toc17927681</vt:lpwstr>
      </vt:variant>
      <vt:variant>
        <vt:i4>1310775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_Toc17927680</vt:lpwstr>
      </vt:variant>
      <vt:variant>
        <vt:i4>1900600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_Toc17927679</vt:lpwstr>
      </vt:variant>
      <vt:variant>
        <vt:i4>1835064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_Toc17927678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顯稜 董</dc:creator>
  <cp:keywords/>
  <dc:description/>
  <cp:lastModifiedBy>何宗憲</cp:lastModifiedBy>
  <cp:revision>15</cp:revision>
  <cp:lastPrinted>2020-03-30T06:41:00Z</cp:lastPrinted>
  <dcterms:created xsi:type="dcterms:W3CDTF">2026-03-05T02:45:00Z</dcterms:created>
  <dcterms:modified xsi:type="dcterms:W3CDTF">2026-03-10T23:31:00Z</dcterms:modified>
  <cp:category>服務建議書</cp:category>
</cp:coreProperties>
</file>